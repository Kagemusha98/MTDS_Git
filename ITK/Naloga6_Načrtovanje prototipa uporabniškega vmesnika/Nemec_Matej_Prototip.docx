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6E54" w14:textId="77777777" w:rsidR="00F1084A" w:rsidRDefault="00F1084A" w:rsidP="006837C4"/>
    <w:p w14:paraId="014853C7" w14:textId="77777777" w:rsidR="009C4376" w:rsidRDefault="009C4376" w:rsidP="00D76383"/>
    <w:p w14:paraId="4EC2A2CD" w14:textId="77777777" w:rsidR="00E61741" w:rsidRDefault="00E61741" w:rsidP="00D76383"/>
    <w:p w14:paraId="1BEC8471" w14:textId="77777777" w:rsidR="00E61741" w:rsidRDefault="00E61741" w:rsidP="00E61741">
      <w:pPr>
        <w:jc w:val="center"/>
        <w:rPr>
          <w:b/>
          <w:sz w:val="48"/>
        </w:rPr>
      </w:pPr>
    </w:p>
    <w:p w14:paraId="5BA1AC8E" w14:textId="77777777" w:rsidR="00E61741" w:rsidRDefault="002F5788" w:rsidP="00E61741">
      <w:pPr>
        <w:jc w:val="center"/>
        <w:rPr>
          <w:b/>
          <w:sz w:val="72"/>
        </w:rPr>
      </w:pPr>
      <w:r>
        <w:rPr>
          <w:b/>
          <w:sz w:val="72"/>
        </w:rPr>
        <w:t>PROTOTIP</w:t>
      </w:r>
    </w:p>
    <w:p w14:paraId="6465A4B1" w14:textId="77777777" w:rsidR="00BF5BBC" w:rsidRDefault="00BF5BBC" w:rsidP="00E61741">
      <w:pPr>
        <w:jc w:val="center"/>
        <w:rPr>
          <w:b/>
          <w:sz w:val="48"/>
        </w:rPr>
      </w:pPr>
    </w:p>
    <w:p w14:paraId="2A6C03BA" w14:textId="77777777" w:rsidR="00E61741" w:rsidRPr="00E61741" w:rsidRDefault="004F44E0" w:rsidP="00E61741">
      <w:pPr>
        <w:jc w:val="center"/>
        <w:rPr>
          <w:sz w:val="36"/>
        </w:rPr>
      </w:pPr>
      <w:r>
        <w:rPr>
          <w:sz w:val="36"/>
        </w:rPr>
        <w:t>6</w:t>
      </w:r>
      <w:r w:rsidR="00E61741" w:rsidRPr="00E61741">
        <w:rPr>
          <w:sz w:val="36"/>
        </w:rPr>
        <w:t>. naloga pri predmetu ITK</w:t>
      </w:r>
    </w:p>
    <w:p w14:paraId="0CD7BFDB" w14:textId="77777777" w:rsidR="00E61741" w:rsidRDefault="00E61741" w:rsidP="00D76383"/>
    <w:p w14:paraId="4BE7DA66" w14:textId="77777777" w:rsidR="00E61741" w:rsidRDefault="00E61741" w:rsidP="00D76383"/>
    <w:p w14:paraId="18B24A7B" w14:textId="77777777" w:rsidR="00E61741" w:rsidRDefault="00E61741" w:rsidP="00D76383"/>
    <w:p w14:paraId="0AE018D8" w14:textId="77777777" w:rsidR="00E61741" w:rsidRDefault="00E61741" w:rsidP="00D76383">
      <w:pPr>
        <w:rPr>
          <w:b/>
          <w:sz w:val="24"/>
        </w:rPr>
      </w:pPr>
    </w:p>
    <w:p w14:paraId="5225C6DF" w14:textId="77777777" w:rsidR="00E61741" w:rsidRDefault="00E61741" w:rsidP="00D76383">
      <w:pPr>
        <w:rPr>
          <w:b/>
          <w:sz w:val="24"/>
        </w:rPr>
      </w:pPr>
    </w:p>
    <w:p w14:paraId="0E4B3FE4" w14:textId="77777777" w:rsidR="00E61741" w:rsidRDefault="00E61741" w:rsidP="00D76383">
      <w:pPr>
        <w:rPr>
          <w:b/>
          <w:sz w:val="24"/>
        </w:rPr>
      </w:pPr>
    </w:p>
    <w:p w14:paraId="77DED05D" w14:textId="77777777" w:rsidR="00E61741" w:rsidRDefault="00E61741" w:rsidP="00D76383">
      <w:pPr>
        <w:rPr>
          <w:b/>
          <w:sz w:val="24"/>
        </w:rPr>
      </w:pPr>
    </w:p>
    <w:p w14:paraId="39EC6504" w14:textId="77777777" w:rsidR="00E61741" w:rsidRDefault="00E61741" w:rsidP="00D76383">
      <w:pPr>
        <w:rPr>
          <w:b/>
          <w:sz w:val="24"/>
        </w:rPr>
      </w:pPr>
    </w:p>
    <w:p w14:paraId="3CEC0D37" w14:textId="77777777" w:rsidR="00E61741" w:rsidRDefault="00E61741" w:rsidP="00D76383">
      <w:pPr>
        <w:rPr>
          <w:b/>
          <w:sz w:val="24"/>
        </w:rPr>
      </w:pPr>
    </w:p>
    <w:p w14:paraId="46C3CAC0" w14:textId="77777777" w:rsidR="004F44E0" w:rsidRDefault="004F44E0" w:rsidP="00D76383">
      <w:pPr>
        <w:rPr>
          <w:b/>
          <w:sz w:val="24"/>
        </w:rPr>
      </w:pPr>
    </w:p>
    <w:p w14:paraId="6046046F" w14:textId="77777777" w:rsidR="004F44E0" w:rsidRDefault="004F44E0" w:rsidP="00D76383">
      <w:pPr>
        <w:rPr>
          <w:b/>
          <w:sz w:val="24"/>
        </w:rPr>
      </w:pPr>
    </w:p>
    <w:p w14:paraId="79250A9C" w14:textId="77777777" w:rsidR="00E61741" w:rsidRDefault="00E61741" w:rsidP="00D76383">
      <w:pPr>
        <w:rPr>
          <w:b/>
          <w:sz w:val="24"/>
        </w:rPr>
      </w:pPr>
    </w:p>
    <w:p w14:paraId="1D14FF48" w14:textId="77777777" w:rsidR="00E61741" w:rsidRDefault="00E61741" w:rsidP="00D76383">
      <w:pPr>
        <w:rPr>
          <w:b/>
          <w:sz w:val="24"/>
        </w:rPr>
      </w:pPr>
    </w:p>
    <w:p w14:paraId="49922354" w14:textId="77777777" w:rsidR="00E61741" w:rsidRDefault="00E61741" w:rsidP="00D76383">
      <w:pPr>
        <w:rPr>
          <w:b/>
          <w:sz w:val="24"/>
        </w:rPr>
      </w:pPr>
    </w:p>
    <w:p w14:paraId="066233DF" w14:textId="6D3D96A4" w:rsidR="00E61741" w:rsidRDefault="00E61741" w:rsidP="00D76383">
      <w:pPr>
        <w:rPr>
          <w:sz w:val="28"/>
        </w:rPr>
      </w:pPr>
      <w:r w:rsidRPr="00E61741">
        <w:rPr>
          <w:b/>
          <w:sz w:val="28"/>
        </w:rPr>
        <w:t>Avtor:</w:t>
      </w:r>
      <w:r w:rsidRPr="00E61741">
        <w:rPr>
          <w:sz w:val="28"/>
        </w:rPr>
        <w:t xml:space="preserve"> </w:t>
      </w:r>
      <w:r w:rsidR="00B13434">
        <w:rPr>
          <w:sz w:val="28"/>
        </w:rPr>
        <w:t>Matej Nemec</w:t>
      </w:r>
    </w:p>
    <w:p w14:paraId="006CAA23" w14:textId="77777777" w:rsidR="00E61741" w:rsidRPr="00E61741" w:rsidRDefault="00E61741" w:rsidP="00D76383">
      <w:pPr>
        <w:rPr>
          <w:b/>
          <w:sz w:val="28"/>
        </w:rPr>
      </w:pPr>
      <w:r w:rsidRPr="00E61741">
        <w:rPr>
          <w:b/>
          <w:sz w:val="28"/>
        </w:rPr>
        <w:t xml:space="preserve">Smer študija: </w:t>
      </w:r>
      <w:r w:rsidR="004F44E0" w:rsidRPr="004F44E0">
        <w:rPr>
          <w:sz w:val="28"/>
        </w:rPr>
        <w:t>ITK VS</w:t>
      </w:r>
    </w:p>
    <w:p w14:paraId="63C7B610" w14:textId="64F2870F" w:rsidR="007C3478" w:rsidRDefault="00E61741" w:rsidP="00D76383">
      <w:pPr>
        <w:rPr>
          <w:i/>
          <w:color w:val="FF0000"/>
          <w:sz w:val="28"/>
        </w:rPr>
      </w:pPr>
      <w:r w:rsidRPr="00E61741">
        <w:rPr>
          <w:b/>
          <w:sz w:val="28"/>
        </w:rPr>
        <w:t>Študijsko leto:</w:t>
      </w:r>
      <w:r w:rsidRPr="00E61741">
        <w:rPr>
          <w:sz w:val="28"/>
        </w:rPr>
        <w:t xml:space="preserve"> </w:t>
      </w:r>
      <w:r w:rsidR="00B13434" w:rsidRPr="00B13434">
        <w:rPr>
          <w:b/>
          <w:sz w:val="28"/>
        </w:rPr>
        <w:t>2025/26</w:t>
      </w:r>
    </w:p>
    <w:p w14:paraId="63A7F9E5" w14:textId="7EF23AB1" w:rsidR="007C3478" w:rsidRPr="007C3478" w:rsidRDefault="007C3478" w:rsidP="007C3478">
      <w:pPr>
        <w:spacing w:after="0"/>
        <w:rPr>
          <w:i/>
          <w:color w:val="FF0000"/>
          <w:sz w:val="28"/>
        </w:rPr>
      </w:pPr>
      <w:r>
        <w:rPr>
          <w:i/>
          <w:color w:val="FF0000"/>
          <w:sz w:val="28"/>
        </w:rPr>
        <w:br w:type="page"/>
      </w:r>
      <w:proofErr w:type="spellStart"/>
      <w:r w:rsidRPr="007C3478">
        <w:rPr>
          <w:b/>
          <w:bCs/>
          <w:sz w:val="28"/>
          <w:lang w:val="en-US"/>
        </w:rPr>
        <w:lastRenderedPageBreak/>
        <w:t>Povezava</w:t>
      </w:r>
      <w:proofErr w:type="spellEnd"/>
      <w:r w:rsidRPr="007C3478">
        <w:rPr>
          <w:b/>
          <w:bCs/>
          <w:sz w:val="28"/>
          <w:lang w:val="en-US"/>
        </w:rPr>
        <w:t xml:space="preserve"> do </w:t>
      </w:r>
      <w:proofErr w:type="spellStart"/>
      <w:r w:rsidRPr="007C3478">
        <w:rPr>
          <w:b/>
          <w:bCs/>
          <w:sz w:val="28"/>
          <w:lang w:val="en-US"/>
        </w:rPr>
        <w:t>prototipa</w:t>
      </w:r>
      <w:proofErr w:type="spellEnd"/>
      <w:r w:rsidRPr="007C3478">
        <w:rPr>
          <w:b/>
          <w:bCs/>
          <w:sz w:val="28"/>
          <w:lang w:val="en-US"/>
        </w:rPr>
        <w:t>:</w:t>
      </w:r>
    </w:p>
    <w:p w14:paraId="04F69CD3" w14:textId="49BA5F76" w:rsidR="007C3478" w:rsidRPr="007C3478" w:rsidRDefault="006440C7" w:rsidP="007C3478">
      <w:pPr>
        <w:rPr>
          <w:i/>
          <w:iCs/>
          <w:color w:val="FF0000"/>
          <w:sz w:val="28"/>
          <w:lang w:val="en-US"/>
        </w:rPr>
      </w:pPr>
      <w:r>
        <w:rPr>
          <w:sz w:val="28"/>
          <w:lang w:val="en-US"/>
        </w:rPr>
        <w:br/>
      </w:r>
      <w:proofErr w:type="spellStart"/>
      <w:r w:rsidR="007C3478" w:rsidRPr="007C3478">
        <w:rPr>
          <w:i/>
          <w:iCs/>
          <w:color w:val="FF0000"/>
          <w:sz w:val="28"/>
          <w:lang w:val="en-US"/>
        </w:rPr>
        <w:t>Vstavite</w:t>
      </w:r>
      <w:proofErr w:type="spellEnd"/>
      <w:r w:rsidR="007C3478" w:rsidRPr="007C3478">
        <w:rPr>
          <w:i/>
          <w:iCs/>
          <w:color w:val="FF0000"/>
          <w:sz w:val="28"/>
          <w:lang w:val="en-US"/>
        </w:rPr>
        <w:t xml:space="preserve"> </w:t>
      </w:r>
      <w:proofErr w:type="spellStart"/>
      <w:r w:rsidR="007C3478" w:rsidRPr="007C3478">
        <w:rPr>
          <w:i/>
          <w:iCs/>
          <w:color w:val="FF0000"/>
          <w:sz w:val="28"/>
          <w:lang w:val="en-US"/>
        </w:rPr>
        <w:t>povezavo</w:t>
      </w:r>
      <w:proofErr w:type="spellEnd"/>
      <w:r w:rsidR="007C3478" w:rsidRPr="007C3478">
        <w:rPr>
          <w:i/>
          <w:iCs/>
          <w:color w:val="FF0000"/>
          <w:sz w:val="28"/>
          <w:lang w:val="en-US"/>
        </w:rPr>
        <w:t xml:space="preserve"> do </w:t>
      </w:r>
      <w:proofErr w:type="spellStart"/>
      <w:r w:rsidR="007C3478" w:rsidRPr="007C3478">
        <w:rPr>
          <w:i/>
          <w:iCs/>
          <w:color w:val="FF0000"/>
          <w:sz w:val="28"/>
          <w:lang w:val="en-US"/>
        </w:rPr>
        <w:t>vašega</w:t>
      </w:r>
      <w:proofErr w:type="spellEnd"/>
      <w:r w:rsidR="007C3478" w:rsidRPr="007C3478">
        <w:rPr>
          <w:i/>
          <w:iCs/>
          <w:color w:val="FF0000"/>
          <w:sz w:val="28"/>
          <w:lang w:val="en-US"/>
        </w:rPr>
        <w:t xml:space="preserve"> </w:t>
      </w:r>
      <w:proofErr w:type="spellStart"/>
      <w:r w:rsidR="007C3478" w:rsidRPr="007C3478">
        <w:rPr>
          <w:i/>
          <w:iCs/>
          <w:color w:val="FF0000"/>
          <w:sz w:val="28"/>
          <w:lang w:val="en-US"/>
        </w:rPr>
        <w:t>prototipa</w:t>
      </w:r>
      <w:proofErr w:type="spellEnd"/>
      <w:r w:rsidR="007C3478" w:rsidRPr="007C3478">
        <w:rPr>
          <w:i/>
          <w:iCs/>
          <w:color w:val="FF0000"/>
          <w:sz w:val="28"/>
          <w:lang w:val="en-US"/>
        </w:rPr>
        <w:t xml:space="preserve"> v </w:t>
      </w:r>
      <w:proofErr w:type="spellStart"/>
      <w:r w:rsidR="007C3478" w:rsidRPr="007C3478">
        <w:rPr>
          <w:i/>
          <w:iCs/>
          <w:color w:val="FF0000"/>
          <w:sz w:val="28"/>
          <w:lang w:val="en-US"/>
        </w:rPr>
        <w:t>spletnem</w:t>
      </w:r>
      <w:proofErr w:type="spellEnd"/>
      <w:r w:rsidR="007C3478" w:rsidRPr="007C3478">
        <w:rPr>
          <w:i/>
          <w:iCs/>
          <w:color w:val="FF0000"/>
          <w:sz w:val="28"/>
          <w:lang w:val="en-US"/>
        </w:rPr>
        <w:t xml:space="preserve"> </w:t>
      </w:r>
      <w:proofErr w:type="spellStart"/>
      <w:r w:rsidR="007C3478" w:rsidRPr="007C3478">
        <w:rPr>
          <w:i/>
          <w:iCs/>
          <w:color w:val="FF0000"/>
          <w:sz w:val="28"/>
          <w:lang w:val="en-US"/>
        </w:rPr>
        <w:t>orodju</w:t>
      </w:r>
      <w:proofErr w:type="spellEnd"/>
      <w:r w:rsidR="007C3478" w:rsidRPr="007C3478">
        <w:rPr>
          <w:i/>
          <w:iCs/>
          <w:color w:val="FF0000"/>
          <w:sz w:val="28"/>
          <w:lang w:val="en-US"/>
        </w:rPr>
        <w:t xml:space="preserve"> – </w:t>
      </w:r>
      <w:proofErr w:type="spellStart"/>
      <w:r w:rsidR="007C3478" w:rsidRPr="007C3478">
        <w:rPr>
          <w:i/>
          <w:iCs/>
          <w:color w:val="FF0000"/>
          <w:sz w:val="28"/>
          <w:lang w:val="en-US"/>
        </w:rPr>
        <w:t>npr</w:t>
      </w:r>
      <w:proofErr w:type="spellEnd"/>
      <w:r w:rsidR="007C3478" w:rsidRPr="007C3478">
        <w:rPr>
          <w:i/>
          <w:iCs/>
          <w:color w:val="FF0000"/>
          <w:sz w:val="28"/>
          <w:lang w:val="en-US"/>
        </w:rPr>
        <w:t xml:space="preserve">. Figma, </w:t>
      </w:r>
      <w:proofErr w:type="spellStart"/>
      <w:r w:rsidR="007C3478" w:rsidRPr="007C3478">
        <w:rPr>
          <w:i/>
          <w:iCs/>
          <w:color w:val="FF0000"/>
          <w:sz w:val="28"/>
          <w:lang w:val="en-US"/>
        </w:rPr>
        <w:t>Marvel</w:t>
      </w:r>
      <w:r>
        <w:rPr>
          <w:i/>
          <w:iCs/>
          <w:color w:val="FF0000"/>
          <w:sz w:val="28"/>
          <w:lang w:val="en-US"/>
        </w:rPr>
        <w:t>app</w:t>
      </w:r>
      <w:proofErr w:type="spellEnd"/>
      <w:r w:rsidR="007C3478" w:rsidRPr="007C3478">
        <w:rPr>
          <w:i/>
          <w:iCs/>
          <w:color w:val="FF0000"/>
          <w:sz w:val="28"/>
          <w:lang w:val="en-US"/>
        </w:rPr>
        <w:t>,</w:t>
      </w:r>
      <w:r>
        <w:rPr>
          <w:i/>
          <w:iCs/>
          <w:color w:val="FF0000"/>
          <w:sz w:val="28"/>
          <w:lang w:val="en-US"/>
        </w:rPr>
        <w:t xml:space="preserve"> Canva, Proto, Miro</w:t>
      </w:r>
      <w:r w:rsidR="007C3478" w:rsidRPr="007C3478">
        <w:rPr>
          <w:i/>
          <w:iCs/>
          <w:color w:val="FF0000"/>
          <w:sz w:val="28"/>
          <w:lang w:val="en-US"/>
        </w:rPr>
        <w:t xml:space="preserve"> …</w:t>
      </w:r>
    </w:p>
    <w:p w14:paraId="668367EC" w14:textId="79BD048C" w:rsidR="007C3478" w:rsidRPr="007C3478" w:rsidRDefault="007C3478" w:rsidP="007C3478">
      <w:pPr>
        <w:rPr>
          <w:sz w:val="28"/>
          <w:lang w:val="en-US"/>
        </w:rPr>
      </w:pPr>
      <w:proofErr w:type="spellStart"/>
      <w:r w:rsidRPr="007C3478">
        <w:rPr>
          <w:b/>
          <w:bCs/>
          <w:sz w:val="28"/>
          <w:lang w:val="en-US"/>
        </w:rPr>
        <w:t>Povezava</w:t>
      </w:r>
      <w:proofErr w:type="spellEnd"/>
      <w:r w:rsidRPr="007C3478">
        <w:rPr>
          <w:b/>
          <w:bCs/>
          <w:sz w:val="28"/>
          <w:lang w:val="en-US"/>
        </w:rPr>
        <w:t>:</w:t>
      </w:r>
      <w:r w:rsidRPr="007C3478">
        <w:rPr>
          <w:sz w:val="28"/>
          <w:lang w:val="en-US"/>
        </w:rPr>
        <w:t xml:space="preserve"> </w:t>
      </w:r>
      <w:r w:rsidR="00B13434" w:rsidRPr="00B13434">
        <w:rPr>
          <w:sz w:val="28"/>
          <w:lang w:val="en-US"/>
        </w:rPr>
        <w:t>https://www.figma.com/design/ZuV5pEYw2Iv76FT0LYdM5I/Untitled?node-id=0-1&amp;p=f&amp;t=qHxkIKmh8hIFkw3K-0</w:t>
      </w:r>
    </w:p>
    <w:p w14:paraId="335D7090" w14:textId="77777777" w:rsidR="00E61741" w:rsidRPr="00E61741" w:rsidRDefault="00E61741" w:rsidP="00D76383">
      <w:pPr>
        <w:rPr>
          <w:sz w:val="28"/>
        </w:rPr>
      </w:pPr>
    </w:p>
    <w:p w14:paraId="7FA06A3D" w14:textId="7821E0FC" w:rsidR="002F5788" w:rsidRDefault="00E61741" w:rsidP="006440C7">
      <w:pPr>
        <w:pStyle w:val="Naslov1"/>
      </w:pPr>
      <w:r>
        <w:br w:type="page"/>
      </w:r>
      <w:r w:rsidR="002F5788">
        <w:lastRenderedPageBreak/>
        <w:t>Funkcionalnost</w:t>
      </w:r>
      <w:r w:rsidR="005A7A4C">
        <w:t xml:space="preserve">: </w:t>
      </w:r>
      <w:r w:rsidR="005A7A4C" w:rsidRPr="005A7A4C">
        <w:t>Iskanje rekreacijskih lokacij</w:t>
      </w:r>
    </w:p>
    <w:p w14:paraId="48189714" w14:textId="77777777" w:rsidR="002F5788" w:rsidRPr="002F5788" w:rsidRDefault="002F5788" w:rsidP="002F5788"/>
    <w:p w14:paraId="7268A9E9" w14:textId="77777777" w:rsidR="002F5788" w:rsidRDefault="002F5788" w:rsidP="002F5788">
      <w:pPr>
        <w:pStyle w:val="Naslov2"/>
      </w:pPr>
      <w:r>
        <w:t>Opis akterjev</w:t>
      </w:r>
    </w:p>
    <w:p w14:paraId="003EAB00" w14:textId="68321167" w:rsidR="0017108A" w:rsidRPr="0017108A" w:rsidRDefault="0017108A" w:rsidP="0017108A">
      <w:r>
        <w:t>Vsi uporabniki</w:t>
      </w:r>
    </w:p>
    <w:p w14:paraId="48BEA3F1" w14:textId="5450EF09" w:rsidR="004821ED" w:rsidRDefault="002F5788" w:rsidP="004821ED">
      <w:pPr>
        <w:pStyle w:val="Naslov3"/>
      </w:pPr>
      <w:r>
        <w:t>Pogostost uporabe</w:t>
      </w:r>
    </w:p>
    <w:p w14:paraId="4F8814D1" w14:textId="58DA7299" w:rsidR="005A7A4C" w:rsidRPr="005A7A4C" w:rsidRDefault="005A7A4C" w:rsidP="005A7A4C">
      <w:r>
        <w:t>Zelo pogosto</w:t>
      </w:r>
    </w:p>
    <w:p w14:paraId="54A43C8D" w14:textId="77777777" w:rsidR="002F5788" w:rsidRDefault="002F5788" w:rsidP="002F5788">
      <w:pPr>
        <w:pStyle w:val="Naslov3"/>
      </w:pPr>
      <w:r>
        <w:t>Nivo računalniške pismenosti</w:t>
      </w:r>
    </w:p>
    <w:p w14:paraId="61EBA485" w14:textId="16A5307F" w:rsidR="005A7A4C" w:rsidRPr="005A7A4C" w:rsidRDefault="000B1107" w:rsidP="005A7A4C">
      <w:r>
        <w:t>O</w:t>
      </w:r>
      <w:r w:rsidR="005A7A4C" w:rsidRPr="005A7A4C">
        <w:t>snovna uporaba spleta (brskalnik, iskalnik)</w:t>
      </w:r>
      <w:r>
        <w:t>.</w:t>
      </w:r>
    </w:p>
    <w:p w14:paraId="0C476B28" w14:textId="5CDEA6E8" w:rsidR="004821ED" w:rsidRDefault="002F5788" w:rsidP="002F5788">
      <w:pPr>
        <w:pStyle w:val="Naslov3"/>
      </w:pPr>
      <w:r>
        <w:t>Število uporabnikov</w:t>
      </w:r>
    </w:p>
    <w:p w14:paraId="36E77C9E" w14:textId="21F68D60" w:rsidR="005A7A4C" w:rsidRPr="005A7A4C" w:rsidRDefault="005A7A4C" w:rsidP="005A7A4C">
      <w:r>
        <w:t xml:space="preserve">Približno 5000 uporabnikov, od tega </w:t>
      </w:r>
      <w:r w:rsidR="000B1107">
        <w:t>10 sočasnih.</w:t>
      </w:r>
    </w:p>
    <w:p w14:paraId="1997D248" w14:textId="21CE1AB3" w:rsidR="004821ED" w:rsidRDefault="002F5788" w:rsidP="002F5788">
      <w:pPr>
        <w:pStyle w:val="Naslov2"/>
      </w:pPr>
      <w:r>
        <w:t>Opis zaporedja uporabe</w:t>
      </w:r>
    </w:p>
    <w:p w14:paraId="3F1232BE" w14:textId="0ECD1203" w:rsidR="000B1107" w:rsidRDefault="000B1107" w:rsidP="000B1107">
      <w:pPr>
        <w:ind w:firstLine="576"/>
      </w:pPr>
      <w:r>
        <w:t>1.Uporabnik odpre domačo stran</w:t>
      </w:r>
      <w:r w:rsidR="00F8247C">
        <w:t>.</w:t>
      </w:r>
    </w:p>
    <w:p w14:paraId="5FC6427A" w14:textId="6C38C10C" w:rsidR="000B1107" w:rsidRDefault="000B1107" w:rsidP="000B1107">
      <w:pPr>
        <w:ind w:firstLine="576"/>
      </w:pPr>
      <w:r>
        <w:t>2.V iskalno polje vpiše kraj ali ime lokacije</w:t>
      </w:r>
      <w:r w:rsidR="00F8247C">
        <w:t>.</w:t>
      </w:r>
    </w:p>
    <w:p w14:paraId="68920BDC" w14:textId="5852DFE5" w:rsidR="000B1107" w:rsidRDefault="000B1107" w:rsidP="000B1107">
      <w:pPr>
        <w:ind w:firstLine="576"/>
      </w:pPr>
      <w:r>
        <w:t>3.Klikne gumb »Enter«</w:t>
      </w:r>
      <w:r w:rsidR="00F8247C">
        <w:t>.</w:t>
      </w:r>
    </w:p>
    <w:p w14:paraId="72F3A10C" w14:textId="7E643BD0" w:rsidR="000B1107" w:rsidRPr="000B1107" w:rsidRDefault="000B1107" w:rsidP="000B1107">
      <w:pPr>
        <w:ind w:firstLine="576"/>
      </w:pPr>
      <w:r>
        <w:t>4.Sistem prikaže seznam ustreznih lokacij</w:t>
      </w:r>
      <w:r w:rsidR="00F8247C">
        <w:t>.</w:t>
      </w:r>
    </w:p>
    <w:p w14:paraId="5F60B42A" w14:textId="2C5B4133" w:rsidR="004821ED" w:rsidRDefault="002F5788" w:rsidP="002F5788">
      <w:pPr>
        <w:pStyle w:val="Naslov2"/>
      </w:pPr>
      <w:r>
        <w:t>Nivo pomoči uporabniku</w:t>
      </w:r>
    </w:p>
    <w:p w14:paraId="2D87BAF6" w14:textId="26BD462A" w:rsidR="000B1107" w:rsidRDefault="000B1107" w:rsidP="000B1107">
      <w:pPr>
        <w:pStyle w:val="Odstavekseznama"/>
        <w:numPr>
          <w:ilvl w:val="0"/>
          <w:numId w:val="11"/>
        </w:numPr>
      </w:pPr>
      <w:r>
        <w:t>Namigi v iskalnem polju</w:t>
      </w:r>
    </w:p>
    <w:p w14:paraId="29C73804" w14:textId="5DFD03D1" w:rsidR="000B1107" w:rsidRPr="000B1107" w:rsidRDefault="000B1107" w:rsidP="000B1107">
      <w:pPr>
        <w:pStyle w:val="Odstavekseznama"/>
        <w:numPr>
          <w:ilvl w:val="0"/>
          <w:numId w:val="11"/>
        </w:numPr>
      </w:pPr>
      <w:r>
        <w:t>Samodejni predlogi krajev</w:t>
      </w:r>
    </w:p>
    <w:p w14:paraId="732EB94A" w14:textId="502D1481" w:rsidR="002F5788" w:rsidRDefault="002F5788" w:rsidP="002F5788">
      <w:pPr>
        <w:pStyle w:val="Naslov2"/>
      </w:pPr>
      <w:r>
        <w:t>Povprečne vrednosti in velikost objektov</w:t>
      </w:r>
    </w:p>
    <w:p w14:paraId="640EB279" w14:textId="3650A182" w:rsidR="000B1107" w:rsidRDefault="000B1107" w:rsidP="000B1107">
      <w:pPr>
        <w:pStyle w:val="Odstavekseznama"/>
        <w:numPr>
          <w:ilvl w:val="0"/>
          <w:numId w:val="12"/>
        </w:numPr>
      </w:pPr>
      <w:r>
        <w:t>Vnos iskalnega niza (do 50 znakov)</w:t>
      </w:r>
    </w:p>
    <w:p w14:paraId="0ABD88B3" w14:textId="6156C274" w:rsidR="000B1107" w:rsidRPr="000B1107" w:rsidRDefault="000B1107" w:rsidP="000B1107">
      <w:pPr>
        <w:pStyle w:val="Odstavekseznama"/>
        <w:numPr>
          <w:ilvl w:val="0"/>
          <w:numId w:val="12"/>
        </w:numPr>
      </w:pPr>
      <w:r>
        <w:t>Seznam rezultatov (do 10 lokacij na stran)</w:t>
      </w:r>
    </w:p>
    <w:p w14:paraId="4F3DE238" w14:textId="4A86B626" w:rsidR="007D5561" w:rsidRDefault="002F5788" w:rsidP="000B1107">
      <w:pPr>
        <w:pStyle w:val="Naslov2"/>
      </w:pPr>
      <w:r>
        <w:t>Frekvenca uporabe</w:t>
      </w:r>
    </w:p>
    <w:p w14:paraId="736D7332" w14:textId="1D2CDB08" w:rsidR="000B1107" w:rsidRPr="000B1107" w:rsidRDefault="000B1107" w:rsidP="000B1107">
      <w:r>
        <w:t>V 75% sistem najde rezultate, v 25% primerih ni zadetkov.</w:t>
      </w:r>
    </w:p>
    <w:p w14:paraId="51D7C4EF" w14:textId="631688AF" w:rsidR="007D5561" w:rsidRDefault="007D5561" w:rsidP="007D5561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 w:rsidR="000C6944">
        <w:rPr>
          <w:lang w:val="en-US"/>
        </w:rPr>
        <w:t>ki</w:t>
      </w:r>
      <w:proofErr w:type="spellEnd"/>
    </w:p>
    <w:p w14:paraId="532EC323" w14:textId="63295045" w:rsidR="000B1107" w:rsidRPr="000B1107" w:rsidRDefault="000B1107" w:rsidP="000B1107">
      <w:pPr>
        <w:rPr>
          <w:lang w:val="en-US"/>
        </w:rPr>
      </w:pPr>
      <w:r w:rsidRPr="000B1107">
        <w:rPr>
          <w:noProof/>
          <w:lang w:val="en-US"/>
        </w:rPr>
        <w:drawing>
          <wp:inline distT="0" distB="0" distL="0" distR="0" wp14:anchorId="42F9507E" wp14:editId="7EC1D449">
            <wp:extent cx="4191585" cy="1162212"/>
            <wp:effectExtent l="0" t="0" r="0" b="0"/>
            <wp:docPr id="962674932" name="Slika 1" descr="Slika, ki vsebuje besede posnetek zaslona, besedilo, vrstic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74932" name="Slika 1" descr="Slika, ki vsebuje besede posnetek zaslona, besedilo, vrstica, pisava&#10;&#10;Vsebina, ustvarjena z UI, morda ni pravil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B41B" w14:textId="353D652D" w:rsidR="000B1107" w:rsidRPr="000B1107" w:rsidRDefault="000B1107" w:rsidP="000B1107">
      <w:pPr>
        <w:rPr>
          <w:lang w:val="en-US"/>
        </w:rPr>
      </w:pPr>
    </w:p>
    <w:p w14:paraId="1B398F88" w14:textId="77777777" w:rsidR="004217BE" w:rsidRPr="007D5561" w:rsidRDefault="004217BE" w:rsidP="007D5561">
      <w:pPr>
        <w:rPr>
          <w:i/>
          <w:iCs/>
          <w:lang w:val="en-US"/>
        </w:rPr>
      </w:pPr>
    </w:p>
    <w:p w14:paraId="1CE20D61" w14:textId="480AAF08" w:rsidR="007D5561" w:rsidRPr="007D5561" w:rsidRDefault="007D5561" w:rsidP="007D5561">
      <w:pPr>
        <w:pStyle w:val="Naslov2"/>
        <w:numPr>
          <w:ilvl w:val="0"/>
          <w:numId w:val="0"/>
        </w:numPr>
      </w:pPr>
    </w:p>
    <w:p w14:paraId="3BC8F902" w14:textId="77777777" w:rsidR="002F5788" w:rsidRDefault="002F5788">
      <w:pPr>
        <w:spacing w:after="0"/>
        <w:rPr>
          <w:b/>
          <w:bCs/>
          <w:sz w:val="28"/>
          <w:szCs w:val="28"/>
        </w:rPr>
      </w:pPr>
      <w:r>
        <w:br w:type="page"/>
      </w:r>
    </w:p>
    <w:p w14:paraId="28058F34" w14:textId="79CD56C5" w:rsidR="00400B68" w:rsidRDefault="00400B68" w:rsidP="00400B68">
      <w:pPr>
        <w:pStyle w:val="Naslov1"/>
      </w:pPr>
      <w:r>
        <w:lastRenderedPageBreak/>
        <w:t>Funkcionalnost</w:t>
      </w:r>
      <w:r w:rsidR="000B1107">
        <w:t xml:space="preserve">: </w:t>
      </w:r>
      <w:r w:rsidR="000B1107" w:rsidRPr="000B1107">
        <w:t>Filtriranje lokacij</w:t>
      </w:r>
    </w:p>
    <w:p w14:paraId="785390AF" w14:textId="77777777" w:rsidR="00400B68" w:rsidRPr="002F5788" w:rsidRDefault="00400B68" w:rsidP="00400B68"/>
    <w:p w14:paraId="38E27EC3" w14:textId="77777777" w:rsidR="00400B68" w:rsidRDefault="00400B68" w:rsidP="00400B68">
      <w:pPr>
        <w:pStyle w:val="Naslov2"/>
      </w:pPr>
      <w:r>
        <w:t>Opis akterjev</w:t>
      </w:r>
    </w:p>
    <w:p w14:paraId="3264FBA3" w14:textId="77777777" w:rsidR="000B1107" w:rsidRDefault="000B1107" w:rsidP="000B1107">
      <w:pPr>
        <w:pStyle w:val="Odstavekseznama"/>
        <w:numPr>
          <w:ilvl w:val="0"/>
          <w:numId w:val="10"/>
        </w:numPr>
      </w:pPr>
      <w:r>
        <w:t>Obiskovalec</w:t>
      </w:r>
    </w:p>
    <w:p w14:paraId="53E0DA3E" w14:textId="168BC40E" w:rsidR="000B1107" w:rsidRPr="000B1107" w:rsidRDefault="000B1107" w:rsidP="000B1107">
      <w:pPr>
        <w:pStyle w:val="Odstavekseznama"/>
        <w:numPr>
          <w:ilvl w:val="0"/>
          <w:numId w:val="10"/>
        </w:numPr>
      </w:pPr>
      <w:r>
        <w:t>Registrirani uporabnik</w:t>
      </w:r>
    </w:p>
    <w:p w14:paraId="6425DBF9" w14:textId="77777777" w:rsidR="00400B68" w:rsidRDefault="00400B68" w:rsidP="00400B68">
      <w:pPr>
        <w:pStyle w:val="Naslov3"/>
      </w:pPr>
      <w:r>
        <w:t>Pogostost uporabe</w:t>
      </w:r>
    </w:p>
    <w:p w14:paraId="42E1F2F9" w14:textId="6B9A6AA2" w:rsidR="000B1107" w:rsidRPr="000B1107" w:rsidRDefault="000B1107" w:rsidP="000B1107">
      <w:r>
        <w:t>Pogosta</w:t>
      </w:r>
    </w:p>
    <w:p w14:paraId="6C7056AE" w14:textId="77777777" w:rsidR="00400B68" w:rsidRDefault="00400B68" w:rsidP="00400B68">
      <w:pPr>
        <w:pStyle w:val="Naslov3"/>
      </w:pPr>
      <w:r>
        <w:t>Nivo računalniške pismenosti</w:t>
      </w:r>
    </w:p>
    <w:p w14:paraId="19982904" w14:textId="70C639A4" w:rsidR="000B1107" w:rsidRPr="000B1107" w:rsidRDefault="000B1107" w:rsidP="000B1107">
      <w:r>
        <w:t>O</w:t>
      </w:r>
      <w:r w:rsidRPr="005A7A4C">
        <w:t>snovna uporaba spleta (brskalnik, iskalnik)</w:t>
      </w:r>
      <w:r>
        <w:t>.</w:t>
      </w:r>
    </w:p>
    <w:p w14:paraId="15899809" w14:textId="49C5C377" w:rsidR="00400B68" w:rsidRDefault="00400B68" w:rsidP="00400B68">
      <w:pPr>
        <w:pStyle w:val="Naslov3"/>
      </w:pPr>
      <w:r>
        <w:t>Število uporabnikov</w:t>
      </w:r>
    </w:p>
    <w:p w14:paraId="6F7D1A6A" w14:textId="7E5DE4B3" w:rsidR="000B1107" w:rsidRPr="000B1107" w:rsidRDefault="000B1107" w:rsidP="000B1107">
      <w:r>
        <w:t xml:space="preserve">Približno </w:t>
      </w:r>
      <w:r w:rsidR="00F8247C">
        <w:t>2000</w:t>
      </w:r>
      <w:r>
        <w:t xml:space="preserve"> uporabnikov, od tega </w:t>
      </w:r>
      <w:r w:rsidR="00F8247C">
        <w:t>2</w:t>
      </w:r>
      <w:r>
        <w:t xml:space="preserve"> sočasnih.</w:t>
      </w:r>
    </w:p>
    <w:p w14:paraId="4701968E" w14:textId="5F0D11E7" w:rsidR="00400B68" w:rsidRDefault="00400B68" w:rsidP="00400B68">
      <w:pPr>
        <w:pStyle w:val="Naslov2"/>
      </w:pPr>
      <w:r>
        <w:t>Opis zaporedja uporabe</w:t>
      </w:r>
    </w:p>
    <w:p w14:paraId="4DE300F7" w14:textId="308CC1B2" w:rsidR="00F8247C" w:rsidRDefault="00F8247C" w:rsidP="00F8247C">
      <w:pPr>
        <w:ind w:firstLine="576"/>
      </w:pPr>
      <w:r>
        <w:t>1.Uporabnik izbere filtre (tip lokacije, občina).</w:t>
      </w:r>
    </w:p>
    <w:p w14:paraId="1F82D026" w14:textId="5E57ACC6" w:rsidR="00F8247C" w:rsidRDefault="00F8247C" w:rsidP="00F8247C">
      <w:pPr>
        <w:ind w:firstLine="576"/>
      </w:pPr>
      <w:r>
        <w:t>2.Klikne gumb »Enter«.</w:t>
      </w:r>
    </w:p>
    <w:p w14:paraId="003451DF" w14:textId="6C4BFBCB" w:rsidR="00F8247C" w:rsidRPr="00F8247C" w:rsidRDefault="00F8247C" w:rsidP="00F8247C">
      <w:pPr>
        <w:ind w:firstLine="576"/>
      </w:pPr>
      <w:r>
        <w:t>3.Sistem posodobi seznam lokacij.</w:t>
      </w:r>
    </w:p>
    <w:p w14:paraId="31B2FCED" w14:textId="17E6BEAB" w:rsidR="00400B68" w:rsidRDefault="00400B68" w:rsidP="00400B68">
      <w:pPr>
        <w:pStyle w:val="Naslov2"/>
      </w:pPr>
      <w:r>
        <w:t>Nivo pomoči uporabniku</w:t>
      </w:r>
    </w:p>
    <w:p w14:paraId="094BCED3" w14:textId="40367856" w:rsidR="00F8247C" w:rsidRDefault="00F8247C" w:rsidP="00F8247C">
      <w:pPr>
        <w:pStyle w:val="Odstavekseznama"/>
        <w:numPr>
          <w:ilvl w:val="0"/>
          <w:numId w:val="13"/>
        </w:numPr>
      </w:pPr>
      <w:r>
        <w:t>Označeni filtri,</w:t>
      </w:r>
    </w:p>
    <w:p w14:paraId="70D0A168" w14:textId="190B92DE" w:rsidR="00F8247C" w:rsidRPr="00F8247C" w:rsidRDefault="00F8247C" w:rsidP="00F8247C">
      <w:pPr>
        <w:pStyle w:val="Odstavekseznama"/>
        <w:numPr>
          <w:ilvl w:val="0"/>
          <w:numId w:val="13"/>
        </w:numPr>
      </w:pPr>
      <w:r>
        <w:t>Možnost zamenjave filtra.</w:t>
      </w:r>
    </w:p>
    <w:p w14:paraId="527FAC0D" w14:textId="2471CD01" w:rsidR="00400B68" w:rsidRDefault="00400B68" w:rsidP="00400B68">
      <w:pPr>
        <w:pStyle w:val="Naslov2"/>
      </w:pPr>
      <w:r>
        <w:t>Povprečne vrednosti in velikost objektov</w:t>
      </w:r>
    </w:p>
    <w:p w14:paraId="6DAC5DA9" w14:textId="2130B49B" w:rsidR="00F8247C" w:rsidRDefault="00F8247C" w:rsidP="00F8247C">
      <w:pPr>
        <w:pStyle w:val="Odstavekseznama"/>
        <w:numPr>
          <w:ilvl w:val="0"/>
          <w:numId w:val="14"/>
        </w:numPr>
      </w:pPr>
      <w:r>
        <w:t>Št. filtrov do 2 hkrati</w:t>
      </w:r>
    </w:p>
    <w:p w14:paraId="203BF304" w14:textId="3C4EAF40" w:rsidR="00F8247C" w:rsidRPr="00F8247C" w:rsidRDefault="00F8247C" w:rsidP="00F8247C">
      <w:pPr>
        <w:pStyle w:val="Odstavekseznama"/>
        <w:numPr>
          <w:ilvl w:val="0"/>
          <w:numId w:val="14"/>
        </w:numPr>
      </w:pPr>
      <w:r>
        <w:t>Vse možne lokacije  oz. 10 na stran</w:t>
      </w:r>
    </w:p>
    <w:p w14:paraId="0DD6EA96" w14:textId="435CE882" w:rsidR="007D5561" w:rsidRDefault="00400B68" w:rsidP="00F8247C">
      <w:pPr>
        <w:pStyle w:val="Naslov2"/>
      </w:pPr>
      <w:r>
        <w:t>Frekvenca uporabe</w:t>
      </w:r>
    </w:p>
    <w:p w14:paraId="52B8289A" w14:textId="4BBB10E7" w:rsidR="00F8247C" w:rsidRPr="00F8247C" w:rsidRDefault="00F8247C" w:rsidP="00F8247C">
      <w:r>
        <w:t>V 70% primerov uporabnik uporablja vsaj en filter.</w:t>
      </w:r>
    </w:p>
    <w:p w14:paraId="0CD0D3B9" w14:textId="2B08F7DA" w:rsidR="007D5561" w:rsidRDefault="007D5561" w:rsidP="00F8247C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 w:rsidR="000C6944">
        <w:rPr>
          <w:lang w:val="en-US"/>
        </w:rPr>
        <w:t>ki</w:t>
      </w:r>
      <w:proofErr w:type="spellEnd"/>
      <w:r w:rsidR="000C6944">
        <w:rPr>
          <w:lang w:val="en-US"/>
        </w:rPr>
        <w:t xml:space="preserve"> </w:t>
      </w:r>
    </w:p>
    <w:p w14:paraId="6B2548AF" w14:textId="4B4AD961" w:rsidR="00F8247C" w:rsidRPr="00F8247C" w:rsidRDefault="00F8247C" w:rsidP="00F8247C">
      <w:pPr>
        <w:rPr>
          <w:lang w:val="en-US"/>
        </w:rPr>
      </w:pPr>
      <w:r w:rsidRPr="00F8247C">
        <w:rPr>
          <w:noProof/>
          <w:lang w:val="en-US"/>
        </w:rPr>
        <w:drawing>
          <wp:inline distT="0" distB="0" distL="0" distR="0" wp14:anchorId="11824C16" wp14:editId="76D5C962">
            <wp:extent cx="4563112" cy="962159"/>
            <wp:effectExtent l="0" t="0" r="8890" b="9525"/>
            <wp:docPr id="163939869" name="Slika 1" descr="Slika, ki vsebuje besede posnetek zaslona, vrstica, pisava, oblikovanje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9869" name="Slika 1" descr="Slika, ki vsebuje besede posnetek zaslona, vrstica, pisava, oblikovanje&#10;&#10;Vsebina, ustvarjena z UI, morda ni pravil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03A1" w14:textId="77777777" w:rsidR="00400B68" w:rsidRDefault="00400B68" w:rsidP="00400B68">
      <w:pPr>
        <w:spacing w:after="0"/>
        <w:rPr>
          <w:b/>
          <w:bCs/>
          <w:sz w:val="28"/>
          <w:szCs w:val="28"/>
        </w:rPr>
      </w:pPr>
      <w:r>
        <w:br w:type="page"/>
      </w:r>
    </w:p>
    <w:p w14:paraId="5655230C" w14:textId="6B3A3B7C" w:rsidR="00400B68" w:rsidRDefault="00400B68" w:rsidP="00400B68">
      <w:pPr>
        <w:pStyle w:val="Naslov1"/>
      </w:pPr>
      <w:r>
        <w:lastRenderedPageBreak/>
        <w:t>Funkcionalnost</w:t>
      </w:r>
      <w:r w:rsidR="00F8247C">
        <w:t xml:space="preserve">: </w:t>
      </w:r>
      <w:r w:rsidR="00F8247C" w:rsidRPr="00F8247C">
        <w:t>Ogled podrobnosti lokacije</w:t>
      </w:r>
    </w:p>
    <w:p w14:paraId="1B2E66A4" w14:textId="77777777" w:rsidR="00400B68" w:rsidRPr="002F5788" w:rsidRDefault="00400B68" w:rsidP="00400B68"/>
    <w:p w14:paraId="5E246EE7" w14:textId="77777777" w:rsidR="00400B68" w:rsidRDefault="00400B68" w:rsidP="00400B68">
      <w:pPr>
        <w:pStyle w:val="Naslov2"/>
      </w:pPr>
      <w:r>
        <w:t>Opis akterjev</w:t>
      </w:r>
    </w:p>
    <w:p w14:paraId="49C4C4A1" w14:textId="19FF1016" w:rsidR="00F8247C" w:rsidRPr="00F8247C" w:rsidRDefault="00F8247C" w:rsidP="00F8247C">
      <w:r>
        <w:t>Vsi uporabniki</w:t>
      </w:r>
    </w:p>
    <w:p w14:paraId="6B7D5F24" w14:textId="16CF1093" w:rsidR="00400B68" w:rsidRDefault="00400B68" w:rsidP="00400B68">
      <w:pPr>
        <w:pStyle w:val="Naslov3"/>
      </w:pPr>
      <w:r>
        <w:t>Pogostost uporabe</w:t>
      </w:r>
    </w:p>
    <w:p w14:paraId="5891AB77" w14:textId="780D57C7" w:rsidR="00F8247C" w:rsidRPr="00F8247C" w:rsidRDefault="00F8247C" w:rsidP="00F8247C">
      <w:r>
        <w:t>Skoraj vedno</w:t>
      </w:r>
    </w:p>
    <w:p w14:paraId="43B7EAD4" w14:textId="77777777" w:rsidR="00400B68" w:rsidRDefault="00400B68" w:rsidP="00400B68">
      <w:pPr>
        <w:pStyle w:val="Naslov3"/>
      </w:pPr>
      <w:r>
        <w:t>Nivo računalniške pismenosti</w:t>
      </w:r>
    </w:p>
    <w:p w14:paraId="0F8246B0" w14:textId="77777777" w:rsidR="00F8247C" w:rsidRPr="005A7A4C" w:rsidRDefault="00F8247C" w:rsidP="00F8247C">
      <w:r>
        <w:t>O</w:t>
      </w:r>
      <w:r w:rsidRPr="005A7A4C">
        <w:t>snovna uporaba spleta (brskalnik, iskalnik)</w:t>
      </w:r>
      <w:r>
        <w:t>.</w:t>
      </w:r>
    </w:p>
    <w:p w14:paraId="3996EB3B" w14:textId="4D46E8B8" w:rsidR="00400B68" w:rsidRDefault="00400B68" w:rsidP="00400B68">
      <w:pPr>
        <w:pStyle w:val="Naslov3"/>
      </w:pPr>
      <w:r>
        <w:t>Število uporabnikov</w:t>
      </w:r>
    </w:p>
    <w:p w14:paraId="1759892C" w14:textId="611DBED1" w:rsidR="00F8247C" w:rsidRPr="00F8247C" w:rsidRDefault="00F8247C" w:rsidP="00F8247C">
      <w:r>
        <w:t xml:space="preserve">Približno </w:t>
      </w:r>
      <w:r w:rsidR="0017108A">
        <w:t>8</w:t>
      </w:r>
      <w:r>
        <w:t>000 uporabnikov, od tega 100 sočasnih.</w:t>
      </w:r>
    </w:p>
    <w:p w14:paraId="3C62592D" w14:textId="22B0A28C" w:rsidR="00400B68" w:rsidRDefault="00400B68" w:rsidP="00400B68">
      <w:pPr>
        <w:pStyle w:val="Naslov2"/>
      </w:pPr>
      <w:r>
        <w:t>Opis zaporedja uporabe</w:t>
      </w:r>
    </w:p>
    <w:p w14:paraId="55DD6357" w14:textId="5B06EDD6" w:rsidR="00F8247C" w:rsidRDefault="00F8247C" w:rsidP="00F8247C">
      <w:pPr>
        <w:ind w:firstLine="576"/>
      </w:pPr>
      <w:r>
        <w:t>1.Uporabnik klikne na izbrano lokacijo.</w:t>
      </w:r>
    </w:p>
    <w:p w14:paraId="7AA3A3B1" w14:textId="0E0496B3" w:rsidR="00F8247C" w:rsidRPr="00F8247C" w:rsidRDefault="00F8247C" w:rsidP="00F8247C">
      <w:pPr>
        <w:ind w:firstLine="576"/>
      </w:pPr>
      <w:r>
        <w:t>2.Sistem prikaže opis, slike in opremo.</w:t>
      </w:r>
    </w:p>
    <w:p w14:paraId="0D2A46AD" w14:textId="5E23DB80" w:rsidR="00400B68" w:rsidRDefault="00400B68" w:rsidP="00400B68">
      <w:pPr>
        <w:pStyle w:val="Naslov2"/>
      </w:pPr>
      <w:r>
        <w:t>Nivo pomoči uporabniku</w:t>
      </w:r>
    </w:p>
    <w:p w14:paraId="7F2A319E" w14:textId="60EC1639" w:rsidR="00F8247C" w:rsidRPr="00F8247C" w:rsidRDefault="00F8247C" w:rsidP="00F8247C">
      <w:r>
        <w:t>Jasno prikazana sloka, ocena in opis.</w:t>
      </w:r>
    </w:p>
    <w:p w14:paraId="24F77BBE" w14:textId="6507EDF6" w:rsidR="00400B68" w:rsidRDefault="00400B68" w:rsidP="00400B68">
      <w:pPr>
        <w:pStyle w:val="Naslov2"/>
      </w:pPr>
      <w:r>
        <w:t>Povprečne vrednosti in velikost objektov</w:t>
      </w:r>
    </w:p>
    <w:p w14:paraId="0106B94F" w14:textId="370C14B0" w:rsidR="00F8247C" w:rsidRDefault="00F8247C" w:rsidP="00F8247C">
      <w:pPr>
        <w:pStyle w:val="Odstavekseznama"/>
        <w:numPr>
          <w:ilvl w:val="0"/>
          <w:numId w:val="15"/>
        </w:numPr>
      </w:pPr>
      <w:r>
        <w:t>Opis (do 1000 znakov)</w:t>
      </w:r>
    </w:p>
    <w:p w14:paraId="5FA83A18" w14:textId="2621B9BE" w:rsidR="00F8247C" w:rsidRPr="00F8247C" w:rsidRDefault="00F8247C" w:rsidP="00F8247C">
      <w:pPr>
        <w:pStyle w:val="Odstavekseznama"/>
        <w:numPr>
          <w:ilvl w:val="0"/>
          <w:numId w:val="15"/>
        </w:numPr>
      </w:pPr>
      <w:r>
        <w:t>Slike (do 5 slik)</w:t>
      </w:r>
    </w:p>
    <w:p w14:paraId="60E266F0" w14:textId="58A45270" w:rsidR="007D5561" w:rsidRDefault="00400B68" w:rsidP="0017108A">
      <w:pPr>
        <w:pStyle w:val="Naslov2"/>
      </w:pPr>
      <w:r>
        <w:t>Frekvenca uporabe</w:t>
      </w:r>
    </w:p>
    <w:p w14:paraId="739BDBE9" w14:textId="7E7933DB" w:rsidR="0017108A" w:rsidRPr="0017108A" w:rsidRDefault="0017108A" w:rsidP="0017108A">
      <w:r>
        <w:t>V 98% primerih se podatki prikažejo.</w:t>
      </w:r>
    </w:p>
    <w:p w14:paraId="6A867904" w14:textId="7D0FE7B4" w:rsidR="004217BE" w:rsidRDefault="007D5561" w:rsidP="007D5561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 w:rsidR="000C6944">
        <w:rPr>
          <w:lang w:val="en-US"/>
        </w:rPr>
        <w:t>ki</w:t>
      </w:r>
      <w:proofErr w:type="spellEnd"/>
      <w:r w:rsidRPr="007D5561">
        <w:rPr>
          <w:lang w:val="en-US"/>
        </w:rPr>
        <w:t xml:space="preserve"> </w:t>
      </w:r>
    </w:p>
    <w:p w14:paraId="2EEE753E" w14:textId="77777777" w:rsidR="0017108A" w:rsidRPr="0017108A" w:rsidRDefault="0017108A" w:rsidP="0017108A">
      <w:pPr>
        <w:rPr>
          <w:lang w:val="en-US"/>
        </w:rPr>
      </w:pPr>
    </w:p>
    <w:p w14:paraId="62074DA7" w14:textId="77777777" w:rsidR="007D5561" w:rsidRDefault="007D5561" w:rsidP="00400B68">
      <w:pPr>
        <w:jc w:val="both"/>
        <w:rPr>
          <w:b/>
        </w:rPr>
      </w:pPr>
    </w:p>
    <w:p w14:paraId="6C5ACF7B" w14:textId="77777777" w:rsidR="0017108A" w:rsidRDefault="0017108A" w:rsidP="00400B68">
      <w:pPr>
        <w:jc w:val="both"/>
        <w:rPr>
          <w:b/>
        </w:rPr>
      </w:pPr>
    </w:p>
    <w:p w14:paraId="2C475315" w14:textId="77777777" w:rsidR="0017108A" w:rsidRDefault="0017108A" w:rsidP="00400B68">
      <w:pPr>
        <w:jc w:val="both"/>
        <w:rPr>
          <w:b/>
        </w:rPr>
      </w:pPr>
    </w:p>
    <w:p w14:paraId="26523AD3" w14:textId="77777777" w:rsidR="0017108A" w:rsidRDefault="0017108A" w:rsidP="00400B68">
      <w:pPr>
        <w:jc w:val="both"/>
        <w:rPr>
          <w:b/>
        </w:rPr>
      </w:pPr>
    </w:p>
    <w:p w14:paraId="20DE4A79" w14:textId="77777777" w:rsidR="0017108A" w:rsidRDefault="0017108A" w:rsidP="00400B68">
      <w:pPr>
        <w:jc w:val="both"/>
        <w:rPr>
          <w:b/>
        </w:rPr>
      </w:pPr>
    </w:p>
    <w:p w14:paraId="2A46ECEE" w14:textId="77777777" w:rsidR="0017108A" w:rsidRDefault="0017108A" w:rsidP="00400B68">
      <w:pPr>
        <w:jc w:val="both"/>
        <w:rPr>
          <w:b/>
        </w:rPr>
      </w:pPr>
    </w:p>
    <w:p w14:paraId="4D088C03" w14:textId="77777777" w:rsidR="0017108A" w:rsidRDefault="0017108A" w:rsidP="00400B68">
      <w:pPr>
        <w:jc w:val="both"/>
        <w:rPr>
          <w:b/>
        </w:rPr>
      </w:pPr>
    </w:p>
    <w:p w14:paraId="28507945" w14:textId="77777777" w:rsidR="0017108A" w:rsidRDefault="0017108A" w:rsidP="00400B68">
      <w:pPr>
        <w:jc w:val="both"/>
        <w:rPr>
          <w:b/>
        </w:rPr>
      </w:pPr>
    </w:p>
    <w:p w14:paraId="3B0C4948" w14:textId="77777777" w:rsidR="0017108A" w:rsidRDefault="0017108A" w:rsidP="00400B68">
      <w:pPr>
        <w:jc w:val="both"/>
        <w:rPr>
          <w:b/>
        </w:rPr>
      </w:pPr>
    </w:p>
    <w:p w14:paraId="5A12957B" w14:textId="77777777" w:rsidR="0017108A" w:rsidRDefault="0017108A" w:rsidP="00400B68">
      <w:pPr>
        <w:jc w:val="both"/>
        <w:rPr>
          <w:b/>
        </w:rPr>
      </w:pPr>
    </w:p>
    <w:p w14:paraId="3769B879" w14:textId="77777777" w:rsidR="0017108A" w:rsidRDefault="0017108A" w:rsidP="00400B68">
      <w:pPr>
        <w:jc w:val="both"/>
        <w:rPr>
          <w:b/>
        </w:rPr>
      </w:pPr>
    </w:p>
    <w:p w14:paraId="6188B8D2" w14:textId="77777777" w:rsidR="0017108A" w:rsidRDefault="0017108A" w:rsidP="00400B68">
      <w:pPr>
        <w:jc w:val="both"/>
        <w:rPr>
          <w:b/>
        </w:rPr>
      </w:pPr>
    </w:p>
    <w:p w14:paraId="5BE0F624" w14:textId="77777777" w:rsidR="0017108A" w:rsidRDefault="0017108A" w:rsidP="00400B68">
      <w:pPr>
        <w:jc w:val="both"/>
        <w:rPr>
          <w:b/>
        </w:rPr>
      </w:pPr>
    </w:p>
    <w:p w14:paraId="69D36E93" w14:textId="77777777" w:rsidR="0017108A" w:rsidRDefault="0017108A" w:rsidP="00400B68">
      <w:pPr>
        <w:jc w:val="both"/>
        <w:rPr>
          <w:b/>
        </w:rPr>
      </w:pPr>
    </w:p>
    <w:p w14:paraId="2BAE12E9" w14:textId="00EE7107" w:rsidR="0017108A" w:rsidRDefault="0017108A" w:rsidP="0017108A">
      <w:pPr>
        <w:pStyle w:val="Naslov1"/>
      </w:pPr>
      <w:r>
        <w:lastRenderedPageBreak/>
        <w:t xml:space="preserve">Funkcionalnost: </w:t>
      </w:r>
      <w:r w:rsidRPr="0017108A">
        <w:t>Prikaz lokacije na zemljevidu</w:t>
      </w:r>
    </w:p>
    <w:p w14:paraId="50183336" w14:textId="77777777" w:rsidR="0017108A" w:rsidRPr="002F5788" w:rsidRDefault="0017108A" w:rsidP="0017108A"/>
    <w:p w14:paraId="4B716BCB" w14:textId="77777777" w:rsidR="0017108A" w:rsidRDefault="0017108A" w:rsidP="0017108A">
      <w:pPr>
        <w:pStyle w:val="Naslov2"/>
      </w:pPr>
      <w:r>
        <w:t>Opis akterjev</w:t>
      </w:r>
    </w:p>
    <w:p w14:paraId="6AFAA29C" w14:textId="66670FB1" w:rsidR="0017108A" w:rsidRPr="0017108A" w:rsidRDefault="0017108A" w:rsidP="0017108A">
      <w:r>
        <w:t>Vsi uporabniki</w:t>
      </w:r>
    </w:p>
    <w:p w14:paraId="0C8E0B9F" w14:textId="77777777" w:rsidR="0017108A" w:rsidRDefault="0017108A" w:rsidP="0017108A">
      <w:pPr>
        <w:pStyle w:val="Naslov3"/>
      </w:pPr>
      <w:r>
        <w:t>Pogostost uporabe</w:t>
      </w:r>
    </w:p>
    <w:p w14:paraId="40608BDB" w14:textId="77777777" w:rsidR="0017108A" w:rsidRPr="005A7A4C" w:rsidRDefault="0017108A" w:rsidP="0017108A">
      <w:r>
        <w:t>Zelo pogosto</w:t>
      </w:r>
    </w:p>
    <w:p w14:paraId="52E23A22" w14:textId="77777777" w:rsidR="0017108A" w:rsidRDefault="0017108A" w:rsidP="0017108A">
      <w:pPr>
        <w:pStyle w:val="Naslov3"/>
      </w:pPr>
      <w:r>
        <w:t>Nivo računalniške pismenosti</w:t>
      </w:r>
    </w:p>
    <w:p w14:paraId="4BDD0191" w14:textId="77777777" w:rsidR="0017108A" w:rsidRPr="005A7A4C" w:rsidRDefault="0017108A" w:rsidP="0017108A">
      <w:r>
        <w:t>O</w:t>
      </w:r>
      <w:r w:rsidRPr="005A7A4C">
        <w:t>snovna uporaba spleta (brskalnik, iskalnik)</w:t>
      </w:r>
      <w:r>
        <w:t>.</w:t>
      </w:r>
    </w:p>
    <w:p w14:paraId="789201FF" w14:textId="77777777" w:rsidR="0017108A" w:rsidRDefault="0017108A" w:rsidP="0017108A">
      <w:pPr>
        <w:pStyle w:val="Naslov3"/>
      </w:pPr>
      <w:r>
        <w:t>Število uporabnikov</w:t>
      </w:r>
    </w:p>
    <w:p w14:paraId="14638A2D" w14:textId="1E29AD71" w:rsidR="0017108A" w:rsidRPr="005A7A4C" w:rsidRDefault="0017108A" w:rsidP="0017108A">
      <w:r>
        <w:t>Približno 8000 uporabnikov, od tega 100 sočasnih.</w:t>
      </w:r>
    </w:p>
    <w:p w14:paraId="49B8A19C" w14:textId="77777777" w:rsidR="0017108A" w:rsidRDefault="0017108A" w:rsidP="0017108A">
      <w:pPr>
        <w:pStyle w:val="Naslov2"/>
      </w:pPr>
      <w:r>
        <w:t>Opis zaporedja uporabe</w:t>
      </w:r>
    </w:p>
    <w:p w14:paraId="4E8CDDA7" w14:textId="598F14AE" w:rsidR="0017108A" w:rsidRPr="0017108A" w:rsidRDefault="0017108A" w:rsidP="0017108A">
      <w:pPr>
        <w:ind w:left="576"/>
      </w:pPr>
      <w:r>
        <w:t>1.Uoprabnik ali z iskanjem ali pa z filtri išče lokacijo.</w:t>
      </w:r>
    </w:p>
    <w:p w14:paraId="0524CC5D" w14:textId="0D8BFE1C" w:rsidR="0017108A" w:rsidRDefault="0017108A" w:rsidP="0017108A">
      <w:pPr>
        <w:ind w:firstLine="576"/>
      </w:pPr>
      <w:r>
        <w:t>2.Sistem prikaže točno lokacijo na zemljevidu.</w:t>
      </w:r>
    </w:p>
    <w:p w14:paraId="1637E4C7" w14:textId="2D218E76" w:rsidR="008F5484" w:rsidRDefault="008F5484" w:rsidP="0017108A">
      <w:pPr>
        <w:ind w:firstLine="576"/>
      </w:pPr>
      <w:r>
        <w:t>ALI</w:t>
      </w:r>
    </w:p>
    <w:p w14:paraId="48947F98" w14:textId="0165BA6E" w:rsidR="0017108A" w:rsidRPr="0017108A" w:rsidRDefault="0017108A" w:rsidP="0017108A">
      <w:pPr>
        <w:ind w:firstLine="576"/>
      </w:pPr>
      <w:r>
        <w:t>1.Uporabnik se premika po zemljevidu da izbere lokacijo.</w:t>
      </w:r>
    </w:p>
    <w:p w14:paraId="3FB5DA21" w14:textId="77777777" w:rsidR="0017108A" w:rsidRDefault="0017108A" w:rsidP="0017108A">
      <w:pPr>
        <w:pStyle w:val="Naslov2"/>
      </w:pPr>
      <w:r>
        <w:t>Nivo pomoči uporabniku</w:t>
      </w:r>
    </w:p>
    <w:p w14:paraId="3E7E0446" w14:textId="77777777" w:rsidR="0017108A" w:rsidRDefault="0017108A" w:rsidP="0017108A">
      <w:pPr>
        <w:pStyle w:val="Odstavekseznama"/>
        <w:numPr>
          <w:ilvl w:val="0"/>
          <w:numId w:val="11"/>
        </w:numPr>
      </w:pPr>
      <w:r>
        <w:t>Namigi v iskalnem polju</w:t>
      </w:r>
    </w:p>
    <w:p w14:paraId="0376CB93" w14:textId="77777777" w:rsidR="0017108A" w:rsidRPr="000B1107" w:rsidRDefault="0017108A" w:rsidP="0017108A">
      <w:pPr>
        <w:pStyle w:val="Odstavekseznama"/>
        <w:numPr>
          <w:ilvl w:val="0"/>
          <w:numId w:val="11"/>
        </w:numPr>
      </w:pPr>
      <w:r>
        <w:t>Samodejni predlogi krajev</w:t>
      </w:r>
    </w:p>
    <w:p w14:paraId="7F6C6738" w14:textId="77777777" w:rsidR="0017108A" w:rsidRDefault="0017108A" w:rsidP="0017108A">
      <w:pPr>
        <w:pStyle w:val="Naslov2"/>
      </w:pPr>
      <w:r>
        <w:t>Povprečne vrednosti in velikost objektov</w:t>
      </w:r>
    </w:p>
    <w:p w14:paraId="7CC0BE9C" w14:textId="77777777" w:rsidR="0017108A" w:rsidRDefault="0017108A" w:rsidP="0017108A">
      <w:pPr>
        <w:pStyle w:val="Odstavekseznama"/>
        <w:numPr>
          <w:ilvl w:val="0"/>
          <w:numId w:val="12"/>
        </w:numPr>
      </w:pPr>
      <w:r>
        <w:t>Vnos iskalnega niza (do 50 znakov)</w:t>
      </w:r>
    </w:p>
    <w:p w14:paraId="095D5CD6" w14:textId="77777777" w:rsidR="0017108A" w:rsidRPr="000B1107" w:rsidRDefault="0017108A" w:rsidP="0017108A">
      <w:pPr>
        <w:pStyle w:val="Odstavekseznama"/>
        <w:numPr>
          <w:ilvl w:val="0"/>
          <w:numId w:val="12"/>
        </w:numPr>
      </w:pPr>
      <w:r>
        <w:t>Seznam rezultatov (do 10 lokacij na stran)</w:t>
      </w:r>
    </w:p>
    <w:p w14:paraId="5DBF4273" w14:textId="77777777" w:rsidR="0017108A" w:rsidRDefault="0017108A" w:rsidP="0017108A">
      <w:pPr>
        <w:pStyle w:val="Naslov2"/>
      </w:pPr>
      <w:r>
        <w:t>Frekvenca uporabe</w:t>
      </w:r>
    </w:p>
    <w:p w14:paraId="0D652546" w14:textId="77777777" w:rsidR="0017108A" w:rsidRPr="000B1107" w:rsidRDefault="0017108A" w:rsidP="0017108A">
      <w:r>
        <w:t>V 75% sistem najde rezultate, v 25% primerih ni zadetkov.</w:t>
      </w:r>
    </w:p>
    <w:p w14:paraId="7C53ACB1" w14:textId="77777777" w:rsidR="0017108A" w:rsidRDefault="0017108A" w:rsidP="0017108A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>
        <w:rPr>
          <w:lang w:val="en-US"/>
        </w:rPr>
        <w:t>ki</w:t>
      </w:r>
      <w:proofErr w:type="spellEnd"/>
    </w:p>
    <w:p w14:paraId="68EB8E53" w14:textId="47778212" w:rsidR="0017108A" w:rsidRDefault="0017108A" w:rsidP="00400B68">
      <w:pPr>
        <w:jc w:val="both"/>
        <w:rPr>
          <w:b/>
        </w:rPr>
      </w:pPr>
    </w:p>
    <w:p w14:paraId="4EC5CE05" w14:textId="77777777" w:rsidR="0017108A" w:rsidRDefault="0017108A">
      <w:pPr>
        <w:spacing w:after="0"/>
        <w:rPr>
          <w:b/>
        </w:rPr>
      </w:pPr>
      <w:r>
        <w:rPr>
          <w:b/>
        </w:rPr>
        <w:br w:type="page"/>
      </w:r>
    </w:p>
    <w:p w14:paraId="157D7BB9" w14:textId="1DBE5569" w:rsidR="0017108A" w:rsidRDefault="0017108A" w:rsidP="0017108A">
      <w:pPr>
        <w:pStyle w:val="Naslov1"/>
      </w:pPr>
      <w:r>
        <w:lastRenderedPageBreak/>
        <w:t xml:space="preserve">Funkcionalnost: </w:t>
      </w:r>
      <w:r w:rsidR="00E42BD9" w:rsidRPr="00E42BD9">
        <w:t>Dodajanje nove lokacije</w:t>
      </w:r>
    </w:p>
    <w:p w14:paraId="0A001CE3" w14:textId="77777777" w:rsidR="0017108A" w:rsidRPr="002F5788" w:rsidRDefault="0017108A" w:rsidP="0017108A"/>
    <w:p w14:paraId="3B521A87" w14:textId="28887541" w:rsidR="0017108A" w:rsidRDefault="0017108A" w:rsidP="00E42BD9">
      <w:pPr>
        <w:pStyle w:val="Naslov2"/>
      </w:pPr>
      <w:r>
        <w:t>Opis akterjev</w:t>
      </w:r>
    </w:p>
    <w:p w14:paraId="57D08143" w14:textId="77777777" w:rsidR="0017108A" w:rsidRDefault="0017108A" w:rsidP="0017108A">
      <w:pPr>
        <w:pStyle w:val="Odstavekseznama"/>
        <w:numPr>
          <w:ilvl w:val="0"/>
          <w:numId w:val="10"/>
        </w:numPr>
      </w:pPr>
      <w:r>
        <w:t>Registrirani uporabnik</w:t>
      </w:r>
    </w:p>
    <w:p w14:paraId="24DB1E83" w14:textId="42E06F2D" w:rsidR="00E42BD9" w:rsidRPr="005A7A4C" w:rsidRDefault="00E42BD9" w:rsidP="0017108A">
      <w:pPr>
        <w:pStyle w:val="Odstavekseznama"/>
        <w:numPr>
          <w:ilvl w:val="0"/>
          <w:numId w:val="10"/>
        </w:numPr>
      </w:pPr>
      <w:proofErr w:type="spellStart"/>
      <w:r>
        <w:t>Admin</w:t>
      </w:r>
      <w:proofErr w:type="spellEnd"/>
    </w:p>
    <w:p w14:paraId="74FBC778" w14:textId="77777777" w:rsidR="0017108A" w:rsidRDefault="0017108A" w:rsidP="0017108A">
      <w:pPr>
        <w:pStyle w:val="Naslov3"/>
      </w:pPr>
      <w:r>
        <w:t>Pogostost uporabe</w:t>
      </w:r>
    </w:p>
    <w:p w14:paraId="7A204884" w14:textId="30C09D61" w:rsidR="0017108A" w:rsidRPr="005A7A4C" w:rsidRDefault="008F5484" w:rsidP="0017108A">
      <w:r>
        <w:t>Redko</w:t>
      </w:r>
    </w:p>
    <w:p w14:paraId="438AEEF5" w14:textId="77777777" w:rsidR="0017108A" w:rsidRDefault="0017108A" w:rsidP="0017108A">
      <w:pPr>
        <w:pStyle w:val="Naslov3"/>
      </w:pPr>
      <w:r>
        <w:t>Nivo računalniške pismenosti</w:t>
      </w:r>
    </w:p>
    <w:p w14:paraId="43FE0259" w14:textId="7289022D" w:rsidR="0017108A" w:rsidRPr="005A7A4C" w:rsidRDefault="008F5484" w:rsidP="0017108A">
      <w:r>
        <w:t>Srednja</w:t>
      </w:r>
    </w:p>
    <w:p w14:paraId="02ACE5E7" w14:textId="77777777" w:rsidR="0017108A" w:rsidRDefault="0017108A" w:rsidP="0017108A">
      <w:pPr>
        <w:pStyle w:val="Naslov3"/>
      </w:pPr>
      <w:r>
        <w:t>Število uporabnikov</w:t>
      </w:r>
    </w:p>
    <w:p w14:paraId="3DFC9307" w14:textId="6A969570" w:rsidR="0017108A" w:rsidRPr="005A7A4C" w:rsidRDefault="0017108A" w:rsidP="0017108A">
      <w:r>
        <w:t xml:space="preserve">Približno </w:t>
      </w:r>
      <w:r w:rsidR="00E42BD9">
        <w:t>1000</w:t>
      </w:r>
      <w:r>
        <w:t xml:space="preserve"> uporabnikov, od tega 1</w:t>
      </w:r>
      <w:r w:rsidR="00E42BD9">
        <w:t xml:space="preserve"> ali 2</w:t>
      </w:r>
      <w:r>
        <w:t xml:space="preserve"> sočasnih.</w:t>
      </w:r>
    </w:p>
    <w:p w14:paraId="1DA151A8" w14:textId="77777777" w:rsidR="0017108A" w:rsidRDefault="0017108A" w:rsidP="0017108A">
      <w:pPr>
        <w:pStyle w:val="Naslov2"/>
      </w:pPr>
      <w:r>
        <w:t>Opis zaporedja uporabe</w:t>
      </w:r>
    </w:p>
    <w:p w14:paraId="349F4A7D" w14:textId="065F9563" w:rsidR="00E42BD9" w:rsidRDefault="00E42BD9" w:rsidP="00E42BD9">
      <w:pPr>
        <w:ind w:firstLine="576"/>
      </w:pPr>
      <w:r>
        <w:t>1.</w:t>
      </w:r>
      <w:r>
        <w:t>Uporabnik izbere »Dodaj lokacijo«.</w:t>
      </w:r>
    </w:p>
    <w:p w14:paraId="469A2156" w14:textId="486D381E" w:rsidR="00E42BD9" w:rsidRDefault="00E42BD9" w:rsidP="00E42BD9">
      <w:pPr>
        <w:ind w:firstLine="576"/>
      </w:pPr>
      <w:r>
        <w:t>2.</w:t>
      </w:r>
      <w:r>
        <w:t>Izpolni obrazec.</w:t>
      </w:r>
    </w:p>
    <w:p w14:paraId="38884CFC" w14:textId="4CA7886F" w:rsidR="00E42BD9" w:rsidRPr="00E42BD9" w:rsidRDefault="00E42BD9" w:rsidP="00E42BD9">
      <w:pPr>
        <w:ind w:firstLine="576"/>
      </w:pPr>
      <w:r>
        <w:t>3.</w:t>
      </w:r>
      <w:r>
        <w:t>Odda lokacijo v pregled.</w:t>
      </w:r>
    </w:p>
    <w:p w14:paraId="4CC7BCAE" w14:textId="77777777" w:rsidR="0017108A" w:rsidRDefault="0017108A" w:rsidP="0017108A">
      <w:pPr>
        <w:pStyle w:val="Naslov2"/>
      </w:pPr>
      <w:r>
        <w:t>Nivo pomoči uporabniku</w:t>
      </w:r>
    </w:p>
    <w:p w14:paraId="259E3BE6" w14:textId="731697B8" w:rsidR="0017108A" w:rsidRDefault="00E42BD9" w:rsidP="0017108A">
      <w:pPr>
        <w:pStyle w:val="Odstavekseznama"/>
        <w:numPr>
          <w:ilvl w:val="0"/>
          <w:numId w:val="11"/>
        </w:numPr>
      </w:pPr>
      <w:r>
        <w:t>Obvezna polja označena,</w:t>
      </w:r>
    </w:p>
    <w:p w14:paraId="426CB47B" w14:textId="2187D582" w:rsidR="0017108A" w:rsidRPr="000B1107" w:rsidRDefault="00E42BD9" w:rsidP="0017108A">
      <w:pPr>
        <w:pStyle w:val="Odstavekseznama"/>
        <w:numPr>
          <w:ilvl w:val="0"/>
          <w:numId w:val="11"/>
        </w:numPr>
      </w:pPr>
      <w:r>
        <w:t>Opozorila o napaki.</w:t>
      </w:r>
    </w:p>
    <w:p w14:paraId="5F54A8ED" w14:textId="77777777" w:rsidR="0017108A" w:rsidRDefault="0017108A" w:rsidP="0017108A">
      <w:pPr>
        <w:pStyle w:val="Naslov2"/>
      </w:pPr>
      <w:r>
        <w:t>Povprečne vrednosti in velikost objektov</w:t>
      </w:r>
    </w:p>
    <w:p w14:paraId="4DE1688F" w14:textId="28E081D3" w:rsidR="0017108A" w:rsidRDefault="00E42BD9" w:rsidP="0017108A">
      <w:pPr>
        <w:pStyle w:val="Odstavekseznama"/>
        <w:numPr>
          <w:ilvl w:val="0"/>
          <w:numId w:val="12"/>
        </w:numPr>
      </w:pPr>
      <w:r>
        <w:t>Ime (do 50 znakov)</w:t>
      </w:r>
    </w:p>
    <w:p w14:paraId="5B751555" w14:textId="39199BF8" w:rsidR="0017108A" w:rsidRPr="000B1107" w:rsidRDefault="00E42BD9" w:rsidP="0017108A">
      <w:pPr>
        <w:pStyle w:val="Odstavekseznama"/>
        <w:numPr>
          <w:ilvl w:val="0"/>
          <w:numId w:val="12"/>
        </w:numPr>
      </w:pPr>
      <w:r>
        <w:t>Opis (do 1000 znakov)</w:t>
      </w:r>
    </w:p>
    <w:p w14:paraId="35C0407C" w14:textId="77777777" w:rsidR="0017108A" w:rsidRDefault="0017108A" w:rsidP="0017108A">
      <w:pPr>
        <w:pStyle w:val="Naslov2"/>
      </w:pPr>
      <w:r>
        <w:t>Frekvenca uporabe</w:t>
      </w:r>
    </w:p>
    <w:p w14:paraId="2B76B063" w14:textId="02AF1B8C" w:rsidR="0017108A" w:rsidRPr="000B1107" w:rsidRDefault="00D414DF" w:rsidP="0017108A">
      <w:r>
        <w:t xml:space="preserve">V 85% je vnos uspešen </w:t>
      </w:r>
      <w:r w:rsidR="0036167C">
        <w:t>in v 15% se vnos ponovi še enkrat.</w:t>
      </w:r>
    </w:p>
    <w:p w14:paraId="0359898E" w14:textId="77777777" w:rsidR="0017108A" w:rsidRDefault="0017108A" w:rsidP="0017108A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>
        <w:rPr>
          <w:lang w:val="en-US"/>
        </w:rPr>
        <w:t>ki</w:t>
      </w:r>
      <w:proofErr w:type="spellEnd"/>
    </w:p>
    <w:p w14:paraId="45E9FD26" w14:textId="5FA72C0A" w:rsidR="008F5484" w:rsidRPr="008F5484" w:rsidRDefault="008F5484" w:rsidP="008F5484">
      <w:pPr>
        <w:rPr>
          <w:lang w:val="en-US"/>
        </w:rPr>
      </w:pPr>
      <w:r w:rsidRPr="008F5484">
        <w:rPr>
          <w:lang w:val="en-US"/>
        </w:rPr>
        <w:drawing>
          <wp:inline distT="0" distB="0" distL="0" distR="0" wp14:anchorId="2B51595F" wp14:editId="1FE55643">
            <wp:extent cx="1998943" cy="2647950"/>
            <wp:effectExtent l="0" t="0" r="1905" b="0"/>
            <wp:docPr id="872972344" name="Slika 1" descr="Slika, ki vsebuje besede besedilo, posnetek zaslona, številk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72344" name="Slika 1" descr="Slika, ki vsebuje besede besedilo, posnetek zaslona, številka, pisava&#10;&#10;Vsebina, ustvarjena z UI, morda ni pravil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2582" cy="265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8470" w14:textId="77073E66" w:rsidR="0017108A" w:rsidRDefault="0017108A" w:rsidP="00400B68">
      <w:pPr>
        <w:jc w:val="both"/>
        <w:rPr>
          <w:b/>
        </w:rPr>
      </w:pPr>
    </w:p>
    <w:p w14:paraId="6BF1CB5C" w14:textId="77777777" w:rsidR="0017108A" w:rsidRDefault="0017108A">
      <w:pPr>
        <w:spacing w:after="0"/>
        <w:rPr>
          <w:b/>
        </w:rPr>
      </w:pPr>
      <w:r>
        <w:rPr>
          <w:b/>
        </w:rPr>
        <w:br w:type="page"/>
      </w:r>
    </w:p>
    <w:p w14:paraId="36136F73" w14:textId="416CC6BC" w:rsidR="0017108A" w:rsidRDefault="0017108A" w:rsidP="0017108A">
      <w:pPr>
        <w:pStyle w:val="Naslov1"/>
      </w:pPr>
      <w:r>
        <w:lastRenderedPageBreak/>
        <w:t xml:space="preserve">Funkcionalnost: </w:t>
      </w:r>
      <w:r w:rsidRPr="005A7A4C">
        <w:t>Iskanje rekreacijskih lokacij</w:t>
      </w:r>
    </w:p>
    <w:p w14:paraId="22A75F54" w14:textId="77777777" w:rsidR="0017108A" w:rsidRPr="002F5788" w:rsidRDefault="0017108A" w:rsidP="0017108A"/>
    <w:p w14:paraId="5D490C7C" w14:textId="463F0B0E" w:rsidR="0017108A" w:rsidRDefault="0017108A" w:rsidP="008F5484">
      <w:pPr>
        <w:pStyle w:val="Naslov2"/>
      </w:pPr>
      <w:r>
        <w:t>Opis akterjev</w:t>
      </w:r>
    </w:p>
    <w:p w14:paraId="5670DD8B" w14:textId="77777777" w:rsidR="0017108A" w:rsidRPr="005A7A4C" w:rsidRDefault="0017108A" w:rsidP="008F5484">
      <w:r>
        <w:t>Registrirani uporabnik</w:t>
      </w:r>
    </w:p>
    <w:p w14:paraId="42EFF7EF" w14:textId="77777777" w:rsidR="0017108A" w:rsidRDefault="0017108A" w:rsidP="0017108A">
      <w:pPr>
        <w:pStyle w:val="Naslov3"/>
      </w:pPr>
      <w:r>
        <w:t>Pogostost uporabe</w:t>
      </w:r>
    </w:p>
    <w:p w14:paraId="0B076EE2" w14:textId="4564392D" w:rsidR="0017108A" w:rsidRPr="005A7A4C" w:rsidRDefault="008F5484" w:rsidP="0017108A">
      <w:r>
        <w:t>Redko</w:t>
      </w:r>
    </w:p>
    <w:p w14:paraId="37358C86" w14:textId="77777777" w:rsidR="0017108A" w:rsidRDefault="0017108A" w:rsidP="0017108A">
      <w:pPr>
        <w:pStyle w:val="Naslov3"/>
      </w:pPr>
      <w:r>
        <w:t>Nivo računalniške pismenosti</w:t>
      </w:r>
    </w:p>
    <w:p w14:paraId="1C5CC1E8" w14:textId="23946801" w:rsidR="0017108A" w:rsidRPr="005A7A4C" w:rsidRDefault="008F5484" w:rsidP="0017108A">
      <w:r>
        <w:t>Srednja</w:t>
      </w:r>
    </w:p>
    <w:p w14:paraId="2D8790DD" w14:textId="77777777" w:rsidR="0017108A" w:rsidRDefault="0017108A" w:rsidP="0017108A">
      <w:pPr>
        <w:pStyle w:val="Naslov3"/>
      </w:pPr>
      <w:r>
        <w:t>Število uporabnikov</w:t>
      </w:r>
    </w:p>
    <w:p w14:paraId="44CD2EE0" w14:textId="0900B1B3" w:rsidR="0017108A" w:rsidRPr="005A7A4C" w:rsidRDefault="0017108A" w:rsidP="0017108A">
      <w:r>
        <w:t xml:space="preserve">Približno </w:t>
      </w:r>
      <w:r w:rsidR="008F5484">
        <w:t>700</w:t>
      </w:r>
      <w:r>
        <w:t xml:space="preserve"> uporabnikov, od tega 1 sočasnih.</w:t>
      </w:r>
    </w:p>
    <w:p w14:paraId="0E8C10E2" w14:textId="77777777" w:rsidR="0017108A" w:rsidRDefault="0017108A" w:rsidP="0017108A">
      <w:pPr>
        <w:pStyle w:val="Naslov2"/>
      </w:pPr>
      <w:r>
        <w:t>Opis zaporedja uporabe</w:t>
      </w:r>
    </w:p>
    <w:p w14:paraId="27812729" w14:textId="7F3A3B7E" w:rsidR="0017108A" w:rsidRDefault="008F5484" w:rsidP="0017108A">
      <w:pPr>
        <w:ind w:firstLine="576"/>
      </w:pPr>
      <w:r>
        <w:t>1.Po dodajanju lokacije se premakne na okno za dodajanje slike.</w:t>
      </w:r>
    </w:p>
    <w:p w14:paraId="79154801" w14:textId="7AAED5D6" w:rsidR="008F5484" w:rsidRDefault="008F5484" w:rsidP="008F5484">
      <w:pPr>
        <w:ind w:firstLine="576"/>
      </w:pPr>
      <w:r>
        <w:t>2.Naloži sliko.</w:t>
      </w:r>
    </w:p>
    <w:p w14:paraId="79B6E106" w14:textId="7360AA8B" w:rsidR="008F5484" w:rsidRDefault="008F5484" w:rsidP="008F5484">
      <w:pPr>
        <w:ind w:firstLine="576"/>
      </w:pPr>
      <w:r>
        <w:t>3.vbpiše naslov/ime slike.</w:t>
      </w:r>
    </w:p>
    <w:p w14:paraId="42072B1B" w14:textId="37C9A322" w:rsidR="008F5484" w:rsidRDefault="008F5484" w:rsidP="008F5484">
      <w:pPr>
        <w:ind w:firstLine="576"/>
      </w:pPr>
      <w:r>
        <w:t>4.Opis slike.</w:t>
      </w:r>
    </w:p>
    <w:p w14:paraId="565EFC99" w14:textId="2D32CF1B" w:rsidR="008F5484" w:rsidRPr="000B1107" w:rsidRDefault="008F5484" w:rsidP="008F5484">
      <w:pPr>
        <w:ind w:firstLine="576"/>
      </w:pPr>
      <w:r>
        <w:t>5.Slika je oddana v pregled.</w:t>
      </w:r>
    </w:p>
    <w:p w14:paraId="20C81F52" w14:textId="77777777" w:rsidR="0017108A" w:rsidRDefault="0017108A" w:rsidP="0017108A">
      <w:pPr>
        <w:pStyle w:val="Naslov2"/>
      </w:pPr>
      <w:r>
        <w:t>Nivo pomoči uporabniku</w:t>
      </w:r>
    </w:p>
    <w:p w14:paraId="62EA4AE1" w14:textId="4BDABA17" w:rsidR="008F5484" w:rsidRDefault="008F5484" w:rsidP="008F5484">
      <w:pPr>
        <w:pStyle w:val="Odstavekseznama"/>
        <w:numPr>
          <w:ilvl w:val="0"/>
          <w:numId w:val="10"/>
        </w:numPr>
      </w:pPr>
      <w:r>
        <w:t>Dovoljen format prikazan.</w:t>
      </w:r>
    </w:p>
    <w:p w14:paraId="2AA3BDDB" w14:textId="53D2FC6E" w:rsidR="008F5484" w:rsidRPr="008F5484" w:rsidRDefault="008F5484" w:rsidP="008F5484">
      <w:pPr>
        <w:pStyle w:val="Odstavekseznama"/>
        <w:numPr>
          <w:ilvl w:val="0"/>
          <w:numId w:val="10"/>
        </w:numPr>
      </w:pPr>
      <w:r>
        <w:t>Prikazana največja velikost slike v MB.</w:t>
      </w:r>
    </w:p>
    <w:p w14:paraId="46356016" w14:textId="77777777" w:rsidR="0017108A" w:rsidRDefault="0017108A" w:rsidP="0017108A">
      <w:pPr>
        <w:pStyle w:val="Naslov2"/>
      </w:pPr>
      <w:r>
        <w:t>Povprečne vrednosti in velikost objektov</w:t>
      </w:r>
    </w:p>
    <w:p w14:paraId="08B414E5" w14:textId="0BB3B545" w:rsidR="0017108A" w:rsidRDefault="008F5484" w:rsidP="0017108A">
      <w:pPr>
        <w:pStyle w:val="Odstavekseznama"/>
        <w:numPr>
          <w:ilvl w:val="0"/>
          <w:numId w:val="12"/>
        </w:numPr>
      </w:pPr>
      <w:r>
        <w:t>Slika (10MB)</w:t>
      </w:r>
    </w:p>
    <w:p w14:paraId="47AD6E89" w14:textId="06786126" w:rsidR="008F5484" w:rsidRDefault="008F5484" w:rsidP="0017108A">
      <w:pPr>
        <w:pStyle w:val="Odstavekseznama"/>
        <w:numPr>
          <w:ilvl w:val="0"/>
          <w:numId w:val="12"/>
        </w:numPr>
      </w:pPr>
      <w:r>
        <w:t>Naslov (20 znakov)</w:t>
      </w:r>
    </w:p>
    <w:p w14:paraId="7F4171B0" w14:textId="2FDCCFB9" w:rsidR="008F5484" w:rsidRDefault="008F5484" w:rsidP="0017108A">
      <w:pPr>
        <w:pStyle w:val="Odstavekseznama"/>
        <w:numPr>
          <w:ilvl w:val="0"/>
          <w:numId w:val="12"/>
        </w:numPr>
      </w:pPr>
      <w:r>
        <w:t>Opis (50 znakov)</w:t>
      </w:r>
    </w:p>
    <w:p w14:paraId="2BAF8623" w14:textId="77777777" w:rsidR="0017108A" w:rsidRDefault="0017108A" w:rsidP="0017108A">
      <w:pPr>
        <w:pStyle w:val="Naslov2"/>
      </w:pPr>
      <w:r>
        <w:t>Frekvenca uporabe</w:t>
      </w:r>
    </w:p>
    <w:p w14:paraId="07B9B9AC" w14:textId="1209FB40" w:rsidR="0017108A" w:rsidRPr="000B1107" w:rsidRDefault="0017108A" w:rsidP="0017108A">
      <w:r>
        <w:t xml:space="preserve">V 75% </w:t>
      </w:r>
      <w:r w:rsidR="008F5484">
        <w:t>sistem shrani vnos</w:t>
      </w:r>
      <w:r>
        <w:t xml:space="preserve">, v 25% primerih </w:t>
      </w:r>
      <w:r w:rsidR="008F5484">
        <w:t>sistem prosi za popravilo vnosa</w:t>
      </w:r>
      <w:r>
        <w:t>.</w:t>
      </w:r>
    </w:p>
    <w:p w14:paraId="7B149D80" w14:textId="77777777" w:rsidR="0017108A" w:rsidRDefault="0017108A" w:rsidP="0017108A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>
        <w:rPr>
          <w:lang w:val="en-US"/>
        </w:rPr>
        <w:t>ki</w:t>
      </w:r>
      <w:proofErr w:type="spellEnd"/>
    </w:p>
    <w:p w14:paraId="732F4216" w14:textId="2E0A371A" w:rsidR="0017108A" w:rsidRDefault="008F5484" w:rsidP="00400B68">
      <w:pPr>
        <w:jc w:val="both"/>
        <w:rPr>
          <w:b/>
        </w:rPr>
      </w:pPr>
      <w:r w:rsidRPr="008F5484">
        <w:rPr>
          <w:b/>
        </w:rPr>
        <w:drawing>
          <wp:inline distT="0" distB="0" distL="0" distR="0" wp14:anchorId="58F0AFA5" wp14:editId="07412B5C">
            <wp:extent cx="2181225" cy="2325485"/>
            <wp:effectExtent l="0" t="0" r="0" b="0"/>
            <wp:docPr id="2056721726" name="Slika 1" descr="Slika, ki vsebuje besede besedilo, posnetek zaslona, programska oprema, večpredstavnost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21726" name="Slika 1" descr="Slika, ki vsebuje besede besedilo, posnetek zaslona, programska oprema, večpredstavnost&#10;&#10;Vsebina, ustvarjena z UI, morda ni pravil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9941" cy="23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FBC1" w14:textId="77777777" w:rsidR="008F5484" w:rsidRDefault="008F5484" w:rsidP="00400B68">
      <w:pPr>
        <w:jc w:val="both"/>
        <w:rPr>
          <w:b/>
        </w:rPr>
      </w:pPr>
    </w:p>
    <w:p w14:paraId="5D6915DA" w14:textId="037FC5D9" w:rsidR="008F5484" w:rsidRDefault="008F5484" w:rsidP="008F5484">
      <w:pPr>
        <w:pStyle w:val="Naslov1"/>
      </w:pPr>
      <w:r>
        <w:lastRenderedPageBreak/>
        <w:t xml:space="preserve">Funkcionalnost: </w:t>
      </w:r>
      <w:r w:rsidRPr="008F5484">
        <w:t>Ocenjevanje lokacij</w:t>
      </w:r>
    </w:p>
    <w:p w14:paraId="237821FE" w14:textId="77777777" w:rsidR="008F5484" w:rsidRPr="002F5788" w:rsidRDefault="008F5484" w:rsidP="008F5484"/>
    <w:p w14:paraId="52BCBFED" w14:textId="77777777" w:rsidR="008F5484" w:rsidRDefault="008F5484" w:rsidP="008F5484">
      <w:pPr>
        <w:pStyle w:val="Naslov2"/>
      </w:pPr>
      <w:r>
        <w:t>Opis akterjev</w:t>
      </w:r>
    </w:p>
    <w:p w14:paraId="2E1BB8D9" w14:textId="6E615E9B" w:rsidR="008F5484" w:rsidRPr="0017108A" w:rsidRDefault="008F5484" w:rsidP="008F5484">
      <w:r>
        <w:t xml:space="preserve">Registriran </w:t>
      </w:r>
      <w:proofErr w:type="spellStart"/>
      <w:r>
        <w:t>uporabnk</w:t>
      </w:r>
      <w:proofErr w:type="spellEnd"/>
    </w:p>
    <w:p w14:paraId="788F16D3" w14:textId="77777777" w:rsidR="008F5484" w:rsidRDefault="008F5484" w:rsidP="008F5484">
      <w:pPr>
        <w:pStyle w:val="Naslov3"/>
      </w:pPr>
      <w:r>
        <w:t>Pogostost uporabe</w:t>
      </w:r>
    </w:p>
    <w:p w14:paraId="246B8D1F" w14:textId="0677CAE5" w:rsidR="008F5484" w:rsidRPr="005A7A4C" w:rsidRDefault="008F5484" w:rsidP="008F5484">
      <w:r>
        <w:t>Pogosto</w:t>
      </w:r>
    </w:p>
    <w:p w14:paraId="4D11AA77" w14:textId="77777777" w:rsidR="008F5484" w:rsidRDefault="008F5484" w:rsidP="008F5484">
      <w:pPr>
        <w:pStyle w:val="Naslov3"/>
      </w:pPr>
      <w:r>
        <w:t>Nivo računalniške pismenosti</w:t>
      </w:r>
    </w:p>
    <w:p w14:paraId="39C566A8" w14:textId="400FD5DC" w:rsidR="008F5484" w:rsidRPr="005A7A4C" w:rsidRDefault="008F5484" w:rsidP="008F5484">
      <w:r>
        <w:t>Osnovna</w:t>
      </w:r>
    </w:p>
    <w:p w14:paraId="6500032F" w14:textId="77777777" w:rsidR="008F5484" w:rsidRDefault="008F5484" w:rsidP="008F5484">
      <w:pPr>
        <w:pStyle w:val="Naslov3"/>
      </w:pPr>
      <w:r>
        <w:t>Število uporabnikov</w:t>
      </w:r>
    </w:p>
    <w:p w14:paraId="4C871F34" w14:textId="6FEDFD03" w:rsidR="008F5484" w:rsidRPr="005A7A4C" w:rsidRDefault="008F5484" w:rsidP="008F5484">
      <w:r>
        <w:t xml:space="preserve">Približno </w:t>
      </w:r>
      <w:r>
        <w:t>8</w:t>
      </w:r>
      <w:r>
        <w:t>000 uporabnikov, od tega 10 sočasnih.</w:t>
      </w:r>
    </w:p>
    <w:p w14:paraId="76C4F4C4" w14:textId="77777777" w:rsidR="008F5484" w:rsidRDefault="008F5484" w:rsidP="008F5484">
      <w:pPr>
        <w:pStyle w:val="Naslov2"/>
      </w:pPr>
      <w:r>
        <w:t>Opis zaporedja uporabe</w:t>
      </w:r>
    </w:p>
    <w:p w14:paraId="7CEEEC19" w14:textId="6259B13F" w:rsidR="008F5484" w:rsidRDefault="008F5484" w:rsidP="008F5484">
      <w:pPr>
        <w:ind w:firstLine="576"/>
      </w:pPr>
      <w:r>
        <w:t>1.</w:t>
      </w:r>
      <w:r w:rsidRPr="008F5484">
        <w:t xml:space="preserve"> </w:t>
      </w:r>
      <w:r w:rsidRPr="008F5484">
        <w:t>Uporabnik odpre podrobnosti izbrane lokacije.</w:t>
      </w:r>
    </w:p>
    <w:p w14:paraId="74E486AC" w14:textId="015A37F5" w:rsidR="008F5484" w:rsidRDefault="008F5484" w:rsidP="008F5484">
      <w:pPr>
        <w:ind w:firstLine="576"/>
      </w:pPr>
      <w:r>
        <w:t>2.</w:t>
      </w:r>
      <w:r w:rsidRPr="008F5484">
        <w:t xml:space="preserve"> </w:t>
      </w:r>
      <w:r w:rsidRPr="008F5484">
        <w:t>Izbere oceno od 1 do 5 zvezdic.</w:t>
      </w:r>
    </w:p>
    <w:p w14:paraId="7E0F5D9B" w14:textId="09DBD1F9" w:rsidR="008F5484" w:rsidRDefault="008F5484" w:rsidP="008F5484">
      <w:pPr>
        <w:ind w:firstLine="576"/>
      </w:pPr>
      <w:r>
        <w:t>3.</w:t>
      </w:r>
      <w:r w:rsidR="000F7F8A" w:rsidRPr="000F7F8A">
        <w:t xml:space="preserve"> </w:t>
      </w:r>
      <w:r w:rsidR="000F7F8A">
        <w:t>Klikne na izbrano oceno za potrditev</w:t>
      </w:r>
      <w:r w:rsidR="000F7F8A" w:rsidRPr="000F7F8A">
        <w:t>.</w:t>
      </w:r>
    </w:p>
    <w:p w14:paraId="2E86FD85" w14:textId="09E71424" w:rsidR="008F5484" w:rsidRPr="000B1107" w:rsidRDefault="008F5484" w:rsidP="008F5484">
      <w:pPr>
        <w:ind w:firstLine="576"/>
      </w:pPr>
      <w:r>
        <w:t>4.</w:t>
      </w:r>
      <w:r w:rsidR="000F7F8A" w:rsidRPr="000F7F8A">
        <w:t xml:space="preserve"> </w:t>
      </w:r>
      <w:r w:rsidR="000F7F8A" w:rsidRPr="000F7F8A">
        <w:t xml:space="preserve">Sistem shrani oceno in </w:t>
      </w:r>
      <w:r w:rsidR="000F7F8A">
        <w:t>jo zračuna z ostalimi za povprečje pri tej lokaciji</w:t>
      </w:r>
      <w:r w:rsidR="000F7F8A" w:rsidRPr="000F7F8A">
        <w:t>.</w:t>
      </w:r>
    </w:p>
    <w:p w14:paraId="0BB894B0" w14:textId="77777777" w:rsidR="008F5484" w:rsidRDefault="008F5484" w:rsidP="008F5484">
      <w:pPr>
        <w:pStyle w:val="Naslov2"/>
      </w:pPr>
      <w:r>
        <w:t>Nivo pomoči uporabniku</w:t>
      </w:r>
    </w:p>
    <w:p w14:paraId="43B20012" w14:textId="75FEEED6" w:rsidR="000F7F8A" w:rsidRDefault="000F7F8A" w:rsidP="008F5484">
      <w:pPr>
        <w:pStyle w:val="Odstavekseznama"/>
        <w:numPr>
          <w:ilvl w:val="0"/>
          <w:numId w:val="11"/>
        </w:numPr>
      </w:pPr>
      <w:r>
        <w:t>G</w:t>
      </w:r>
      <w:r w:rsidRPr="000F7F8A">
        <w:t>rafični prikaz zvezdic</w:t>
      </w:r>
      <w:r>
        <w:t>.</w:t>
      </w:r>
    </w:p>
    <w:p w14:paraId="59E0E454" w14:textId="77777777" w:rsidR="008F5484" w:rsidRDefault="008F5484" w:rsidP="008F5484">
      <w:pPr>
        <w:pStyle w:val="Naslov2"/>
      </w:pPr>
      <w:r>
        <w:t>Povprečne vrednosti in velikost objektov</w:t>
      </w:r>
    </w:p>
    <w:p w14:paraId="07B20699" w14:textId="46610D88" w:rsidR="000F7F8A" w:rsidRDefault="000F7F8A" w:rsidP="008F5484">
      <w:pPr>
        <w:pStyle w:val="Odstavekseznama"/>
        <w:numPr>
          <w:ilvl w:val="0"/>
          <w:numId w:val="12"/>
        </w:numPr>
      </w:pPr>
      <w:r w:rsidRPr="000F7F8A">
        <w:t xml:space="preserve">ocena </w:t>
      </w:r>
      <w:r>
        <w:t>(</w:t>
      </w:r>
      <w:r w:rsidRPr="000F7F8A">
        <w:t>1–5 zvezdic</w:t>
      </w:r>
      <w:r>
        <w:t>)</w:t>
      </w:r>
    </w:p>
    <w:p w14:paraId="342C9B23" w14:textId="67AAE67F" w:rsidR="000F7F8A" w:rsidRDefault="000F7F8A" w:rsidP="008F5484">
      <w:pPr>
        <w:pStyle w:val="Odstavekseznama"/>
        <w:numPr>
          <w:ilvl w:val="0"/>
          <w:numId w:val="12"/>
        </w:numPr>
      </w:pPr>
      <w:r>
        <w:t>E</w:t>
      </w:r>
      <w:r w:rsidRPr="000F7F8A">
        <w:t>na ocena na uporabnika na lokacijo</w:t>
      </w:r>
      <w:r>
        <w:t>.</w:t>
      </w:r>
    </w:p>
    <w:p w14:paraId="17C79A76" w14:textId="77777777" w:rsidR="008F5484" w:rsidRDefault="008F5484" w:rsidP="008F5484">
      <w:pPr>
        <w:pStyle w:val="Naslov2"/>
      </w:pPr>
      <w:r>
        <w:t>Frekvenca uporabe</w:t>
      </w:r>
    </w:p>
    <w:p w14:paraId="5F7D5EFB" w14:textId="77FBE2D9" w:rsidR="008F5484" w:rsidRPr="000B1107" w:rsidRDefault="008F5484" w:rsidP="008F5484">
      <w:r>
        <w:t xml:space="preserve">V </w:t>
      </w:r>
      <w:r w:rsidR="000F7F8A">
        <w:t>90%</w:t>
      </w:r>
      <w:r w:rsidR="000F7F8A" w:rsidRPr="000F7F8A">
        <w:t xml:space="preserve"> </w:t>
      </w:r>
      <w:r w:rsidR="000F7F8A" w:rsidRPr="000F7F8A">
        <w:t>primerov se ocena uspešno shrani</w:t>
      </w:r>
      <w:r>
        <w:t xml:space="preserve">, v </w:t>
      </w:r>
      <w:r w:rsidR="000F7F8A">
        <w:t>10</w:t>
      </w:r>
      <w:r>
        <w:t xml:space="preserve">% primerih </w:t>
      </w:r>
      <w:r w:rsidR="000F7F8A">
        <w:t>pride do napake</w:t>
      </w:r>
      <w:r>
        <w:t>.</w:t>
      </w:r>
    </w:p>
    <w:p w14:paraId="67B1B346" w14:textId="77777777" w:rsidR="008F5484" w:rsidRDefault="008F5484" w:rsidP="008F5484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>
        <w:rPr>
          <w:lang w:val="en-US"/>
        </w:rPr>
        <w:t>ki</w:t>
      </w:r>
      <w:proofErr w:type="spellEnd"/>
    </w:p>
    <w:p w14:paraId="066F5CF3" w14:textId="00D062B2" w:rsidR="000F7F8A" w:rsidRDefault="000F7F8A" w:rsidP="000F7F8A">
      <w:pPr>
        <w:rPr>
          <w:lang w:val="en-US"/>
        </w:rPr>
      </w:pPr>
      <w:r w:rsidRPr="000F7F8A">
        <w:rPr>
          <w:lang w:val="en-US"/>
        </w:rPr>
        <w:drawing>
          <wp:inline distT="0" distB="0" distL="0" distR="0" wp14:anchorId="5566EB87" wp14:editId="3F94E9ED">
            <wp:extent cx="3362794" cy="743054"/>
            <wp:effectExtent l="0" t="0" r="0" b="0"/>
            <wp:docPr id="690821885" name="Slika 1" descr="Slika, ki vsebuje besede skica, bela, pisava, oblikovanje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21885" name="Slika 1" descr="Slika, ki vsebuje besede skica, bela, pisava, oblikovanje&#10;&#10;Vsebina, ustvarjena z UI, morda ni pravil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3E68" w14:textId="0933027A" w:rsidR="000F7F8A" w:rsidRPr="000F7F8A" w:rsidRDefault="000F7F8A" w:rsidP="000F7F8A">
      <w:pPr>
        <w:rPr>
          <w:lang w:val="en-US"/>
        </w:rPr>
      </w:pPr>
      <w:r w:rsidRPr="000F7F8A">
        <w:rPr>
          <w:lang w:val="en-US"/>
        </w:rPr>
        <w:drawing>
          <wp:inline distT="0" distB="0" distL="0" distR="0" wp14:anchorId="04F2AADD" wp14:editId="271A9E53">
            <wp:extent cx="3781953" cy="905001"/>
            <wp:effectExtent l="0" t="0" r="9525" b="9525"/>
            <wp:docPr id="989618543" name="Slika 1" descr="Slika, ki vsebuje besede simbol, pisava, sličica, oblikovanje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18543" name="Slika 1" descr="Slika, ki vsebuje besede simbol, pisava, sličica, oblikovanje&#10;&#10;Vsebina, ustvarjena z UI, morda ni pravil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C936" w14:textId="26CD08F1" w:rsidR="008F5484" w:rsidRDefault="008F5484" w:rsidP="00400B68">
      <w:pPr>
        <w:jc w:val="both"/>
        <w:rPr>
          <w:b/>
        </w:rPr>
      </w:pPr>
    </w:p>
    <w:p w14:paraId="22DCC731" w14:textId="77777777" w:rsidR="008F5484" w:rsidRDefault="008F5484">
      <w:pPr>
        <w:spacing w:after="0"/>
        <w:rPr>
          <w:b/>
        </w:rPr>
      </w:pPr>
      <w:r>
        <w:rPr>
          <w:b/>
        </w:rPr>
        <w:br w:type="page"/>
      </w:r>
    </w:p>
    <w:p w14:paraId="0AD25AC7" w14:textId="307BC2F6" w:rsidR="008F5484" w:rsidRDefault="008F5484" w:rsidP="008F5484">
      <w:pPr>
        <w:pStyle w:val="Naslov1"/>
      </w:pPr>
      <w:r>
        <w:lastRenderedPageBreak/>
        <w:t xml:space="preserve">Funkcionalnost: </w:t>
      </w:r>
      <w:r w:rsidR="000F7F8A">
        <w:t>Moderacija vsebin</w:t>
      </w:r>
    </w:p>
    <w:p w14:paraId="42F12BB5" w14:textId="77777777" w:rsidR="008F5484" w:rsidRPr="002F5788" w:rsidRDefault="008F5484" w:rsidP="008F5484"/>
    <w:p w14:paraId="3926870F" w14:textId="77777777" w:rsidR="008F5484" w:rsidRDefault="008F5484" w:rsidP="008F5484">
      <w:pPr>
        <w:pStyle w:val="Naslov2"/>
      </w:pPr>
      <w:r>
        <w:t>Opis akterjev</w:t>
      </w:r>
    </w:p>
    <w:p w14:paraId="16182F28" w14:textId="64F7F280" w:rsidR="008F5484" w:rsidRPr="0017108A" w:rsidRDefault="000F7F8A" w:rsidP="008F5484">
      <w:proofErr w:type="spellStart"/>
      <w:r>
        <w:t>Admin</w:t>
      </w:r>
      <w:proofErr w:type="spellEnd"/>
    </w:p>
    <w:p w14:paraId="38D5C9CE" w14:textId="77777777" w:rsidR="008F5484" w:rsidRDefault="008F5484" w:rsidP="008F5484">
      <w:pPr>
        <w:pStyle w:val="Naslov3"/>
      </w:pPr>
      <w:r>
        <w:t>Pogostost uporabe</w:t>
      </w:r>
    </w:p>
    <w:p w14:paraId="7CABA71E" w14:textId="26E7969E" w:rsidR="008F5484" w:rsidRPr="005A7A4C" w:rsidRDefault="000F7F8A" w:rsidP="008F5484">
      <w:r>
        <w:t>Redna</w:t>
      </w:r>
    </w:p>
    <w:p w14:paraId="60372E72" w14:textId="77777777" w:rsidR="008F5484" w:rsidRDefault="008F5484" w:rsidP="008F5484">
      <w:pPr>
        <w:pStyle w:val="Naslov3"/>
      </w:pPr>
      <w:r>
        <w:t>Nivo računalniške pismenosti</w:t>
      </w:r>
    </w:p>
    <w:p w14:paraId="3FFDB1B1" w14:textId="35FD68DE" w:rsidR="008F5484" w:rsidRPr="005A7A4C" w:rsidRDefault="000F7F8A" w:rsidP="008F5484">
      <w:r>
        <w:t>Srednja</w:t>
      </w:r>
    </w:p>
    <w:p w14:paraId="0296AAD2" w14:textId="77777777" w:rsidR="008F5484" w:rsidRDefault="008F5484" w:rsidP="008F5484">
      <w:pPr>
        <w:pStyle w:val="Naslov3"/>
      </w:pPr>
      <w:r>
        <w:t>Število uporabnikov</w:t>
      </w:r>
    </w:p>
    <w:p w14:paraId="6923F3C2" w14:textId="731AA12C" w:rsidR="008F5484" w:rsidRPr="005A7A4C" w:rsidRDefault="008F5484" w:rsidP="008F5484">
      <w:r>
        <w:t xml:space="preserve">Približno </w:t>
      </w:r>
      <w:r w:rsidR="000F7F8A">
        <w:t>1-2 administratorja</w:t>
      </w:r>
      <w:r>
        <w:t>, od tega 1 sočasni.</w:t>
      </w:r>
    </w:p>
    <w:p w14:paraId="234B3F89" w14:textId="77777777" w:rsidR="008F5484" w:rsidRDefault="008F5484" w:rsidP="008F5484">
      <w:pPr>
        <w:pStyle w:val="Naslov2"/>
      </w:pPr>
      <w:r>
        <w:t>Opis zaporedja uporabe</w:t>
      </w:r>
    </w:p>
    <w:p w14:paraId="18D11E06" w14:textId="691A4FE5" w:rsidR="008F5484" w:rsidRDefault="008F5484" w:rsidP="008F5484">
      <w:pPr>
        <w:ind w:firstLine="576"/>
      </w:pPr>
      <w:r>
        <w:t>1.</w:t>
      </w:r>
      <w:r w:rsidR="000F7F8A" w:rsidRPr="000F7F8A">
        <w:t xml:space="preserve"> </w:t>
      </w:r>
      <w:r w:rsidR="000F7F8A" w:rsidRPr="000F7F8A">
        <w:t>Administrator se prijavi v sistem.</w:t>
      </w:r>
    </w:p>
    <w:p w14:paraId="297988F3" w14:textId="151F396B" w:rsidR="008F5484" w:rsidRDefault="008F5484" w:rsidP="008F5484">
      <w:pPr>
        <w:ind w:firstLine="576"/>
      </w:pPr>
      <w:r>
        <w:t>2.</w:t>
      </w:r>
      <w:r w:rsidR="000F7F8A" w:rsidRPr="000F7F8A">
        <w:t xml:space="preserve"> </w:t>
      </w:r>
      <w:r w:rsidR="000F7F8A" w:rsidRPr="000F7F8A">
        <w:t>Odpre seznam novih vsebin.</w:t>
      </w:r>
    </w:p>
    <w:p w14:paraId="368791AB" w14:textId="7C6E1769" w:rsidR="008F5484" w:rsidRDefault="008F5484" w:rsidP="008F5484">
      <w:pPr>
        <w:ind w:firstLine="576"/>
      </w:pPr>
      <w:r>
        <w:t>3.</w:t>
      </w:r>
      <w:r w:rsidR="000F7F8A" w:rsidRPr="000F7F8A">
        <w:t xml:space="preserve"> </w:t>
      </w:r>
      <w:r w:rsidR="000F7F8A" w:rsidRPr="000F7F8A">
        <w:t>Pregleda podatke in vsebino.</w:t>
      </w:r>
    </w:p>
    <w:p w14:paraId="09EC1A3A" w14:textId="5B45E1C8" w:rsidR="008F5484" w:rsidRPr="000B1107" w:rsidRDefault="008F5484" w:rsidP="008F5484">
      <w:pPr>
        <w:ind w:firstLine="576"/>
      </w:pPr>
      <w:r>
        <w:t>4.</w:t>
      </w:r>
      <w:r w:rsidR="000F7F8A" w:rsidRPr="000F7F8A">
        <w:t xml:space="preserve"> </w:t>
      </w:r>
      <w:r w:rsidR="000F7F8A" w:rsidRPr="000F7F8A">
        <w:t>Vsebino odobri ali zavrne.</w:t>
      </w:r>
    </w:p>
    <w:p w14:paraId="41B6D306" w14:textId="77777777" w:rsidR="008F5484" w:rsidRDefault="008F5484" w:rsidP="008F5484">
      <w:pPr>
        <w:pStyle w:val="Naslov2"/>
      </w:pPr>
      <w:r>
        <w:t>Nivo pomoči uporabniku</w:t>
      </w:r>
    </w:p>
    <w:p w14:paraId="7808EAB1" w14:textId="77777777" w:rsidR="000F7F8A" w:rsidRDefault="000F7F8A" w:rsidP="000F7F8A">
      <w:pPr>
        <w:pStyle w:val="Odstavekseznama"/>
        <w:numPr>
          <w:ilvl w:val="0"/>
          <w:numId w:val="11"/>
        </w:numPr>
      </w:pPr>
      <w:r>
        <w:t>O</w:t>
      </w:r>
      <w:r w:rsidRPr="000F7F8A">
        <w:t>značene problematične vsebine</w:t>
      </w:r>
      <w:r>
        <w:t>.</w:t>
      </w:r>
    </w:p>
    <w:p w14:paraId="76EF806C" w14:textId="521BA996" w:rsidR="000F7F8A" w:rsidRPr="000F7F8A" w:rsidRDefault="000F7F8A" w:rsidP="000F7F8A">
      <w:pPr>
        <w:pStyle w:val="Odstavekseznama"/>
        <w:numPr>
          <w:ilvl w:val="0"/>
          <w:numId w:val="11"/>
        </w:numPr>
      </w:pPr>
      <w:r>
        <w:t>M</w:t>
      </w:r>
      <w:r w:rsidRPr="000F7F8A">
        <w:t>ožnost hitrega pregleda.</w:t>
      </w:r>
    </w:p>
    <w:p w14:paraId="40BE12CE" w14:textId="2137DB94" w:rsidR="008F5484" w:rsidRDefault="008F5484" w:rsidP="008F5484">
      <w:pPr>
        <w:pStyle w:val="Naslov2"/>
      </w:pPr>
      <w:r>
        <w:t>Povprečne vrednosti in velikost objektov</w:t>
      </w:r>
    </w:p>
    <w:p w14:paraId="32480801" w14:textId="1067EC54" w:rsidR="000F7F8A" w:rsidRPr="000F7F8A" w:rsidRDefault="000F7F8A" w:rsidP="000F7F8A">
      <w:r>
        <w:t>/</w:t>
      </w:r>
    </w:p>
    <w:p w14:paraId="0132DE8E" w14:textId="77777777" w:rsidR="008F5484" w:rsidRDefault="008F5484" w:rsidP="008F5484">
      <w:pPr>
        <w:pStyle w:val="Naslov2"/>
      </w:pPr>
      <w:r>
        <w:t>Frekvenca uporabe</w:t>
      </w:r>
    </w:p>
    <w:p w14:paraId="17908BB6" w14:textId="740954CB" w:rsidR="008F5484" w:rsidRPr="000B1107" w:rsidRDefault="000F7F8A" w:rsidP="008F5484">
      <w:r>
        <w:t>100% lokacij in opisov gre v pregled.</w:t>
      </w:r>
    </w:p>
    <w:p w14:paraId="1F4C7959" w14:textId="77777777" w:rsidR="008F5484" w:rsidRDefault="008F5484" w:rsidP="008F5484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>
        <w:rPr>
          <w:lang w:val="en-US"/>
        </w:rPr>
        <w:t>ki</w:t>
      </w:r>
      <w:proofErr w:type="spellEnd"/>
    </w:p>
    <w:p w14:paraId="16611E1D" w14:textId="765DF6D9" w:rsidR="008F5484" w:rsidRDefault="008F5484" w:rsidP="00400B68">
      <w:pPr>
        <w:jc w:val="both"/>
        <w:rPr>
          <w:b/>
        </w:rPr>
      </w:pPr>
    </w:p>
    <w:p w14:paraId="0DD3DB8B" w14:textId="77777777" w:rsidR="008F5484" w:rsidRDefault="008F5484">
      <w:pPr>
        <w:spacing w:after="0"/>
        <w:rPr>
          <w:b/>
        </w:rPr>
      </w:pPr>
      <w:r>
        <w:rPr>
          <w:b/>
        </w:rPr>
        <w:br w:type="page"/>
      </w:r>
    </w:p>
    <w:p w14:paraId="139A2EF4" w14:textId="4D752BDF" w:rsidR="008F5484" w:rsidRDefault="008F5484" w:rsidP="008F5484">
      <w:pPr>
        <w:pStyle w:val="Naslov1"/>
      </w:pPr>
      <w:r>
        <w:lastRenderedPageBreak/>
        <w:t xml:space="preserve">Funkcionalnost: </w:t>
      </w:r>
      <w:r w:rsidR="000F7F8A" w:rsidRPr="000F7F8A">
        <w:t>Objavljanje vadbenih programov</w:t>
      </w:r>
    </w:p>
    <w:p w14:paraId="1D07F6BF" w14:textId="77777777" w:rsidR="008F5484" w:rsidRPr="002F5788" w:rsidRDefault="008F5484" w:rsidP="008F5484"/>
    <w:p w14:paraId="5591C864" w14:textId="77777777" w:rsidR="008F5484" w:rsidRDefault="008F5484" w:rsidP="008F5484">
      <w:pPr>
        <w:pStyle w:val="Naslov2"/>
      </w:pPr>
      <w:r>
        <w:t>Opis akterjev</w:t>
      </w:r>
    </w:p>
    <w:p w14:paraId="54C17759" w14:textId="5CF3C311" w:rsidR="008F5484" w:rsidRPr="0017108A" w:rsidRDefault="000F7F8A" w:rsidP="008F5484">
      <w:r>
        <w:t xml:space="preserve">Športni </w:t>
      </w:r>
      <w:r w:rsidR="00BB3E04">
        <w:t>trener</w:t>
      </w:r>
    </w:p>
    <w:p w14:paraId="1D0C7510" w14:textId="77777777" w:rsidR="008F5484" w:rsidRDefault="008F5484" w:rsidP="008F5484">
      <w:pPr>
        <w:pStyle w:val="Naslov3"/>
      </w:pPr>
      <w:r>
        <w:t>Pogostost uporabe</w:t>
      </w:r>
    </w:p>
    <w:p w14:paraId="01F3B797" w14:textId="68E17349" w:rsidR="008F5484" w:rsidRPr="005A7A4C" w:rsidRDefault="000F7F8A" w:rsidP="008F5484">
      <w:r>
        <w:t>Redka</w:t>
      </w:r>
    </w:p>
    <w:p w14:paraId="7DD6C7FC" w14:textId="77777777" w:rsidR="008F5484" w:rsidRDefault="008F5484" w:rsidP="008F5484">
      <w:pPr>
        <w:pStyle w:val="Naslov3"/>
      </w:pPr>
      <w:r>
        <w:t>Nivo računalniške pismenosti</w:t>
      </w:r>
    </w:p>
    <w:p w14:paraId="33C30E3A" w14:textId="29D222EF" w:rsidR="008F5484" w:rsidRPr="005A7A4C" w:rsidRDefault="000F7F8A" w:rsidP="008F5484">
      <w:r>
        <w:t>Srednja</w:t>
      </w:r>
    </w:p>
    <w:p w14:paraId="5D05A567" w14:textId="77777777" w:rsidR="008F5484" w:rsidRDefault="008F5484" w:rsidP="008F5484">
      <w:pPr>
        <w:pStyle w:val="Naslov3"/>
      </w:pPr>
      <w:r>
        <w:t>Število uporabnikov</w:t>
      </w:r>
    </w:p>
    <w:p w14:paraId="3CA7548F" w14:textId="7BDA2E78" w:rsidR="008F5484" w:rsidRPr="005A7A4C" w:rsidRDefault="008F5484" w:rsidP="008F5484">
      <w:r>
        <w:t xml:space="preserve">Približno </w:t>
      </w:r>
      <w:r w:rsidR="000F7F8A">
        <w:t>5 trenerjev</w:t>
      </w:r>
      <w:r>
        <w:t>, od tega 1</w:t>
      </w:r>
      <w:r w:rsidR="000F7F8A">
        <w:t>-2</w:t>
      </w:r>
      <w:r>
        <w:t xml:space="preserve"> sočasni.</w:t>
      </w:r>
    </w:p>
    <w:p w14:paraId="7A63BA40" w14:textId="77777777" w:rsidR="008F5484" w:rsidRDefault="008F5484" w:rsidP="008F5484">
      <w:pPr>
        <w:pStyle w:val="Naslov2"/>
      </w:pPr>
      <w:r>
        <w:t>Opis zaporedja uporabe</w:t>
      </w:r>
    </w:p>
    <w:p w14:paraId="5EED3451" w14:textId="29D71740" w:rsidR="008F5484" w:rsidRDefault="008F5484" w:rsidP="008F5484">
      <w:pPr>
        <w:ind w:firstLine="576"/>
      </w:pPr>
      <w:r>
        <w:t>1.</w:t>
      </w:r>
      <w:r w:rsidR="000F7F8A" w:rsidRPr="000F7F8A">
        <w:t xml:space="preserve"> </w:t>
      </w:r>
      <w:r w:rsidR="000F7F8A" w:rsidRPr="000F7F8A">
        <w:t>Trener se prijavi v sistem.</w:t>
      </w:r>
    </w:p>
    <w:p w14:paraId="4CFCE60F" w14:textId="0ADD789B" w:rsidR="008F5484" w:rsidRDefault="008F5484" w:rsidP="008F5484">
      <w:pPr>
        <w:ind w:firstLine="576"/>
      </w:pPr>
      <w:r>
        <w:t>2.</w:t>
      </w:r>
      <w:r w:rsidR="000F7F8A" w:rsidRPr="000F7F8A">
        <w:t xml:space="preserve"> </w:t>
      </w:r>
      <w:r w:rsidR="000F7F8A" w:rsidRPr="000F7F8A">
        <w:t>Izbere možnost »Dodaj program«.</w:t>
      </w:r>
    </w:p>
    <w:p w14:paraId="1D12B71A" w14:textId="61BEC33E" w:rsidR="008F5484" w:rsidRDefault="008F5484" w:rsidP="008F5484">
      <w:pPr>
        <w:ind w:firstLine="576"/>
      </w:pPr>
      <w:r>
        <w:t>3.</w:t>
      </w:r>
      <w:r w:rsidR="000F7F8A" w:rsidRPr="000F7F8A">
        <w:t xml:space="preserve"> </w:t>
      </w:r>
      <w:r w:rsidR="000F7F8A" w:rsidRPr="000F7F8A">
        <w:t>Vpiše opis vaj in priporočila.</w:t>
      </w:r>
    </w:p>
    <w:p w14:paraId="72071844" w14:textId="2A5A3349" w:rsidR="008F5484" w:rsidRPr="000B1107" w:rsidRDefault="008F5484" w:rsidP="008F5484">
      <w:pPr>
        <w:ind w:firstLine="576"/>
      </w:pPr>
      <w:r>
        <w:t>4.</w:t>
      </w:r>
      <w:r w:rsidR="000F7F8A" w:rsidRPr="000F7F8A">
        <w:t xml:space="preserve"> </w:t>
      </w:r>
      <w:r w:rsidR="000F7F8A" w:rsidRPr="000F7F8A">
        <w:t>Program shrani v sistem.</w:t>
      </w:r>
    </w:p>
    <w:p w14:paraId="153ACEE9" w14:textId="77777777" w:rsidR="008F5484" w:rsidRDefault="008F5484" w:rsidP="008F5484">
      <w:pPr>
        <w:pStyle w:val="Naslov2"/>
      </w:pPr>
      <w:r>
        <w:t>Nivo pomoči uporabniku</w:t>
      </w:r>
    </w:p>
    <w:p w14:paraId="0C206AD5" w14:textId="3DEFAF97" w:rsidR="008F5484" w:rsidRDefault="000F7F8A" w:rsidP="008F5484">
      <w:pPr>
        <w:pStyle w:val="Odstavekseznama"/>
        <w:numPr>
          <w:ilvl w:val="0"/>
          <w:numId w:val="11"/>
        </w:numPr>
      </w:pPr>
      <w:r>
        <w:t>Polja za dodajanje vsebine.</w:t>
      </w:r>
    </w:p>
    <w:p w14:paraId="251051C6" w14:textId="77777777" w:rsidR="008F5484" w:rsidRDefault="008F5484" w:rsidP="008F5484">
      <w:pPr>
        <w:pStyle w:val="Naslov2"/>
      </w:pPr>
      <w:r>
        <w:t>Povprečne vrednosti in velikost objektov</w:t>
      </w:r>
    </w:p>
    <w:p w14:paraId="5B034340" w14:textId="49BD14E1" w:rsidR="008F5484" w:rsidRDefault="000F7F8A" w:rsidP="008F5484">
      <w:pPr>
        <w:pStyle w:val="Odstavekseznama"/>
        <w:numPr>
          <w:ilvl w:val="0"/>
          <w:numId w:val="12"/>
        </w:numPr>
      </w:pPr>
      <w:r>
        <w:t>Program od 5 do 20 vaj</w:t>
      </w:r>
    </w:p>
    <w:p w14:paraId="4FCF004A" w14:textId="0928DCF7" w:rsidR="000F7F8A" w:rsidRPr="000B1107" w:rsidRDefault="0069694A" w:rsidP="008F5484">
      <w:pPr>
        <w:pStyle w:val="Odstavekseznama"/>
        <w:numPr>
          <w:ilvl w:val="0"/>
          <w:numId w:val="12"/>
        </w:numPr>
      </w:pPr>
      <w:r>
        <w:t xml:space="preserve">Opis vaje do 100 </w:t>
      </w:r>
      <w:proofErr w:type="spellStart"/>
      <w:r>
        <w:t>tnakov</w:t>
      </w:r>
      <w:proofErr w:type="spellEnd"/>
    </w:p>
    <w:p w14:paraId="2737D162" w14:textId="77777777" w:rsidR="008F5484" w:rsidRDefault="008F5484" w:rsidP="008F5484">
      <w:pPr>
        <w:pStyle w:val="Naslov2"/>
      </w:pPr>
      <w:r>
        <w:t>Frekvenca uporabe</w:t>
      </w:r>
    </w:p>
    <w:p w14:paraId="23685BFE" w14:textId="52E5E056" w:rsidR="008F5484" w:rsidRPr="000B1107" w:rsidRDefault="0069694A" w:rsidP="008F5484">
      <w:r>
        <w:t>V 99% je program uspešno objavljen.</w:t>
      </w:r>
    </w:p>
    <w:p w14:paraId="759DEC5F" w14:textId="77777777" w:rsidR="008F5484" w:rsidRDefault="008F5484" w:rsidP="008F5484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>
        <w:rPr>
          <w:lang w:val="en-US"/>
        </w:rPr>
        <w:t>ki</w:t>
      </w:r>
      <w:proofErr w:type="spellEnd"/>
    </w:p>
    <w:p w14:paraId="5C38A5EC" w14:textId="5A4CD5D9" w:rsidR="0069694A" w:rsidRPr="0069694A" w:rsidRDefault="0069694A" w:rsidP="0069694A">
      <w:pPr>
        <w:rPr>
          <w:lang w:val="en-US"/>
        </w:rPr>
      </w:pPr>
    </w:p>
    <w:p w14:paraId="1FC8D346" w14:textId="0B1B7EB3" w:rsidR="008F5484" w:rsidRDefault="008F5484" w:rsidP="00400B68">
      <w:pPr>
        <w:jc w:val="both"/>
        <w:rPr>
          <w:b/>
        </w:rPr>
      </w:pPr>
    </w:p>
    <w:p w14:paraId="38D855A6" w14:textId="77777777" w:rsidR="008F5484" w:rsidRDefault="008F5484">
      <w:pPr>
        <w:spacing w:after="0"/>
        <w:rPr>
          <w:b/>
        </w:rPr>
      </w:pPr>
      <w:r>
        <w:rPr>
          <w:b/>
        </w:rPr>
        <w:br w:type="page"/>
      </w:r>
    </w:p>
    <w:p w14:paraId="5E5A89C0" w14:textId="30622FA6" w:rsidR="008F5484" w:rsidRDefault="008F5484" w:rsidP="008F5484">
      <w:pPr>
        <w:pStyle w:val="Naslov1"/>
      </w:pPr>
      <w:r>
        <w:lastRenderedPageBreak/>
        <w:t xml:space="preserve">Funkcionalnost: </w:t>
      </w:r>
      <w:r w:rsidR="0069694A" w:rsidRPr="0069694A">
        <w:t>Pregled vadbenih programov</w:t>
      </w:r>
    </w:p>
    <w:p w14:paraId="52636E1B" w14:textId="77777777" w:rsidR="008F5484" w:rsidRPr="002F5788" w:rsidRDefault="008F5484" w:rsidP="008F5484"/>
    <w:p w14:paraId="4B83D61A" w14:textId="77777777" w:rsidR="008F5484" w:rsidRDefault="008F5484" w:rsidP="008F5484">
      <w:pPr>
        <w:pStyle w:val="Naslov2"/>
      </w:pPr>
      <w:r>
        <w:t>Opis akterjev</w:t>
      </w:r>
    </w:p>
    <w:p w14:paraId="1BB98A8D" w14:textId="1575D233" w:rsidR="008F5484" w:rsidRPr="0017108A" w:rsidRDefault="0069694A" w:rsidP="008F5484">
      <w:r w:rsidRPr="0069694A">
        <w:t>Registrirani uporabnik</w:t>
      </w:r>
    </w:p>
    <w:p w14:paraId="3804F44D" w14:textId="77777777" w:rsidR="008F5484" w:rsidRDefault="008F5484" w:rsidP="008F5484">
      <w:pPr>
        <w:pStyle w:val="Naslov3"/>
      </w:pPr>
      <w:r>
        <w:t>Pogostost uporabe</w:t>
      </w:r>
    </w:p>
    <w:p w14:paraId="311D06D7" w14:textId="5E6AFFFE" w:rsidR="008F5484" w:rsidRPr="005A7A4C" w:rsidRDefault="0069694A" w:rsidP="008F5484">
      <w:r>
        <w:t>Srednja</w:t>
      </w:r>
    </w:p>
    <w:p w14:paraId="419C29EA" w14:textId="77777777" w:rsidR="008F5484" w:rsidRDefault="008F5484" w:rsidP="008F5484">
      <w:pPr>
        <w:pStyle w:val="Naslov3"/>
      </w:pPr>
      <w:r>
        <w:t>Nivo računalniške pismenosti</w:t>
      </w:r>
    </w:p>
    <w:p w14:paraId="1F00DE9C" w14:textId="77777777" w:rsidR="008F5484" w:rsidRPr="005A7A4C" w:rsidRDefault="008F5484" w:rsidP="008F5484">
      <w:r>
        <w:t>O</w:t>
      </w:r>
      <w:r w:rsidRPr="005A7A4C">
        <w:t>snovna uporaba spleta (brskalnik, iskalnik)</w:t>
      </w:r>
      <w:r>
        <w:t>.</w:t>
      </w:r>
    </w:p>
    <w:p w14:paraId="7F68D006" w14:textId="77777777" w:rsidR="008F5484" w:rsidRDefault="008F5484" w:rsidP="008F5484">
      <w:pPr>
        <w:pStyle w:val="Naslov3"/>
      </w:pPr>
      <w:r>
        <w:t>Število uporabnikov</w:t>
      </w:r>
    </w:p>
    <w:p w14:paraId="73016FB6" w14:textId="0F9A9166" w:rsidR="008F5484" w:rsidRPr="005A7A4C" w:rsidRDefault="008F5484" w:rsidP="008F5484">
      <w:r>
        <w:t xml:space="preserve">Približno </w:t>
      </w:r>
      <w:r w:rsidR="0069694A">
        <w:t>3</w:t>
      </w:r>
      <w:r>
        <w:t xml:space="preserve">000 uporabnikov, od tega </w:t>
      </w:r>
      <w:r w:rsidR="0069694A">
        <w:t>3</w:t>
      </w:r>
      <w:r>
        <w:t>0</w:t>
      </w:r>
      <w:r w:rsidR="0069694A">
        <w:t>0</w:t>
      </w:r>
      <w:r>
        <w:t xml:space="preserve"> sočasnih.</w:t>
      </w:r>
    </w:p>
    <w:p w14:paraId="19278AF0" w14:textId="77777777" w:rsidR="008F5484" w:rsidRDefault="008F5484" w:rsidP="008F5484">
      <w:pPr>
        <w:pStyle w:val="Naslov2"/>
      </w:pPr>
      <w:r>
        <w:t>Opis zaporedja uporabe</w:t>
      </w:r>
    </w:p>
    <w:p w14:paraId="1D09C95E" w14:textId="469B0896" w:rsidR="008F5484" w:rsidRDefault="008F5484" w:rsidP="008F5484">
      <w:pPr>
        <w:ind w:firstLine="576"/>
      </w:pPr>
      <w:r>
        <w:t>1.</w:t>
      </w:r>
      <w:r w:rsidR="0069694A" w:rsidRPr="0069694A">
        <w:t xml:space="preserve"> </w:t>
      </w:r>
      <w:r w:rsidR="0069694A" w:rsidRPr="0069694A">
        <w:t>Uporabnik odpre razdelek vadbeni programi.</w:t>
      </w:r>
    </w:p>
    <w:p w14:paraId="1B7EED1F" w14:textId="4C2D277D" w:rsidR="008F5484" w:rsidRDefault="008F5484" w:rsidP="008F5484">
      <w:pPr>
        <w:ind w:firstLine="576"/>
      </w:pPr>
      <w:r>
        <w:t>2.</w:t>
      </w:r>
      <w:r w:rsidR="0069694A" w:rsidRPr="0069694A">
        <w:t xml:space="preserve"> </w:t>
      </w:r>
      <w:r w:rsidR="0069694A" w:rsidRPr="0069694A">
        <w:t>Izbere program.</w:t>
      </w:r>
    </w:p>
    <w:p w14:paraId="26434200" w14:textId="37D717F0" w:rsidR="008F5484" w:rsidRPr="000B1107" w:rsidRDefault="008F5484" w:rsidP="0069694A">
      <w:pPr>
        <w:ind w:firstLine="576"/>
      </w:pPr>
      <w:r>
        <w:t>3.</w:t>
      </w:r>
      <w:r w:rsidR="0069694A" w:rsidRPr="0069694A">
        <w:t xml:space="preserve"> </w:t>
      </w:r>
      <w:r w:rsidR="0069694A" w:rsidRPr="0069694A">
        <w:t>Sistem prikaže vsebino programa.</w:t>
      </w:r>
    </w:p>
    <w:p w14:paraId="7D47C73F" w14:textId="77777777" w:rsidR="008F5484" w:rsidRDefault="008F5484" w:rsidP="008F5484">
      <w:pPr>
        <w:pStyle w:val="Naslov2"/>
      </w:pPr>
      <w:r>
        <w:t>Nivo pomoči uporabniku</w:t>
      </w:r>
    </w:p>
    <w:p w14:paraId="45B3C681" w14:textId="72C94DDF" w:rsidR="008F5484" w:rsidRDefault="0069694A" w:rsidP="008F5484">
      <w:pPr>
        <w:pStyle w:val="Odstavekseznama"/>
        <w:numPr>
          <w:ilvl w:val="0"/>
          <w:numId w:val="11"/>
        </w:numPr>
      </w:pPr>
      <w:r>
        <w:t>J</w:t>
      </w:r>
      <w:r w:rsidRPr="0069694A">
        <w:t>asna struktura programa</w:t>
      </w:r>
      <w:r>
        <w:t>.</w:t>
      </w:r>
    </w:p>
    <w:p w14:paraId="0C5C0A87" w14:textId="121A5F32" w:rsidR="0069694A" w:rsidRDefault="0069694A" w:rsidP="008F5484">
      <w:pPr>
        <w:pStyle w:val="Odstavekseznama"/>
        <w:numPr>
          <w:ilvl w:val="0"/>
          <w:numId w:val="11"/>
        </w:numPr>
      </w:pPr>
      <w:r>
        <w:t>L</w:t>
      </w:r>
      <w:r w:rsidRPr="0069694A">
        <w:t>očeni opisi vaj.</w:t>
      </w:r>
    </w:p>
    <w:p w14:paraId="6A3A7479" w14:textId="77777777" w:rsidR="008F5484" w:rsidRDefault="008F5484" w:rsidP="008F5484">
      <w:pPr>
        <w:pStyle w:val="Naslov2"/>
      </w:pPr>
      <w:r>
        <w:t>Povprečne vrednosti in velikost objektov</w:t>
      </w:r>
    </w:p>
    <w:p w14:paraId="2C4FC7E6" w14:textId="265990D2" w:rsidR="0069694A" w:rsidRDefault="0069694A" w:rsidP="008F5484">
      <w:pPr>
        <w:pStyle w:val="Odstavekseznama"/>
        <w:numPr>
          <w:ilvl w:val="0"/>
          <w:numId w:val="12"/>
        </w:numPr>
      </w:pPr>
      <w:r>
        <w:t>Vaje od 5 do 20.</w:t>
      </w:r>
    </w:p>
    <w:p w14:paraId="2F0BAF2C" w14:textId="336F80DB" w:rsidR="008F5484" w:rsidRPr="000B1107" w:rsidRDefault="0069694A" w:rsidP="0069694A">
      <w:pPr>
        <w:pStyle w:val="Odstavekseznama"/>
        <w:numPr>
          <w:ilvl w:val="0"/>
          <w:numId w:val="12"/>
        </w:numPr>
      </w:pPr>
      <w:r>
        <w:t>T</w:t>
      </w:r>
      <w:r w:rsidRPr="0069694A">
        <w:t xml:space="preserve">rajanje vadbe </w:t>
      </w:r>
      <w:r>
        <w:t>(</w:t>
      </w:r>
      <w:r w:rsidRPr="0069694A">
        <w:t>30–</w:t>
      </w:r>
      <w:r>
        <w:t>120</w:t>
      </w:r>
      <w:r w:rsidRPr="0069694A">
        <w:t xml:space="preserve"> minut</w:t>
      </w:r>
      <w:r>
        <w:t>)</w:t>
      </w:r>
    </w:p>
    <w:p w14:paraId="6E4BFD07" w14:textId="77777777" w:rsidR="008F5484" w:rsidRDefault="008F5484" w:rsidP="008F5484">
      <w:pPr>
        <w:pStyle w:val="Naslov2"/>
      </w:pPr>
      <w:r>
        <w:t>Frekvenca uporabe</w:t>
      </w:r>
    </w:p>
    <w:p w14:paraId="7436F1C5" w14:textId="7926814B" w:rsidR="008F5484" w:rsidRPr="000B1107" w:rsidRDefault="0069694A" w:rsidP="008F5484">
      <w:r>
        <w:t xml:space="preserve">V 65% uporabnik pregleda celoten program. </w:t>
      </w:r>
    </w:p>
    <w:p w14:paraId="7AE6190F" w14:textId="77777777" w:rsidR="008F5484" w:rsidRDefault="008F5484" w:rsidP="008F5484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>
        <w:rPr>
          <w:lang w:val="en-US"/>
        </w:rPr>
        <w:t>ki</w:t>
      </w:r>
      <w:proofErr w:type="spellEnd"/>
    </w:p>
    <w:p w14:paraId="5930499E" w14:textId="33ED5CC0" w:rsidR="008F5484" w:rsidRPr="0069694A" w:rsidRDefault="0069694A" w:rsidP="006969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71613C" wp14:editId="340C0B11">
            <wp:extent cx="4086225" cy="3112026"/>
            <wp:effectExtent l="0" t="0" r="0" b="0"/>
            <wp:docPr id="121845005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896" cy="31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5484">
        <w:rPr>
          <w:b/>
        </w:rPr>
        <w:br w:type="page"/>
      </w:r>
    </w:p>
    <w:p w14:paraId="2C851D19" w14:textId="77777777" w:rsidR="008F5484" w:rsidRDefault="008F5484" w:rsidP="008F5484">
      <w:pPr>
        <w:pStyle w:val="Naslov1"/>
      </w:pPr>
      <w:r>
        <w:lastRenderedPageBreak/>
        <w:t xml:space="preserve">Funkcionalnost: </w:t>
      </w:r>
      <w:r w:rsidRPr="005A7A4C">
        <w:t>Iskanje rekreacijskih lokacij</w:t>
      </w:r>
    </w:p>
    <w:p w14:paraId="09BA14BD" w14:textId="77777777" w:rsidR="008F5484" w:rsidRPr="002F5788" w:rsidRDefault="008F5484" w:rsidP="008F5484"/>
    <w:p w14:paraId="42BA432B" w14:textId="77777777" w:rsidR="008F5484" w:rsidRDefault="008F5484" w:rsidP="008F5484">
      <w:pPr>
        <w:pStyle w:val="Naslov2"/>
      </w:pPr>
      <w:r>
        <w:t>Opis akterjev</w:t>
      </w:r>
    </w:p>
    <w:p w14:paraId="7EAF9E69" w14:textId="77777777" w:rsidR="008F5484" w:rsidRPr="0017108A" w:rsidRDefault="008F5484" w:rsidP="008F5484">
      <w:r>
        <w:t>Vsi uporabniki</w:t>
      </w:r>
    </w:p>
    <w:p w14:paraId="325D2186" w14:textId="77777777" w:rsidR="008F5484" w:rsidRDefault="008F5484" w:rsidP="008F5484">
      <w:pPr>
        <w:pStyle w:val="Naslov3"/>
      </w:pPr>
      <w:r>
        <w:t>Pogostost uporabe</w:t>
      </w:r>
    </w:p>
    <w:p w14:paraId="7606217B" w14:textId="051A1B63" w:rsidR="00BB3E04" w:rsidRPr="00BB3E04" w:rsidRDefault="00BB3E04" w:rsidP="00BB3E04">
      <w:r>
        <w:t xml:space="preserve">Pogosto </w:t>
      </w:r>
    </w:p>
    <w:p w14:paraId="43B0ACF5" w14:textId="77777777" w:rsidR="008F5484" w:rsidRDefault="008F5484" w:rsidP="008F5484">
      <w:pPr>
        <w:pStyle w:val="Naslov3"/>
      </w:pPr>
      <w:r>
        <w:t>Nivo računalniške pismenosti</w:t>
      </w:r>
    </w:p>
    <w:p w14:paraId="6BE7FD1B" w14:textId="01491491" w:rsidR="008F5484" w:rsidRPr="005A7A4C" w:rsidRDefault="008F5484" w:rsidP="008F5484">
      <w:r>
        <w:t>O</w:t>
      </w:r>
      <w:r w:rsidRPr="005A7A4C">
        <w:t>snov</w:t>
      </w:r>
      <w:r w:rsidR="00BB3E04">
        <w:t>na</w:t>
      </w:r>
    </w:p>
    <w:p w14:paraId="3DE5E74D" w14:textId="77777777" w:rsidR="008F5484" w:rsidRDefault="008F5484" w:rsidP="008F5484">
      <w:pPr>
        <w:pStyle w:val="Naslov3"/>
      </w:pPr>
      <w:r>
        <w:t>Število uporabnikov</w:t>
      </w:r>
    </w:p>
    <w:p w14:paraId="37E73D6E" w14:textId="54224CDE" w:rsidR="008F5484" w:rsidRPr="005A7A4C" w:rsidRDefault="008F5484" w:rsidP="008F5484">
      <w:r>
        <w:t xml:space="preserve">Približno </w:t>
      </w:r>
      <w:r w:rsidR="00BB3E04">
        <w:t>3</w:t>
      </w:r>
      <w:r>
        <w:t xml:space="preserve">000 uporabnikov, od tega </w:t>
      </w:r>
      <w:r w:rsidR="00BB3E04">
        <w:t>2</w:t>
      </w:r>
      <w:r>
        <w:t>0</w:t>
      </w:r>
      <w:r w:rsidR="00BB3E04">
        <w:t>0</w:t>
      </w:r>
      <w:r>
        <w:t xml:space="preserve"> sočasnih.</w:t>
      </w:r>
    </w:p>
    <w:p w14:paraId="3D2C713D" w14:textId="77777777" w:rsidR="008F5484" w:rsidRDefault="008F5484" w:rsidP="008F5484">
      <w:pPr>
        <w:pStyle w:val="Naslov2"/>
      </w:pPr>
      <w:r>
        <w:t>Opis zaporedja uporabe</w:t>
      </w:r>
    </w:p>
    <w:p w14:paraId="6D01078D" w14:textId="445D3ADE" w:rsidR="008F5484" w:rsidRDefault="008F5484" w:rsidP="008F5484">
      <w:pPr>
        <w:ind w:firstLine="576"/>
      </w:pPr>
      <w:r>
        <w:t>1.</w:t>
      </w:r>
      <w:r w:rsidR="00BB3E04" w:rsidRPr="00BB3E04">
        <w:t xml:space="preserve"> </w:t>
      </w:r>
      <w:r w:rsidR="00BB3E04" w:rsidRPr="00BB3E04">
        <w:t>Uporabnik odpre razdelek dogodki.</w:t>
      </w:r>
    </w:p>
    <w:p w14:paraId="5B8B969F" w14:textId="6D90659D" w:rsidR="008F5484" w:rsidRDefault="008F5484" w:rsidP="008F5484">
      <w:pPr>
        <w:ind w:firstLine="576"/>
      </w:pPr>
      <w:r>
        <w:t>2.</w:t>
      </w:r>
      <w:r w:rsidR="00BB3E04" w:rsidRPr="00BB3E04">
        <w:t xml:space="preserve"> </w:t>
      </w:r>
      <w:r w:rsidR="00BB3E04" w:rsidRPr="00BB3E04">
        <w:t>Sistem prikaže seznam aktualnih dogodkov.</w:t>
      </w:r>
    </w:p>
    <w:p w14:paraId="151E28E8" w14:textId="1615DA04" w:rsidR="008F5484" w:rsidRDefault="008F5484" w:rsidP="008F5484">
      <w:pPr>
        <w:ind w:firstLine="576"/>
      </w:pPr>
      <w:r>
        <w:t>3.</w:t>
      </w:r>
      <w:r w:rsidR="00BB3E04" w:rsidRPr="00BB3E04">
        <w:t xml:space="preserve"> </w:t>
      </w:r>
      <w:r w:rsidR="00BB3E04" w:rsidRPr="00BB3E04">
        <w:t>Uporabnik klikne dogodek za več informacij.</w:t>
      </w:r>
    </w:p>
    <w:p w14:paraId="41140946" w14:textId="77777777" w:rsidR="008F5484" w:rsidRPr="000B1107" w:rsidRDefault="008F5484" w:rsidP="008F5484">
      <w:pPr>
        <w:ind w:firstLine="576"/>
      </w:pPr>
      <w:r>
        <w:t>4.Sistem prikaže seznam ustreznih lokacij.</w:t>
      </w:r>
    </w:p>
    <w:p w14:paraId="38B496BA" w14:textId="77777777" w:rsidR="008F5484" w:rsidRDefault="008F5484" w:rsidP="008F5484">
      <w:pPr>
        <w:pStyle w:val="Naslov2"/>
      </w:pPr>
      <w:r>
        <w:t>Nivo pomoči uporabniku</w:t>
      </w:r>
    </w:p>
    <w:p w14:paraId="0772C19F" w14:textId="253B5D3F" w:rsidR="00BB3E04" w:rsidRDefault="00BB3E04" w:rsidP="008F5484">
      <w:pPr>
        <w:pStyle w:val="Odstavekseznama"/>
        <w:numPr>
          <w:ilvl w:val="0"/>
          <w:numId w:val="11"/>
        </w:numPr>
      </w:pPr>
      <w:r>
        <w:t>R</w:t>
      </w:r>
      <w:r w:rsidRPr="00BB3E04">
        <w:t>azvrščanje po datumu</w:t>
      </w:r>
      <w:r>
        <w:t>.</w:t>
      </w:r>
    </w:p>
    <w:p w14:paraId="43229424" w14:textId="018B9E4F" w:rsidR="008F5484" w:rsidRPr="000B1107" w:rsidRDefault="00BB3E04" w:rsidP="00BB3E04">
      <w:pPr>
        <w:pStyle w:val="Odstavekseznama"/>
        <w:numPr>
          <w:ilvl w:val="0"/>
          <w:numId w:val="11"/>
        </w:numPr>
      </w:pPr>
      <w:r>
        <w:t>Oz</w:t>
      </w:r>
      <w:r w:rsidRPr="00BB3E04">
        <w:t>načeni</w:t>
      </w:r>
      <w:r w:rsidRPr="00BB3E04">
        <w:t xml:space="preserve"> prihajajoči dogodki</w:t>
      </w:r>
      <w:r>
        <w:t xml:space="preserve"> na lokacijah.</w:t>
      </w:r>
    </w:p>
    <w:p w14:paraId="209A01F3" w14:textId="77777777" w:rsidR="008F5484" w:rsidRDefault="008F5484" w:rsidP="008F5484">
      <w:pPr>
        <w:pStyle w:val="Naslov2"/>
      </w:pPr>
      <w:r>
        <w:t>Povprečne vrednosti in velikost objektov</w:t>
      </w:r>
    </w:p>
    <w:p w14:paraId="4F497BBA" w14:textId="5AA2BCF9" w:rsidR="008F5484" w:rsidRDefault="00BB3E04" w:rsidP="008F5484">
      <w:pPr>
        <w:pStyle w:val="Odstavekseznama"/>
        <w:numPr>
          <w:ilvl w:val="0"/>
          <w:numId w:val="12"/>
        </w:numPr>
      </w:pPr>
      <w:r>
        <w:t>Do 10 hkrati na stran.</w:t>
      </w:r>
    </w:p>
    <w:p w14:paraId="0106A46C" w14:textId="6454C6AC" w:rsidR="00BB3E04" w:rsidRDefault="00BB3E04" w:rsidP="008F5484">
      <w:pPr>
        <w:pStyle w:val="Odstavekseznama"/>
        <w:numPr>
          <w:ilvl w:val="0"/>
          <w:numId w:val="12"/>
        </w:numPr>
      </w:pPr>
      <w:r>
        <w:t>Opis dogodka do 1500 znakov.</w:t>
      </w:r>
    </w:p>
    <w:p w14:paraId="4AB8CBFD" w14:textId="77777777" w:rsidR="008F5484" w:rsidRDefault="008F5484" w:rsidP="008F5484">
      <w:pPr>
        <w:pStyle w:val="Naslov2"/>
      </w:pPr>
      <w:r>
        <w:t>Frekvenca uporabe</w:t>
      </w:r>
    </w:p>
    <w:p w14:paraId="2E767C02" w14:textId="655A041D" w:rsidR="008F5484" w:rsidRPr="000B1107" w:rsidRDefault="00BB3E04" w:rsidP="008F5484">
      <w:r>
        <w:t>V</w:t>
      </w:r>
      <w:r w:rsidRPr="00BB3E04">
        <w:t xml:space="preserve"> 70 % primerov uporabnik klikne vsaj en dogodek</w:t>
      </w:r>
      <w:r>
        <w:t>.</w:t>
      </w:r>
    </w:p>
    <w:p w14:paraId="12801D10" w14:textId="77777777" w:rsidR="008F5484" w:rsidRDefault="008F5484" w:rsidP="008F5484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>
        <w:rPr>
          <w:lang w:val="en-US"/>
        </w:rPr>
        <w:t>ki</w:t>
      </w:r>
      <w:proofErr w:type="spellEnd"/>
    </w:p>
    <w:p w14:paraId="396D5950" w14:textId="2124963E" w:rsidR="008F5484" w:rsidRDefault="008F5484" w:rsidP="00400B68">
      <w:pPr>
        <w:jc w:val="both"/>
        <w:rPr>
          <w:b/>
        </w:rPr>
      </w:pPr>
    </w:p>
    <w:p w14:paraId="13A47B41" w14:textId="77777777" w:rsidR="008F5484" w:rsidRDefault="008F5484">
      <w:pPr>
        <w:spacing w:after="0"/>
        <w:rPr>
          <w:b/>
        </w:rPr>
      </w:pPr>
      <w:r>
        <w:rPr>
          <w:b/>
        </w:rPr>
        <w:br w:type="page"/>
      </w:r>
    </w:p>
    <w:p w14:paraId="28191EF8" w14:textId="4C7C9688" w:rsidR="008F5484" w:rsidRDefault="008F5484" w:rsidP="008F5484">
      <w:pPr>
        <w:pStyle w:val="Naslov1"/>
      </w:pPr>
      <w:r>
        <w:lastRenderedPageBreak/>
        <w:t xml:space="preserve">Funkcionalnost: </w:t>
      </w:r>
      <w:r w:rsidR="00BB3E04" w:rsidRPr="00BB3E04">
        <w:t>Pregled statistike (administrator)</w:t>
      </w:r>
    </w:p>
    <w:p w14:paraId="66C5C5F7" w14:textId="77777777" w:rsidR="008F5484" w:rsidRPr="002F5788" w:rsidRDefault="008F5484" w:rsidP="008F5484"/>
    <w:p w14:paraId="4C488592" w14:textId="77777777" w:rsidR="008F5484" w:rsidRDefault="008F5484" w:rsidP="008F5484">
      <w:pPr>
        <w:pStyle w:val="Naslov2"/>
      </w:pPr>
      <w:r>
        <w:t>Opis akterjev</w:t>
      </w:r>
    </w:p>
    <w:p w14:paraId="15392103" w14:textId="3C8D6127" w:rsidR="008F5484" w:rsidRPr="0017108A" w:rsidRDefault="00BB3E04" w:rsidP="008F5484">
      <w:proofErr w:type="spellStart"/>
      <w:r>
        <w:t>Admin</w:t>
      </w:r>
      <w:proofErr w:type="spellEnd"/>
    </w:p>
    <w:p w14:paraId="4BB423F1" w14:textId="77777777" w:rsidR="008F5484" w:rsidRDefault="008F5484" w:rsidP="008F5484">
      <w:pPr>
        <w:pStyle w:val="Naslov3"/>
      </w:pPr>
      <w:r>
        <w:t>Pogostost uporabe</w:t>
      </w:r>
    </w:p>
    <w:p w14:paraId="58D3A2B3" w14:textId="17EB6F7F" w:rsidR="008F5484" w:rsidRPr="005A7A4C" w:rsidRDefault="00BB3E04" w:rsidP="008F5484">
      <w:r>
        <w:t>Redko</w:t>
      </w:r>
    </w:p>
    <w:p w14:paraId="4A15982D" w14:textId="77777777" w:rsidR="008F5484" w:rsidRDefault="008F5484" w:rsidP="008F5484">
      <w:pPr>
        <w:pStyle w:val="Naslov3"/>
      </w:pPr>
      <w:r>
        <w:t>Nivo računalniške pismenosti</w:t>
      </w:r>
    </w:p>
    <w:p w14:paraId="397BC672" w14:textId="668CC843" w:rsidR="008F5484" w:rsidRPr="005A7A4C" w:rsidRDefault="00BB3E04" w:rsidP="008F5484">
      <w:r>
        <w:t>Srednja</w:t>
      </w:r>
    </w:p>
    <w:p w14:paraId="5C78E3EC" w14:textId="77777777" w:rsidR="008F5484" w:rsidRDefault="008F5484" w:rsidP="008F5484">
      <w:pPr>
        <w:pStyle w:val="Naslov3"/>
      </w:pPr>
      <w:r>
        <w:t>Število uporabnikov</w:t>
      </w:r>
    </w:p>
    <w:p w14:paraId="24CCACC7" w14:textId="716E80AE" w:rsidR="008F5484" w:rsidRPr="005A7A4C" w:rsidRDefault="008F5484" w:rsidP="008F5484">
      <w:r>
        <w:t xml:space="preserve">Približno </w:t>
      </w:r>
      <w:r w:rsidR="00BB3E04">
        <w:t>1 damin.</w:t>
      </w:r>
    </w:p>
    <w:p w14:paraId="5B0D122D" w14:textId="77777777" w:rsidR="008F5484" w:rsidRDefault="008F5484" w:rsidP="008F5484">
      <w:pPr>
        <w:pStyle w:val="Naslov2"/>
      </w:pPr>
      <w:r>
        <w:t>Opis zaporedja uporabe</w:t>
      </w:r>
    </w:p>
    <w:p w14:paraId="1F7F37EB" w14:textId="2397A49D" w:rsidR="008F5484" w:rsidRDefault="008F5484" w:rsidP="008F5484">
      <w:pPr>
        <w:ind w:firstLine="576"/>
      </w:pPr>
      <w:r>
        <w:t>1.</w:t>
      </w:r>
      <w:r w:rsidR="00BB3E04" w:rsidRPr="00BB3E04">
        <w:t xml:space="preserve"> </w:t>
      </w:r>
      <w:r w:rsidR="00BB3E04" w:rsidRPr="00BB3E04">
        <w:t>Administrator odpre administratorski vmesnik.</w:t>
      </w:r>
    </w:p>
    <w:p w14:paraId="6E90F79A" w14:textId="4E420154" w:rsidR="008F5484" w:rsidRDefault="008F5484" w:rsidP="008F5484">
      <w:pPr>
        <w:ind w:firstLine="576"/>
      </w:pPr>
      <w:r>
        <w:t>2.</w:t>
      </w:r>
      <w:r w:rsidR="00BB3E04" w:rsidRPr="00BB3E04">
        <w:t xml:space="preserve"> </w:t>
      </w:r>
      <w:r w:rsidR="00BB3E04" w:rsidRPr="00BB3E04">
        <w:t>Izbere časovno obdobje.</w:t>
      </w:r>
    </w:p>
    <w:p w14:paraId="4A77C8DA" w14:textId="571B6E7C" w:rsidR="008F5484" w:rsidRDefault="008F5484" w:rsidP="008F5484">
      <w:pPr>
        <w:ind w:firstLine="576"/>
      </w:pPr>
      <w:r>
        <w:t>3.</w:t>
      </w:r>
      <w:r w:rsidR="00BB3E04" w:rsidRPr="00BB3E04">
        <w:t xml:space="preserve"> </w:t>
      </w:r>
      <w:r w:rsidR="00BB3E04" w:rsidRPr="00BB3E04">
        <w:t>Sistem prikaže statistiko.</w:t>
      </w:r>
    </w:p>
    <w:p w14:paraId="5E1760C3" w14:textId="77777777" w:rsidR="008F5484" w:rsidRDefault="008F5484" w:rsidP="008F5484">
      <w:pPr>
        <w:pStyle w:val="Naslov2"/>
      </w:pPr>
      <w:r>
        <w:t>Nivo pomoči uporabniku</w:t>
      </w:r>
    </w:p>
    <w:p w14:paraId="41E8105A" w14:textId="42FCE356" w:rsidR="008F5484" w:rsidRDefault="00BB3E04" w:rsidP="008F5484">
      <w:pPr>
        <w:pStyle w:val="Odstavekseznama"/>
        <w:numPr>
          <w:ilvl w:val="0"/>
          <w:numId w:val="11"/>
        </w:numPr>
      </w:pPr>
      <w:r>
        <w:t>G</w:t>
      </w:r>
      <w:r w:rsidRPr="00BB3E04">
        <w:t>rafični prikazi</w:t>
      </w:r>
      <w:r>
        <w:t>.</w:t>
      </w:r>
    </w:p>
    <w:p w14:paraId="7EC81BAB" w14:textId="72988238" w:rsidR="008F5484" w:rsidRPr="000B1107" w:rsidRDefault="00BB3E04" w:rsidP="008F5484">
      <w:pPr>
        <w:pStyle w:val="Odstavekseznama"/>
        <w:numPr>
          <w:ilvl w:val="0"/>
          <w:numId w:val="11"/>
        </w:numPr>
      </w:pPr>
      <w:r>
        <w:t>E</w:t>
      </w:r>
      <w:r w:rsidRPr="00BB3E04">
        <w:t>nostavna razlaga podatkov.</w:t>
      </w:r>
    </w:p>
    <w:p w14:paraId="5DDA5A31" w14:textId="77777777" w:rsidR="008F5484" w:rsidRDefault="008F5484" w:rsidP="008F5484">
      <w:pPr>
        <w:pStyle w:val="Naslov2"/>
      </w:pPr>
      <w:r>
        <w:t>Povprečne vrednosti in velikost objektov</w:t>
      </w:r>
    </w:p>
    <w:p w14:paraId="4E106F24" w14:textId="7A7D466B" w:rsidR="00BB3E04" w:rsidRDefault="00BB3E04" w:rsidP="008F5484">
      <w:pPr>
        <w:pStyle w:val="Odstavekseznama"/>
        <w:numPr>
          <w:ilvl w:val="0"/>
          <w:numId w:val="12"/>
        </w:numPr>
      </w:pPr>
      <w:r>
        <w:t>P</w:t>
      </w:r>
      <w:r w:rsidRPr="00BB3E04">
        <w:t xml:space="preserve">odatki </w:t>
      </w:r>
      <w:r>
        <w:t>(</w:t>
      </w:r>
      <w:r w:rsidRPr="00BB3E04">
        <w:t>število obiskov, objav, ocen</w:t>
      </w:r>
      <w:r>
        <w:t>)</w:t>
      </w:r>
    </w:p>
    <w:p w14:paraId="440950EF" w14:textId="77777777" w:rsidR="008F5484" w:rsidRDefault="008F5484" w:rsidP="008F5484">
      <w:pPr>
        <w:pStyle w:val="Naslov2"/>
      </w:pPr>
      <w:r>
        <w:t>Frekvenca uporabe</w:t>
      </w:r>
    </w:p>
    <w:p w14:paraId="3472A8AE" w14:textId="7A9F09ED" w:rsidR="008F5484" w:rsidRPr="000B1107" w:rsidRDefault="00BB3E04" w:rsidP="008F5484">
      <w:r>
        <w:t>Odvisno od potreb.</w:t>
      </w:r>
    </w:p>
    <w:p w14:paraId="2DBDFC78" w14:textId="77777777" w:rsidR="008F5484" w:rsidRDefault="008F5484" w:rsidP="008F5484">
      <w:pPr>
        <w:pStyle w:val="Naslov2"/>
        <w:rPr>
          <w:lang w:val="en-US"/>
        </w:rPr>
      </w:pPr>
      <w:proofErr w:type="spellStart"/>
      <w:r w:rsidRPr="007D5561">
        <w:rPr>
          <w:lang w:val="en-US"/>
        </w:rPr>
        <w:t>Zaslonski</w:t>
      </w:r>
      <w:proofErr w:type="spellEnd"/>
      <w:r w:rsidRPr="007D5561">
        <w:rPr>
          <w:lang w:val="en-US"/>
        </w:rPr>
        <w:t xml:space="preserve"> </w:t>
      </w:r>
      <w:proofErr w:type="spellStart"/>
      <w:r w:rsidRPr="007D5561">
        <w:rPr>
          <w:lang w:val="en-US"/>
        </w:rPr>
        <w:t>posnet</w:t>
      </w:r>
      <w:r>
        <w:rPr>
          <w:lang w:val="en-US"/>
        </w:rPr>
        <w:t>ki</w:t>
      </w:r>
      <w:proofErr w:type="spellEnd"/>
    </w:p>
    <w:p w14:paraId="1321AB58" w14:textId="30067991" w:rsidR="00BB3E04" w:rsidRDefault="00BB3E04" w:rsidP="00BB3E04">
      <w:pPr>
        <w:rPr>
          <w:lang w:val="en-US"/>
        </w:rPr>
      </w:pPr>
    </w:p>
    <w:p w14:paraId="03728FD0" w14:textId="77777777" w:rsidR="00BB3E04" w:rsidRDefault="00BB3E04">
      <w:pPr>
        <w:spacing w:after="0"/>
        <w:rPr>
          <w:lang w:val="en-US"/>
        </w:rPr>
      </w:pPr>
      <w:r>
        <w:rPr>
          <w:lang w:val="en-US"/>
        </w:rPr>
        <w:br w:type="page"/>
      </w:r>
    </w:p>
    <w:p w14:paraId="6554C01B" w14:textId="3F9F5B27" w:rsidR="00BB3E04" w:rsidRDefault="00BB3E04" w:rsidP="00BB3E04">
      <w:pPr>
        <w:rPr>
          <w:lang w:val="en-US"/>
        </w:rPr>
      </w:pPr>
      <w:proofErr w:type="spellStart"/>
      <w:r>
        <w:rPr>
          <w:lang w:val="en-US"/>
        </w:rPr>
        <w:lastRenderedPageBreak/>
        <w:t>Prikaz</w:t>
      </w:r>
      <w:proofErr w:type="spellEnd"/>
      <w:r>
        <w:rPr>
          <w:lang w:val="en-US"/>
        </w:rPr>
        <w:t xml:space="preserve"> </w:t>
      </w:r>
      <w:r w:rsidR="0007469F">
        <w:rPr>
          <w:lang w:val="en-US"/>
        </w:rPr>
        <w:t xml:space="preserve">diagram </w:t>
      </w:r>
      <w:proofErr w:type="spellStart"/>
      <w:r w:rsidR="0007469F">
        <w:rPr>
          <w:lang w:val="en-US"/>
        </w:rPr>
        <w:t>zaslonov</w:t>
      </w:r>
      <w:proofErr w:type="spellEnd"/>
      <w:r w:rsidR="0007469F">
        <w:rPr>
          <w:lang w:val="en-US"/>
        </w:rPr>
        <w:t>:</w:t>
      </w:r>
    </w:p>
    <w:p w14:paraId="55AE0AAA" w14:textId="6BE749F4" w:rsidR="00BB3E04" w:rsidRDefault="00BB3E04" w:rsidP="00BB3E04">
      <w:pPr>
        <w:rPr>
          <w:lang w:val="en-US"/>
        </w:rPr>
      </w:pPr>
      <w:r w:rsidRPr="00BB3E04">
        <w:rPr>
          <w:lang w:val="en-US"/>
        </w:rPr>
        <w:drawing>
          <wp:inline distT="0" distB="0" distL="0" distR="0" wp14:anchorId="230CF6AD" wp14:editId="3ADBC5EF">
            <wp:extent cx="1300348" cy="1398103"/>
            <wp:effectExtent l="0" t="0" r="0" b="0"/>
            <wp:docPr id="115549101" name="Slika 1" descr="Slika, ki vsebuje besede besedilo, posnetek zaslona, programska oprema, večpredstavnost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9101" name="Slika 1" descr="Slika, ki vsebuje besede besedilo, posnetek zaslona, programska oprema, večpredstavnost&#10;&#10;Vsebina, ustvarjena z UI, morda ni pravil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15134" cy="14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BF8C" w14:textId="69889D2E" w:rsidR="00BB3E04" w:rsidRDefault="0007469F" w:rsidP="00BB3E0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902E047" wp14:editId="455893BB">
                <wp:simplePos x="0" y="0"/>
                <wp:positionH relativeFrom="column">
                  <wp:posOffset>560561</wp:posOffset>
                </wp:positionH>
                <wp:positionV relativeFrom="paragraph">
                  <wp:posOffset>-37275</wp:posOffset>
                </wp:positionV>
                <wp:extent cx="151560" cy="127440"/>
                <wp:effectExtent l="38100" t="38100" r="20320" b="44450"/>
                <wp:wrapNone/>
                <wp:docPr id="608763389" name="Rokopis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15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2833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okopis 23" o:spid="_x0000_s1026" type="#_x0000_t75" style="position:absolute;margin-left:43.65pt;margin-top:-3.45pt;width:12.95pt;height:1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4FB4DC4" wp14:editId="0D6CAE0F">
                <wp:simplePos x="0" y="0"/>
                <wp:positionH relativeFrom="column">
                  <wp:posOffset>637601</wp:posOffset>
                </wp:positionH>
                <wp:positionV relativeFrom="paragraph">
                  <wp:posOffset>72525</wp:posOffset>
                </wp:positionV>
                <wp:extent cx="24480" cy="278640"/>
                <wp:effectExtent l="38100" t="38100" r="52070" b="45720"/>
                <wp:wrapNone/>
                <wp:docPr id="564311432" name="Rokopis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48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3D303" id="Rokopis 18" o:spid="_x0000_s1026" type="#_x0000_t75" style="position:absolute;margin-left:49.7pt;margin-top:5.2pt;width:2.95pt;height:22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">
                <v:imagedata r:id="rId22" o:title=""/>
              </v:shape>
            </w:pict>
          </mc:Fallback>
        </mc:AlternateContent>
      </w:r>
    </w:p>
    <w:p w14:paraId="6CB44BB9" w14:textId="77777777" w:rsidR="00BB3E04" w:rsidRDefault="00BB3E04" w:rsidP="00BB3E04">
      <w:pPr>
        <w:rPr>
          <w:lang w:val="en-US"/>
        </w:rPr>
      </w:pPr>
    </w:p>
    <w:p w14:paraId="0847E34D" w14:textId="4ED1F008" w:rsidR="00BB3E04" w:rsidRDefault="00BB3E04" w:rsidP="00BB3E0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A48D55E" wp14:editId="74EBFE5D">
                <wp:simplePos x="0" y="0"/>
                <wp:positionH relativeFrom="column">
                  <wp:posOffset>3481705</wp:posOffset>
                </wp:positionH>
                <wp:positionV relativeFrom="paragraph">
                  <wp:posOffset>1172845</wp:posOffset>
                </wp:positionV>
                <wp:extent cx="529405" cy="105120"/>
                <wp:effectExtent l="38100" t="38100" r="23495" b="47625"/>
                <wp:wrapNone/>
                <wp:docPr id="66917997" name="Ro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2940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FD2FE" id="Rokopis 17" o:spid="_x0000_s1026" type="#_x0000_t75" style="position:absolute;margin-left:273.65pt;margin-top:91.85pt;width:42.7pt;height: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">
                <v:imagedata r:id="rId24" o:title=""/>
              </v:shape>
            </w:pict>
          </mc:Fallback>
        </mc:AlternateContent>
      </w:r>
      <w:r w:rsidRPr="00BB3E04">
        <w:rPr>
          <w:lang w:val="en-US"/>
        </w:rPr>
        <w:drawing>
          <wp:inline distT="0" distB="0" distL="0" distR="0" wp14:anchorId="5BEB09A7" wp14:editId="0B978F1B">
            <wp:extent cx="1245205" cy="1657350"/>
            <wp:effectExtent l="0" t="0" r="0" b="0"/>
            <wp:docPr id="309900980" name="Slika 1" descr="Slika, ki vsebuje besede besedilo, posnetek zaslona, številk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0980" name="Slika 1" descr="Slika, ki vsebuje besede besedilo, posnetek zaslona, številka, pisava&#10;&#10;Vsebina, ustvarjena z UI, morda ni pravil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1351" cy="16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</w:t>
      </w:r>
      <w:r w:rsidRPr="00BB3E04">
        <w:rPr>
          <w:lang w:val="en-US"/>
        </w:rPr>
        <w:drawing>
          <wp:inline distT="0" distB="0" distL="0" distR="0" wp14:anchorId="2AFEBBCA" wp14:editId="37AD1550">
            <wp:extent cx="1288472" cy="1016112"/>
            <wp:effectExtent l="0" t="0" r="6985" b="0"/>
            <wp:docPr id="1994343993" name="Slika 1" descr="Slika, ki vsebuje besede besedilo, posnetek zaslona, pisava, številk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3993" name="Slika 1" descr="Slika, ki vsebuje besede besedilo, posnetek zaslona, pisava, številka&#10;&#10;Vsebina, ustvarjena z UI, morda ni pravil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94782" cy="10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</w:t>
      </w:r>
      <w:r w:rsidRPr="00BB3E04">
        <w:rPr>
          <w:lang w:val="en-US"/>
        </w:rPr>
        <w:drawing>
          <wp:inline distT="0" distB="0" distL="0" distR="0" wp14:anchorId="3A0E96A6" wp14:editId="34E217F1">
            <wp:extent cx="1156933" cy="1229096"/>
            <wp:effectExtent l="0" t="0" r="5715" b="0"/>
            <wp:docPr id="661184652" name="Slika 1" descr="Slika, ki vsebuje besede besedilo, posnetek zaslona, pisava, številk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4652" name="Slika 1" descr="Slika, ki vsebuje besede besedilo, posnetek zaslona, pisava, številka&#10;&#10;Vsebina, ustvarjena z UI, morda ni pravil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63432" cy="12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861E" w14:textId="14240543" w:rsidR="00BB3E04" w:rsidRDefault="00BB3E04" w:rsidP="00BB3E0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EAA55E" wp14:editId="690BF822">
                <wp:simplePos x="0" y="0"/>
                <wp:positionH relativeFrom="column">
                  <wp:posOffset>2282441</wp:posOffset>
                </wp:positionH>
                <wp:positionV relativeFrom="paragraph">
                  <wp:posOffset>-58498</wp:posOffset>
                </wp:positionV>
                <wp:extent cx="173160" cy="162720"/>
                <wp:effectExtent l="38100" t="38100" r="36830" b="46990"/>
                <wp:wrapNone/>
                <wp:docPr id="1382165325" name="Rokopis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316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AF4CD" id="Rokopis 14" o:spid="_x0000_s1026" type="#_x0000_t75" style="position:absolute;margin-left:179.2pt;margin-top:-5.1pt;width:14.65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">
                <v:imagedata r:id="rId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FB636A3" wp14:editId="5B514C99">
                <wp:simplePos x="0" y="0"/>
                <wp:positionH relativeFrom="column">
                  <wp:posOffset>1979681</wp:posOffset>
                </wp:positionH>
                <wp:positionV relativeFrom="paragraph">
                  <wp:posOffset>18542</wp:posOffset>
                </wp:positionV>
                <wp:extent cx="423000" cy="317520"/>
                <wp:effectExtent l="38100" t="38100" r="34290" b="44450"/>
                <wp:wrapNone/>
                <wp:docPr id="1608980247" name="Ro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2300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A961F" id="Rokopis 11" o:spid="_x0000_s1026" type="#_x0000_t75" style="position:absolute;margin-left:155.4pt;margin-top:.95pt;width:34.25pt;height:2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B1FA7A" wp14:editId="5FF5EDEE">
                <wp:simplePos x="0" y="0"/>
                <wp:positionH relativeFrom="column">
                  <wp:posOffset>584321</wp:posOffset>
                </wp:positionH>
                <wp:positionV relativeFrom="paragraph">
                  <wp:posOffset>-20053</wp:posOffset>
                </wp:positionV>
                <wp:extent cx="148320" cy="166680"/>
                <wp:effectExtent l="38100" t="38100" r="23495" b="43180"/>
                <wp:wrapNone/>
                <wp:docPr id="181823060" name="Ro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832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34303" id="Rokopis 10" o:spid="_x0000_s1026" type="#_x0000_t75" style="position:absolute;margin-left:45.5pt;margin-top:-2.1pt;width:12.7pt;height:1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">
                <v:imagedata r:id="rId33" o:title=""/>
              </v:shape>
            </w:pict>
          </mc:Fallback>
        </mc:AlternateContent>
      </w:r>
    </w:p>
    <w:p w14:paraId="7464788E" w14:textId="0A0601E8" w:rsidR="00BB3E04" w:rsidRPr="00BB3E04" w:rsidRDefault="00BB3E04" w:rsidP="00BB3E0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83E159" wp14:editId="2C5C6513">
                <wp:simplePos x="0" y="0"/>
                <wp:positionH relativeFrom="column">
                  <wp:posOffset>661721</wp:posOffset>
                </wp:positionH>
                <wp:positionV relativeFrom="paragraph">
                  <wp:posOffset>-147993</wp:posOffset>
                </wp:positionV>
                <wp:extent cx="36360" cy="308160"/>
                <wp:effectExtent l="38100" t="38100" r="40005" b="34925"/>
                <wp:wrapNone/>
                <wp:docPr id="1593381030" name="Ro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36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1F340" id="Rokopis 9" o:spid="_x0000_s1026" type="#_x0000_t75" style="position:absolute;margin-left:51.6pt;margin-top:-12.15pt;width:3.85pt;height:2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">
                <v:imagedata r:id="rId35" o:title=""/>
              </v:shape>
            </w:pict>
          </mc:Fallback>
        </mc:AlternateContent>
      </w:r>
    </w:p>
    <w:p w14:paraId="700F9719" w14:textId="213A90C9" w:rsidR="008F5484" w:rsidRDefault="00BB3E04" w:rsidP="00400B68">
      <w:pPr>
        <w:jc w:val="both"/>
        <w:rPr>
          <w:b/>
        </w:rPr>
      </w:pPr>
      <w:r w:rsidRPr="00BB3E04">
        <w:rPr>
          <w:lang w:val="en-US"/>
        </w:rPr>
        <w:drawing>
          <wp:inline distT="0" distB="0" distL="0" distR="0" wp14:anchorId="5ED1335A" wp14:editId="1AABF6B6">
            <wp:extent cx="2552293" cy="2038350"/>
            <wp:effectExtent l="0" t="0" r="635" b="0"/>
            <wp:docPr id="1069340321" name="Slika 1" descr="Slika, ki vsebuje besede posnetek zaslona, programska oprema, operacijski sistem, računalniška ik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40321" name="Slika 1" descr="Slika, ki vsebuje besede posnetek zaslona, programska oprema, operacijski sistem, računalniška ikona&#10;&#10;Vsebina, ustvarjena z UI, morda ni pravilna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5805" cy="20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4285" w14:textId="3B327D4E" w:rsidR="0007469F" w:rsidRDefault="0007469F" w:rsidP="00400B68">
      <w:pPr>
        <w:jc w:val="both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C1B251F" wp14:editId="5B80977C">
                <wp:simplePos x="0" y="0"/>
                <wp:positionH relativeFrom="column">
                  <wp:posOffset>1100455</wp:posOffset>
                </wp:positionH>
                <wp:positionV relativeFrom="paragraph">
                  <wp:posOffset>54610</wp:posOffset>
                </wp:positionV>
                <wp:extent cx="635" cy="309245"/>
                <wp:effectExtent l="38100" t="38100" r="37465" b="52705"/>
                <wp:wrapNone/>
                <wp:docPr id="1017078208" name="Rokopis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35" cy="3092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E2233" id="Rokopis 25" o:spid="_x0000_s1026" type="#_x0000_t75" style="position:absolute;margin-left:85.8pt;margin-top:3.8pt;width:1.75pt;height:2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">
                <v:imagedata r:id="rId38" o:title=""/>
              </v:shape>
            </w:pict>
          </mc:Fallback>
        </mc:AlternateContent>
      </w:r>
    </w:p>
    <w:p w14:paraId="3629C00E" w14:textId="1236C5EE" w:rsidR="0007469F" w:rsidRDefault="0007469F" w:rsidP="00400B68">
      <w:pPr>
        <w:jc w:val="both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A53FD52" wp14:editId="729E777B">
                <wp:simplePos x="0" y="0"/>
                <wp:positionH relativeFrom="column">
                  <wp:posOffset>1012001</wp:posOffset>
                </wp:positionH>
                <wp:positionV relativeFrom="paragraph">
                  <wp:posOffset>34859</wp:posOffset>
                </wp:positionV>
                <wp:extent cx="186120" cy="165960"/>
                <wp:effectExtent l="38100" t="38100" r="23495" b="43815"/>
                <wp:wrapNone/>
                <wp:docPr id="156556036" name="Ro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8612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B09C9" id="Rokopis 26" o:spid="_x0000_s1026" type="#_x0000_t75" style="position:absolute;margin-left:79.2pt;margin-top:2.25pt;width:15.6pt;height:14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">
                <v:imagedata r:id="rId40" o:title=""/>
              </v:shape>
            </w:pict>
          </mc:Fallback>
        </mc:AlternateContent>
      </w:r>
    </w:p>
    <w:p w14:paraId="63E24119" w14:textId="3C1EAC32" w:rsidR="0007469F" w:rsidRPr="004821ED" w:rsidRDefault="0007469F" w:rsidP="00400B68">
      <w:pPr>
        <w:jc w:val="both"/>
        <w:rPr>
          <w:b/>
        </w:rPr>
      </w:pPr>
      <w:r w:rsidRPr="0007469F">
        <w:rPr>
          <w:b/>
        </w:rPr>
        <w:drawing>
          <wp:inline distT="0" distB="0" distL="0" distR="0" wp14:anchorId="7FC0CD42" wp14:editId="1C74ACF2">
            <wp:extent cx="2309750" cy="1810220"/>
            <wp:effectExtent l="0" t="0" r="0" b="0"/>
            <wp:docPr id="1357095656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95656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31527" cy="182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69F" w:rsidRPr="004821ED" w:rsidSect="00E61741">
      <w:headerReference w:type="default" r:id="rId42"/>
      <w:footerReference w:type="default" r:id="rId43"/>
      <w:headerReference w:type="first" r:id="rId44"/>
      <w:footerReference w:type="first" r:id="rId45"/>
      <w:pgSz w:w="11906" w:h="16838"/>
      <w:pgMar w:top="1417" w:right="1417" w:bottom="1417" w:left="141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0C62" w14:textId="77777777" w:rsidR="00230EDB" w:rsidRDefault="00230EDB" w:rsidP="00BB5C4F">
      <w:pPr>
        <w:spacing w:after="0"/>
      </w:pPr>
      <w:r>
        <w:separator/>
      </w:r>
    </w:p>
  </w:endnote>
  <w:endnote w:type="continuationSeparator" w:id="0">
    <w:p w14:paraId="02799BA1" w14:textId="77777777" w:rsidR="00230EDB" w:rsidRDefault="00230EDB" w:rsidP="00BB5C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YBHJ T+ Titillium Text 25 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tilliumText25L">
    <w:panose1 w:val="00000000000000000000"/>
    <w:charset w:val="00"/>
    <w:family w:val="modern"/>
    <w:notTrueType/>
    <w:pitch w:val="variable"/>
    <w:sig w:usb0="A00000EF" w:usb1="0000004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6E73A" w14:textId="77777777" w:rsidR="00D17A99" w:rsidRPr="007564BD" w:rsidRDefault="00413C63" w:rsidP="00D17A99">
    <w:pPr>
      <w:pStyle w:val="Noga"/>
      <w:jc w:val="center"/>
      <w:rPr>
        <w:color w:val="006A8E"/>
        <w:sz w:val="18"/>
      </w:rPr>
    </w:pPr>
    <w:r w:rsidRPr="007564BD">
      <w:rPr>
        <w:color w:val="006A8E"/>
        <w:sz w:val="18"/>
      </w:rPr>
      <w:fldChar w:fldCharType="begin"/>
    </w:r>
    <w:r w:rsidRPr="007564BD">
      <w:rPr>
        <w:color w:val="006A8E"/>
        <w:sz w:val="18"/>
      </w:rPr>
      <w:instrText xml:space="preserve"> PAGE  \* Arabic  \* MERGEFORMAT </w:instrText>
    </w:r>
    <w:r w:rsidRPr="007564BD">
      <w:rPr>
        <w:color w:val="006A8E"/>
        <w:sz w:val="18"/>
      </w:rPr>
      <w:fldChar w:fldCharType="separate"/>
    </w:r>
    <w:r w:rsidR="00400B68">
      <w:rPr>
        <w:noProof/>
        <w:color w:val="006A8E"/>
        <w:sz w:val="18"/>
      </w:rPr>
      <w:t>3</w:t>
    </w:r>
    <w:r w:rsidRPr="007564BD">
      <w:rPr>
        <w:color w:val="006A8E"/>
        <w:sz w:val="18"/>
      </w:rPr>
      <w:fldChar w:fldCharType="end"/>
    </w:r>
    <w:r w:rsidRPr="007564BD">
      <w:rPr>
        <w:color w:val="006A8E"/>
        <w:sz w:val="18"/>
      </w:rPr>
      <w:t xml:space="preserve"> / </w:t>
    </w:r>
    <w:r w:rsidRPr="007564BD">
      <w:rPr>
        <w:color w:val="006A8E"/>
        <w:sz w:val="18"/>
      </w:rPr>
      <w:fldChar w:fldCharType="begin"/>
    </w:r>
    <w:r w:rsidRPr="007564BD">
      <w:rPr>
        <w:color w:val="006A8E"/>
        <w:sz w:val="18"/>
      </w:rPr>
      <w:instrText xml:space="preserve"> NUMPAGES  \* Arabic  \* MERGEFORMAT </w:instrText>
    </w:r>
    <w:r w:rsidRPr="007564BD">
      <w:rPr>
        <w:color w:val="006A8E"/>
        <w:sz w:val="18"/>
      </w:rPr>
      <w:fldChar w:fldCharType="separate"/>
    </w:r>
    <w:r w:rsidR="00400B68">
      <w:rPr>
        <w:noProof/>
        <w:color w:val="006A8E"/>
        <w:sz w:val="18"/>
      </w:rPr>
      <w:t>4</w:t>
    </w:r>
    <w:r w:rsidRPr="007564BD">
      <w:rPr>
        <w:color w:val="006A8E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3745" w14:textId="77777777" w:rsidR="00E61741" w:rsidRDefault="00E61741">
    <w:pPr>
      <w:pStyle w:val="Noga"/>
      <w:jc w:val="center"/>
    </w:pPr>
  </w:p>
  <w:p w14:paraId="1BADFA3B" w14:textId="77777777" w:rsidR="007C4B80" w:rsidRDefault="007C4B80" w:rsidP="00D17A99">
    <w:pPr>
      <w:pStyle w:val="Noga"/>
      <w:jc w:val="center"/>
      <w:rPr>
        <w:color w:val="006A8E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546F5" w14:textId="77777777" w:rsidR="00230EDB" w:rsidRDefault="00230EDB" w:rsidP="00BB5C4F">
      <w:pPr>
        <w:spacing w:after="0"/>
      </w:pPr>
      <w:r>
        <w:separator/>
      </w:r>
    </w:p>
  </w:footnote>
  <w:footnote w:type="continuationSeparator" w:id="0">
    <w:p w14:paraId="65E9B963" w14:textId="77777777" w:rsidR="00230EDB" w:rsidRDefault="00230EDB" w:rsidP="00BB5C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ED6E" w14:textId="09CC57DB" w:rsidR="00E61741" w:rsidRPr="00E61741" w:rsidRDefault="00E61741">
    <w:pPr>
      <w:pStyle w:val="Glava"/>
      <w:jc w:val="right"/>
      <w:rPr>
        <w:color w:val="4F81BD"/>
      </w:rPr>
    </w:pPr>
    <w:r w:rsidRPr="00E61741">
      <w:rPr>
        <w:color w:val="4F81BD"/>
      </w:rPr>
      <w:t>|</w:t>
    </w:r>
    <w:r w:rsidR="00B13434">
      <w:rPr>
        <w:color w:val="4F81BD"/>
      </w:rPr>
      <w:t>Matej Nemec</w:t>
    </w:r>
  </w:p>
  <w:p w14:paraId="277259F9" w14:textId="77777777" w:rsidR="00E61741" w:rsidRDefault="00E61741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2983"/>
      <w:gridCol w:w="3065"/>
      <w:gridCol w:w="3024"/>
    </w:tblGrid>
    <w:tr w:rsidR="00EC413A" w14:paraId="1EFEBE9A" w14:textId="77777777" w:rsidTr="00CC7DC8">
      <w:trPr>
        <w:trHeight w:val="1560"/>
      </w:trPr>
      <w:tc>
        <w:tcPr>
          <w:tcW w:w="3070" w:type="dxa"/>
        </w:tcPr>
        <w:p w14:paraId="24CB5E7B" w14:textId="77777777" w:rsidR="00EC413A" w:rsidRDefault="00EC413A" w:rsidP="00873802">
          <w:pPr>
            <w:pStyle w:val="Glava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center"/>
        </w:tcPr>
        <w:p w14:paraId="28F46CCD" w14:textId="77777777" w:rsidR="00EC413A" w:rsidRDefault="00143791" w:rsidP="00873802">
          <w:pPr>
            <w:pStyle w:val="Glava"/>
            <w:jc w:val="center"/>
            <w:rPr>
              <w:noProof/>
              <w:lang w:eastAsia="sl-SI"/>
            </w:rPr>
          </w:pPr>
          <w:r>
            <w:rPr>
              <w:noProof/>
              <w:lang w:eastAsia="sl-SI"/>
            </w:rPr>
            <w:drawing>
              <wp:inline distT="0" distB="0" distL="0" distR="0" wp14:anchorId="7BE81911" wp14:editId="121695C4">
                <wp:extent cx="1744980" cy="952500"/>
                <wp:effectExtent l="0" t="0" r="0" b="0"/>
                <wp:docPr id="1" name="Slika 1" descr="logo-um-fer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um-fer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498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71" w:type="dxa"/>
          <w:vAlign w:val="center"/>
        </w:tcPr>
        <w:p w14:paraId="43FEBF53" w14:textId="77777777" w:rsidR="00EC413A" w:rsidRDefault="00143791" w:rsidP="00873802">
          <w:pPr>
            <w:pStyle w:val="Glava"/>
            <w:jc w:val="right"/>
            <w:rPr>
              <w:noProof/>
              <w:lang w:eastAsia="sl-SI"/>
            </w:rPr>
          </w:pPr>
          <w:r>
            <w:rPr>
              <w:noProof/>
              <w:lang w:eastAsia="sl-SI"/>
            </w:rPr>
            <w:drawing>
              <wp:inline distT="0" distB="0" distL="0" distR="0" wp14:anchorId="077C4BF6" wp14:editId="467AC1FB">
                <wp:extent cx="868680" cy="449580"/>
                <wp:effectExtent l="0" t="0" r="0" b="0"/>
                <wp:docPr id="2" name="Slika 2" descr="uni-modra-feri-brez-napis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ni-modra-feri-brez-napis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8680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C413A" w14:paraId="6A3F6FDA" w14:textId="77777777" w:rsidTr="00CC7DC8">
      <w:trPr>
        <w:trHeight w:val="397"/>
      </w:trPr>
      <w:tc>
        <w:tcPr>
          <w:tcW w:w="3070" w:type="dxa"/>
          <w:vAlign w:val="bottom"/>
        </w:tcPr>
        <w:p w14:paraId="2DE2DF8E" w14:textId="77777777" w:rsidR="00EC413A" w:rsidRDefault="00EC413A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</w:p>
      </w:tc>
      <w:tc>
        <w:tcPr>
          <w:tcW w:w="3071" w:type="dxa"/>
          <w:vAlign w:val="bottom"/>
        </w:tcPr>
        <w:p w14:paraId="73A71A9B" w14:textId="77777777" w:rsidR="00EC413A" w:rsidRDefault="00000501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  <w:r>
            <w:rPr>
              <w:color w:val="006A8E"/>
              <w:sz w:val="18"/>
            </w:rPr>
            <w:t>Koroška cesta 46</w:t>
          </w:r>
          <w:r w:rsidR="00EC413A" w:rsidRPr="00873802">
            <w:rPr>
              <w:color w:val="006A8E"/>
              <w:sz w:val="18"/>
            </w:rPr>
            <w:br/>
            <w:t>2000 Maribor, Slovenija</w:t>
          </w:r>
        </w:p>
      </w:tc>
      <w:tc>
        <w:tcPr>
          <w:tcW w:w="3071" w:type="dxa"/>
          <w:vAlign w:val="bottom"/>
        </w:tcPr>
        <w:p w14:paraId="6CB4AC35" w14:textId="77777777" w:rsidR="00EC413A" w:rsidRDefault="00EC413A" w:rsidP="00873802">
          <w:pPr>
            <w:pStyle w:val="Glava"/>
            <w:spacing w:line="200" w:lineRule="exact"/>
            <w:jc w:val="center"/>
            <w:rPr>
              <w:noProof/>
              <w:lang w:eastAsia="sl-SI"/>
            </w:rPr>
          </w:pPr>
        </w:p>
      </w:tc>
    </w:tr>
  </w:tbl>
  <w:p w14:paraId="1EB2EF1D" w14:textId="77777777" w:rsidR="00054766" w:rsidRPr="00B02A70" w:rsidRDefault="00054766" w:rsidP="00054766">
    <w:pPr>
      <w:pStyle w:val="Glava"/>
      <w:jc w:val="center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75D7"/>
    <w:multiLevelType w:val="hybridMultilevel"/>
    <w:tmpl w:val="113A63F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22F08"/>
    <w:multiLevelType w:val="multilevel"/>
    <w:tmpl w:val="04F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5920"/>
    <w:multiLevelType w:val="hybridMultilevel"/>
    <w:tmpl w:val="BDE803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A1FD9"/>
    <w:multiLevelType w:val="hybridMultilevel"/>
    <w:tmpl w:val="1F64858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36E5A"/>
    <w:multiLevelType w:val="hybridMultilevel"/>
    <w:tmpl w:val="8CB0C0A4"/>
    <w:lvl w:ilvl="0" w:tplc="0AF6C5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04F41"/>
    <w:multiLevelType w:val="hybridMultilevel"/>
    <w:tmpl w:val="875C33B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1623F"/>
    <w:multiLevelType w:val="hybridMultilevel"/>
    <w:tmpl w:val="E218692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65631"/>
    <w:multiLevelType w:val="multilevel"/>
    <w:tmpl w:val="04240025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4CE500B"/>
    <w:multiLevelType w:val="hybridMultilevel"/>
    <w:tmpl w:val="CF60346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02971"/>
    <w:multiLevelType w:val="hybridMultilevel"/>
    <w:tmpl w:val="3BBE5C6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E3DD0"/>
    <w:multiLevelType w:val="hybridMultilevel"/>
    <w:tmpl w:val="960CD6F6"/>
    <w:lvl w:ilvl="0" w:tplc="7D78D3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E37F5"/>
    <w:multiLevelType w:val="hybridMultilevel"/>
    <w:tmpl w:val="D422AE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83B37"/>
    <w:multiLevelType w:val="hybridMultilevel"/>
    <w:tmpl w:val="044ADAD6"/>
    <w:lvl w:ilvl="0" w:tplc="F1C0185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D1DB7"/>
    <w:multiLevelType w:val="hybridMultilevel"/>
    <w:tmpl w:val="ACE6794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D10083"/>
    <w:multiLevelType w:val="multilevel"/>
    <w:tmpl w:val="C59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46D5D"/>
    <w:multiLevelType w:val="hybridMultilevel"/>
    <w:tmpl w:val="9F78254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411710">
    <w:abstractNumId w:val="0"/>
  </w:num>
  <w:num w:numId="2" w16cid:durableId="449515331">
    <w:abstractNumId w:val="13"/>
  </w:num>
  <w:num w:numId="3" w16cid:durableId="1158158461">
    <w:abstractNumId w:val="7"/>
  </w:num>
  <w:num w:numId="4" w16cid:durableId="409347612">
    <w:abstractNumId w:val="4"/>
  </w:num>
  <w:num w:numId="5" w16cid:durableId="21319566">
    <w:abstractNumId w:val="15"/>
  </w:num>
  <w:num w:numId="6" w16cid:durableId="562523911">
    <w:abstractNumId w:val="12"/>
  </w:num>
  <w:num w:numId="7" w16cid:durableId="1071394625">
    <w:abstractNumId w:val="10"/>
  </w:num>
  <w:num w:numId="8" w16cid:durableId="1014919114">
    <w:abstractNumId w:val="1"/>
  </w:num>
  <w:num w:numId="9" w16cid:durableId="494030179">
    <w:abstractNumId w:val="14"/>
  </w:num>
  <w:num w:numId="10" w16cid:durableId="379744825">
    <w:abstractNumId w:val="6"/>
  </w:num>
  <w:num w:numId="11" w16cid:durableId="1038354615">
    <w:abstractNumId w:val="2"/>
  </w:num>
  <w:num w:numId="12" w16cid:durableId="266231709">
    <w:abstractNumId w:val="11"/>
  </w:num>
  <w:num w:numId="13" w16cid:durableId="206183496">
    <w:abstractNumId w:val="5"/>
  </w:num>
  <w:num w:numId="14" w16cid:durableId="1888293658">
    <w:abstractNumId w:val="3"/>
  </w:num>
  <w:num w:numId="15" w16cid:durableId="2034064651">
    <w:abstractNumId w:val="8"/>
  </w:num>
  <w:num w:numId="16" w16cid:durableId="7201330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741"/>
    <w:rsid w:val="00000501"/>
    <w:rsid w:val="00015E8D"/>
    <w:rsid w:val="00051DAE"/>
    <w:rsid w:val="00051F90"/>
    <w:rsid w:val="00054766"/>
    <w:rsid w:val="0007469F"/>
    <w:rsid w:val="000B1107"/>
    <w:rsid w:val="000B7077"/>
    <w:rsid w:val="000C393D"/>
    <w:rsid w:val="000C6944"/>
    <w:rsid w:val="000F1A06"/>
    <w:rsid w:val="000F7F8A"/>
    <w:rsid w:val="00105E5F"/>
    <w:rsid w:val="00143791"/>
    <w:rsid w:val="0015749B"/>
    <w:rsid w:val="0017108A"/>
    <w:rsid w:val="00215201"/>
    <w:rsid w:val="00230EDB"/>
    <w:rsid w:val="0023681C"/>
    <w:rsid w:val="00245EE8"/>
    <w:rsid w:val="002513D1"/>
    <w:rsid w:val="0028526B"/>
    <w:rsid w:val="002E2D9F"/>
    <w:rsid w:val="002F5788"/>
    <w:rsid w:val="00311139"/>
    <w:rsid w:val="00360823"/>
    <w:rsid w:val="0036167C"/>
    <w:rsid w:val="00363AE7"/>
    <w:rsid w:val="00365D4B"/>
    <w:rsid w:val="003822C7"/>
    <w:rsid w:val="003D6941"/>
    <w:rsid w:val="00400569"/>
    <w:rsid w:val="00400B68"/>
    <w:rsid w:val="00410A0D"/>
    <w:rsid w:val="00413C63"/>
    <w:rsid w:val="004217BE"/>
    <w:rsid w:val="0045348F"/>
    <w:rsid w:val="004821ED"/>
    <w:rsid w:val="004B189C"/>
    <w:rsid w:val="004D33C0"/>
    <w:rsid w:val="004D4EC4"/>
    <w:rsid w:val="004F44E0"/>
    <w:rsid w:val="00500F3B"/>
    <w:rsid w:val="00522FDF"/>
    <w:rsid w:val="005376C1"/>
    <w:rsid w:val="005954B3"/>
    <w:rsid w:val="005A7A4C"/>
    <w:rsid w:val="005B48A9"/>
    <w:rsid w:val="005F341A"/>
    <w:rsid w:val="006440C7"/>
    <w:rsid w:val="006459C4"/>
    <w:rsid w:val="006776CE"/>
    <w:rsid w:val="00683199"/>
    <w:rsid w:val="006837C4"/>
    <w:rsid w:val="0069694A"/>
    <w:rsid w:val="006A3EBA"/>
    <w:rsid w:val="006F685D"/>
    <w:rsid w:val="007138CE"/>
    <w:rsid w:val="007410DA"/>
    <w:rsid w:val="00751834"/>
    <w:rsid w:val="007554FD"/>
    <w:rsid w:val="007564BD"/>
    <w:rsid w:val="00774B5E"/>
    <w:rsid w:val="00784EB8"/>
    <w:rsid w:val="007B34C1"/>
    <w:rsid w:val="007C3478"/>
    <w:rsid w:val="007C4B80"/>
    <w:rsid w:val="007C5B39"/>
    <w:rsid w:val="007D5561"/>
    <w:rsid w:val="0080304F"/>
    <w:rsid w:val="008311B6"/>
    <w:rsid w:val="00836D14"/>
    <w:rsid w:val="00855D44"/>
    <w:rsid w:val="00873802"/>
    <w:rsid w:val="00884BE7"/>
    <w:rsid w:val="008C0530"/>
    <w:rsid w:val="008C1865"/>
    <w:rsid w:val="008E151D"/>
    <w:rsid w:val="008F5484"/>
    <w:rsid w:val="00943B06"/>
    <w:rsid w:val="00962BBF"/>
    <w:rsid w:val="00976774"/>
    <w:rsid w:val="009956F4"/>
    <w:rsid w:val="009C4376"/>
    <w:rsid w:val="009D1978"/>
    <w:rsid w:val="009D4C3B"/>
    <w:rsid w:val="00A03F1E"/>
    <w:rsid w:val="00A307E1"/>
    <w:rsid w:val="00A32CF9"/>
    <w:rsid w:val="00A56DBE"/>
    <w:rsid w:val="00A7477E"/>
    <w:rsid w:val="00AB01B4"/>
    <w:rsid w:val="00B02A70"/>
    <w:rsid w:val="00B13296"/>
    <w:rsid w:val="00B13434"/>
    <w:rsid w:val="00B14DD9"/>
    <w:rsid w:val="00B46ADD"/>
    <w:rsid w:val="00B5102C"/>
    <w:rsid w:val="00BB3610"/>
    <w:rsid w:val="00BB3E04"/>
    <w:rsid w:val="00BB5C4F"/>
    <w:rsid w:val="00BF5BBC"/>
    <w:rsid w:val="00C04E77"/>
    <w:rsid w:val="00C05FCE"/>
    <w:rsid w:val="00C25FF2"/>
    <w:rsid w:val="00CB2DD2"/>
    <w:rsid w:val="00CC593D"/>
    <w:rsid w:val="00CC7DC8"/>
    <w:rsid w:val="00CD7DA4"/>
    <w:rsid w:val="00D17A99"/>
    <w:rsid w:val="00D414DF"/>
    <w:rsid w:val="00D554AE"/>
    <w:rsid w:val="00D76383"/>
    <w:rsid w:val="00D82FD2"/>
    <w:rsid w:val="00DC556E"/>
    <w:rsid w:val="00DC5A67"/>
    <w:rsid w:val="00DD2432"/>
    <w:rsid w:val="00DD3A72"/>
    <w:rsid w:val="00DE6B24"/>
    <w:rsid w:val="00E01C78"/>
    <w:rsid w:val="00E10BCB"/>
    <w:rsid w:val="00E37F3E"/>
    <w:rsid w:val="00E42BD9"/>
    <w:rsid w:val="00E61741"/>
    <w:rsid w:val="00E7040D"/>
    <w:rsid w:val="00E757D1"/>
    <w:rsid w:val="00E76149"/>
    <w:rsid w:val="00EC413A"/>
    <w:rsid w:val="00F1084A"/>
    <w:rsid w:val="00F22984"/>
    <w:rsid w:val="00F75BC3"/>
    <w:rsid w:val="00F8247C"/>
    <w:rsid w:val="00F83525"/>
    <w:rsid w:val="00FB756D"/>
    <w:rsid w:val="00F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F9AFB1"/>
  <w15:docId w15:val="{A8866CD5-81EF-42D2-B987-3FF0E2D5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757D1"/>
    <w:pPr>
      <w:spacing w:after="120"/>
    </w:pPr>
    <w:rPr>
      <w:sz w:val="22"/>
      <w:szCs w:val="22"/>
      <w:lang w:eastAsia="en-US"/>
    </w:rPr>
  </w:style>
  <w:style w:type="paragraph" w:styleId="Naslov1">
    <w:name w:val="heading 1"/>
    <w:basedOn w:val="Navaden"/>
    <w:next w:val="Navaden"/>
    <w:link w:val="Naslov1Znak"/>
    <w:uiPriority w:val="9"/>
    <w:qFormat/>
    <w:rsid w:val="00400569"/>
    <w:pPr>
      <w:numPr>
        <w:numId w:val="3"/>
      </w:numPr>
      <w:spacing w:before="480" w:after="0"/>
      <w:contextualSpacing/>
      <w:outlineLvl w:val="0"/>
    </w:pPr>
    <w:rPr>
      <w:b/>
      <w:bCs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400569"/>
    <w:pPr>
      <w:numPr>
        <w:ilvl w:val="1"/>
        <w:numId w:val="3"/>
      </w:numPr>
      <w:spacing w:before="200" w:after="0"/>
      <w:outlineLvl w:val="1"/>
    </w:pPr>
    <w:rPr>
      <w:b/>
      <w:bCs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400569"/>
    <w:pPr>
      <w:numPr>
        <w:ilvl w:val="2"/>
        <w:numId w:val="3"/>
      </w:numPr>
      <w:spacing w:before="200" w:after="0" w:line="271" w:lineRule="auto"/>
      <w:outlineLvl w:val="2"/>
    </w:pPr>
    <w:rPr>
      <w:b/>
      <w:bCs/>
    </w:rPr>
  </w:style>
  <w:style w:type="paragraph" w:styleId="Naslov4">
    <w:name w:val="heading 4"/>
    <w:basedOn w:val="Navaden"/>
    <w:next w:val="Navaden"/>
    <w:link w:val="Naslov4Znak"/>
    <w:uiPriority w:val="9"/>
    <w:unhideWhenUsed/>
    <w:qFormat/>
    <w:rsid w:val="00400569"/>
    <w:pPr>
      <w:numPr>
        <w:ilvl w:val="3"/>
        <w:numId w:val="3"/>
      </w:numPr>
      <w:spacing w:before="200" w:after="0"/>
      <w:outlineLvl w:val="3"/>
    </w:pPr>
    <w:rPr>
      <w:b/>
      <w:bCs/>
      <w:i/>
      <w:iCs/>
    </w:rPr>
  </w:style>
  <w:style w:type="paragraph" w:styleId="Naslov5">
    <w:name w:val="heading 5"/>
    <w:basedOn w:val="Navaden"/>
    <w:next w:val="Navaden"/>
    <w:link w:val="Naslov5Znak"/>
    <w:uiPriority w:val="9"/>
    <w:unhideWhenUsed/>
    <w:qFormat/>
    <w:rsid w:val="00400569"/>
    <w:pPr>
      <w:numPr>
        <w:ilvl w:val="4"/>
        <w:numId w:val="3"/>
      </w:numPr>
      <w:spacing w:before="200" w:after="0"/>
      <w:outlineLvl w:val="4"/>
    </w:pPr>
    <w:rPr>
      <w:b/>
      <w:bCs/>
      <w:color w:val="7F7F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D4EC4"/>
    <w:pPr>
      <w:numPr>
        <w:ilvl w:val="5"/>
        <w:numId w:val="3"/>
      </w:numPr>
      <w:spacing w:after="0" w:line="271" w:lineRule="auto"/>
      <w:outlineLvl w:val="5"/>
    </w:pPr>
    <w:rPr>
      <w:rFonts w:ascii="Cambria" w:hAnsi="Cambria"/>
      <w:b/>
      <w:bCs/>
      <w:i/>
      <w:iCs/>
      <w:color w:val="7F7F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D4EC4"/>
    <w:pPr>
      <w:numPr>
        <w:ilvl w:val="6"/>
        <w:numId w:val="3"/>
      </w:numPr>
      <w:spacing w:after="0"/>
      <w:outlineLvl w:val="6"/>
    </w:pPr>
    <w:rPr>
      <w:rFonts w:ascii="Cambria" w:hAnsi="Cambria"/>
      <w:i/>
      <w:iCs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D4EC4"/>
    <w:pPr>
      <w:numPr>
        <w:ilvl w:val="7"/>
        <w:numId w:val="3"/>
      </w:numPr>
      <w:spacing w:after="0"/>
      <w:outlineLvl w:val="7"/>
    </w:pPr>
    <w:rPr>
      <w:rFonts w:ascii="Cambria" w:hAnsi="Cambria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D4EC4"/>
    <w:pPr>
      <w:numPr>
        <w:ilvl w:val="8"/>
        <w:numId w:val="3"/>
      </w:numPr>
      <w:spacing w:after="0"/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link w:val="Naslov1"/>
    <w:uiPriority w:val="9"/>
    <w:rsid w:val="0040056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Naslov2Znak">
    <w:name w:val="Naslov 2 Znak"/>
    <w:link w:val="Naslov2"/>
    <w:uiPriority w:val="9"/>
    <w:rsid w:val="00400569"/>
    <w:rPr>
      <w:rFonts w:ascii="Calibri" w:eastAsia="Times New Roman" w:hAnsi="Calibri" w:cs="Times New Roman"/>
      <w:b/>
      <w:bCs/>
      <w:sz w:val="26"/>
      <w:szCs w:val="26"/>
    </w:rPr>
  </w:style>
  <w:style w:type="character" w:customStyle="1" w:styleId="Naslov3Znak">
    <w:name w:val="Naslov 3 Znak"/>
    <w:link w:val="Naslov3"/>
    <w:uiPriority w:val="9"/>
    <w:rsid w:val="00400569"/>
    <w:rPr>
      <w:rFonts w:ascii="Calibri" w:eastAsia="Times New Roman" w:hAnsi="Calibri" w:cs="Times New Roman"/>
      <w:b/>
      <w:bCs/>
    </w:rPr>
  </w:style>
  <w:style w:type="character" w:customStyle="1" w:styleId="Naslov4Znak">
    <w:name w:val="Naslov 4 Znak"/>
    <w:link w:val="Naslov4"/>
    <w:uiPriority w:val="9"/>
    <w:rsid w:val="00400569"/>
    <w:rPr>
      <w:rFonts w:ascii="Calibri" w:eastAsia="Times New Roman" w:hAnsi="Calibri" w:cs="Times New Roman"/>
      <w:b/>
      <w:bCs/>
      <w:i/>
      <w:iCs/>
    </w:rPr>
  </w:style>
  <w:style w:type="character" w:customStyle="1" w:styleId="Naslov5Znak">
    <w:name w:val="Naslov 5 Znak"/>
    <w:link w:val="Naslov5"/>
    <w:uiPriority w:val="9"/>
    <w:rsid w:val="00400569"/>
    <w:rPr>
      <w:rFonts w:ascii="Calibri" w:eastAsia="Times New Roman" w:hAnsi="Calibri" w:cs="Times New Roman"/>
      <w:b/>
      <w:bCs/>
      <w:color w:val="7F7F7F"/>
    </w:rPr>
  </w:style>
  <w:style w:type="character" w:customStyle="1" w:styleId="Naslov6Znak">
    <w:name w:val="Naslov 6 Znak"/>
    <w:link w:val="Naslov6"/>
    <w:uiPriority w:val="9"/>
    <w:semiHidden/>
    <w:rsid w:val="004D4EC4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Naslov7Znak">
    <w:name w:val="Naslov 7 Znak"/>
    <w:link w:val="Naslov7"/>
    <w:uiPriority w:val="9"/>
    <w:semiHidden/>
    <w:rsid w:val="004D4EC4"/>
    <w:rPr>
      <w:rFonts w:ascii="Cambria" w:eastAsia="Times New Roman" w:hAnsi="Cambria" w:cs="Times New Roman"/>
      <w:i/>
      <w:iCs/>
    </w:rPr>
  </w:style>
  <w:style w:type="character" w:customStyle="1" w:styleId="Naslov8Znak">
    <w:name w:val="Naslov 8 Znak"/>
    <w:link w:val="Naslov8"/>
    <w:uiPriority w:val="9"/>
    <w:semiHidden/>
    <w:rsid w:val="004D4EC4"/>
    <w:rPr>
      <w:rFonts w:ascii="Cambria" w:eastAsia="Times New Roman" w:hAnsi="Cambria" w:cs="Times New Roman"/>
      <w:sz w:val="20"/>
      <w:szCs w:val="20"/>
    </w:rPr>
  </w:style>
  <w:style w:type="character" w:customStyle="1" w:styleId="Naslov9Znak">
    <w:name w:val="Naslov 9 Znak"/>
    <w:link w:val="Naslov9"/>
    <w:uiPriority w:val="9"/>
    <w:semiHidden/>
    <w:rsid w:val="004D4EC4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Naslov">
    <w:name w:val="Title"/>
    <w:basedOn w:val="Navaden"/>
    <w:next w:val="Navaden"/>
    <w:link w:val="NaslovZnak"/>
    <w:uiPriority w:val="10"/>
    <w:qFormat/>
    <w:rsid w:val="00051DAE"/>
    <w:pPr>
      <w:pBdr>
        <w:bottom w:val="single" w:sz="4" w:space="1" w:color="auto"/>
      </w:pBdr>
      <w:contextualSpacing/>
    </w:pPr>
    <w:rPr>
      <w:spacing w:val="5"/>
      <w:sz w:val="52"/>
      <w:szCs w:val="52"/>
    </w:rPr>
  </w:style>
  <w:style w:type="character" w:customStyle="1" w:styleId="NaslovZnak">
    <w:name w:val="Naslov Znak"/>
    <w:link w:val="Naslov"/>
    <w:uiPriority w:val="10"/>
    <w:rsid w:val="00051DAE"/>
    <w:rPr>
      <w:rFonts w:ascii="Calibri" w:eastAsia="Times New Roman" w:hAnsi="Calibri" w:cs="Times New Roman"/>
      <w:spacing w:val="5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51DAE"/>
    <w:pPr>
      <w:spacing w:after="600"/>
    </w:pPr>
    <w:rPr>
      <w:i/>
      <w:iCs/>
      <w:spacing w:val="13"/>
      <w:sz w:val="24"/>
      <w:szCs w:val="24"/>
    </w:rPr>
  </w:style>
  <w:style w:type="character" w:customStyle="1" w:styleId="PodnaslovZnak">
    <w:name w:val="Podnaslov Znak"/>
    <w:link w:val="Podnaslov"/>
    <w:uiPriority w:val="11"/>
    <w:rsid w:val="00051DAE"/>
    <w:rPr>
      <w:rFonts w:ascii="Calibri" w:eastAsia="Times New Roman" w:hAnsi="Calibri" w:cs="Times New Roman"/>
      <w:i/>
      <w:iCs/>
      <w:spacing w:val="13"/>
      <w:sz w:val="24"/>
      <w:szCs w:val="24"/>
    </w:rPr>
  </w:style>
  <w:style w:type="character" w:styleId="Krepko">
    <w:name w:val="Strong"/>
    <w:uiPriority w:val="22"/>
    <w:qFormat/>
    <w:rsid w:val="004D4EC4"/>
    <w:rPr>
      <w:b/>
      <w:bCs/>
    </w:rPr>
  </w:style>
  <w:style w:type="character" w:styleId="Poudarek">
    <w:name w:val="Emphasis"/>
    <w:uiPriority w:val="20"/>
    <w:qFormat/>
    <w:rsid w:val="004D4EC4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Brezrazmikov">
    <w:name w:val="No Spacing"/>
    <w:basedOn w:val="Navaden"/>
    <w:uiPriority w:val="1"/>
    <w:qFormat/>
    <w:rsid w:val="004D4EC4"/>
    <w:pPr>
      <w:spacing w:after="0"/>
    </w:pPr>
  </w:style>
  <w:style w:type="paragraph" w:styleId="Odstavekseznama">
    <w:name w:val="List Paragraph"/>
    <w:basedOn w:val="Navaden"/>
    <w:uiPriority w:val="34"/>
    <w:qFormat/>
    <w:rsid w:val="00E757D1"/>
    <w:pPr>
      <w:spacing w:after="0"/>
      <w:ind w:left="720"/>
      <w:contextualSpacing/>
    </w:pPr>
  </w:style>
  <w:style w:type="paragraph" w:styleId="Citat">
    <w:name w:val="Quote"/>
    <w:basedOn w:val="Navaden"/>
    <w:next w:val="Navaden"/>
    <w:link w:val="CitatZnak"/>
    <w:uiPriority w:val="29"/>
    <w:qFormat/>
    <w:rsid w:val="004D4EC4"/>
    <w:pPr>
      <w:spacing w:before="200" w:after="0"/>
      <w:ind w:left="360" w:right="360"/>
    </w:pPr>
    <w:rPr>
      <w:i/>
      <w:iCs/>
    </w:rPr>
  </w:style>
  <w:style w:type="character" w:customStyle="1" w:styleId="CitatZnak">
    <w:name w:val="Citat Znak"/>
    <w:link w:val="Citat"/>
    <w:uiPriority w:val="29"/>
    <w:rsid w:val="004D4EC4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D4EC4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zivencitatZnak">
    <w:name w:val="Intenziven citat Znak"/>
    <w:link w:val="Intenzivencitat"/>
    <w:uiPriority w:val="30"/>
    <w:rsid w:val="004D4EC4"/>
    <w:rPr>
      <w:b/>
      <w:bCs/>
      <w:i/>
      <w:iCs/>
    </w:rPr>
  </w:style>
  <w:style w:type="character" w:styleId="Neenpoudarek">
    <w:name w:val="Subtle Emphasis"/>
    <w:uiPriority w:val="19"/>
    <w:qFormat/>
    <w:rsid w:val="004D4EC4"/>
    <w:rPr>
      <w:i/>
      <w:iCs/>
    </w:rPr>
  </w:style>
  <w:style w:type="character" w:styleId="Intenzivenpoudarek">
    <w:name w:val="Intense Emphasis"/>
    <w:uiPriority w:val="21"/>
    <w:qFormat/>
    <w:rsid w:val="004D4EC4"/>
    <w:rPr>
      <w:b/>
      <w:bCs/>
    </w:rPr>
  </w:style>
  <w:style w:type="character" w:styleId="Neensklic">
    <w:name w:val="Subtle Reference"/>
    <w:uiPriority w:val="31"/>
    <w:qFormat/>
    <w:rsid w:val="004D4EC4"/>
    <w:rPr>
      <w:smallCaps/>
    </w:rPr>
  </w:style>
  <w:style w:type="character" w:styleId="Intenzivensklic">
    <w:name w:val="Intense Reference"/>
    <w:uiPriority w:val="32"/>
    <w:qFormat/>
    <w:rsid w:val="004D4EC4"/>
    <w:rPr>
      <w:smallCaps/>
      <w:spacing w:val="5"/>
      <w:u w:val="single"/>
    </w:rPr>
  </w:style>
  <w:style w:type="character" w:styleId="Naslovknjige">
    <w:name w:val="Book Title"/>
    <w:uiPriority w:val="33"/>
    <w:qFormat/>
    <w:rsid w:val="004D4EC4"/>
    <w:rPr>
      <w:i/>
      <w:i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4D4EC4"/>
    <w:pPr>
      <w:outlineLvl w:val="9"/>
    </w:pPr>
    <w:rPr>
      <w:lang w:bidi="en-US"/>
    </w:rPr>
  </w:style>
  <w:style w:type="paragraph" w:styleId="Glava">
    <w:name w:val="header"/>
    <w:basedOn w:val="Navaden"/>
    <w:link w:val="GlavaZnak"/>
    <w:uiPriority w:val="99"/>
    <w:unhideWhenUsed/>
    <w:rsid w:val="00BB5C4F"/>
    <w:pPr>
      <w:tabs>
        <w:tab w:val="center" w:pos="4536"/>
        <w:tab w:val="right" w:pos="9072"/>
      </w:tabs>
      <w:spacing w:after="0"/>
    </w:pPr>
  </w:style>
  <w:style w:type="character" w:customStyle="1" w:styleId="GlavaZnak">
    <w:name w:val="Glava Znak"/>
    <w:basedOn w:val="Privzetapisavaodstavka"/>
    <w:link w:val="Glava"/>
    <w:uiPriority w:val="99"/>
    <w:rsid w:val="00BB5C4F"/>
  </w:style>
  <w:style w:type="paragraph" w:styleId="Noga">
    <w:name w:val="footer"/>
    <w:basedOn w:val="Navaden"/>
    <w:link w:val="NogaZnak"/>
    <w:uiPriority w:val="99"/>
    <w:unhideWhenUsed/>
    <w:rsid w:val="00BB5C4F"/>
    <w:pPr>
      <w:tabs>
        <w:tab w:val="center" w:pos="4536"/>
        <w:tab w:val="right" w:pos="9072"/>
      </w:tabs>
      <w:spacing w:after="0"/>
    </w:pPr>
  </w:style>
  <w:style w:type="character" w:customStyle="1" w:styleId="NogaZnak">
    <w:name w:val="Noga Znak"/>
    <w:basedOn w:val="Privzetapisavaodstavka"/>
    <w:link w:val="Noga"/>
    <w:uiPriority w:val="99"/>
    <w:rsid w:val="00BB5C4F"/>
  </w:style>
  <w:style w:type="paragraph" w:styleId="Besedilooblaka">
    <w:name w:val="Balloon Text"/>
    <w:basedOn w:val="Navaden"/>
    <w:link w:val="BesedilooblakaZnak"/>
    <w:uiPriority w:val="99"/>
    <w:semiHidden/>
    <w:unhideWhenUsed/>
    <w:rsid w:val="00BB5C4F"/>
    <w:pPr>
      <w:spacing w:after="0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link w:val="Besedilooblaka"/>
    <w:uiPriority w:val="99"/>
    <w:semiHidden/>
    <w:rsid w:val="00BB5C4F"/>
    <w:rPr>
      <w:rFonts w:ascii="Tahoma" w:hAnsi="Tahoma" w:cs="Tahoma"/>
      <w:sz w:val="16"/>
      <w:szCs w:val="16"/>
    </w:rPr>
  </w:style>
  <w:style w:type="character" w:styleId="Hiperpovezava">
    <w:name w:val="Hyperlink"/>
    <w:uiPriority w:val="99"/>
    <w:unhideWhenUsed/>
    <w:rsid w:val="00B02A70"/>
    <w:rPr>
      <w:color w:val="0000FF"/>
      <w:u w:val="single"/>
    </w:rPr>
  </w:style>
  <w:style w:type="paragraph" w:customStyle="1" w:styleId="Default">
    <w:name w:val="Default"/>
    <w:rsid w:val="0080304F"/>
    <w:pPr>
      <w:autoSpaceDE w:val="0"/>
      <w:autoSpaceDN w:val="0"/>
      <w:adjustRightInd w:val="0"/>
    </w:pPr>
    <w:rPr>
      <w:rFonts w:ascii="KYBHJ T+ Titillium Text 25 L" w:hAnsi="KYBHJ T+ Titillium Text 25 L" w:cs="KYBHJ T+ Titillium Text 25 L"/>
      <w:color w:val="000000"/>
      <w:sz w:val="24"/>
      <w:szCs w:val="24"/>
    </w:rPr>
  </w:style>
  <w:style w:type="character" w:customStyle="1" w:styleId="A1">
    <w:name w:val="A1"/>
    <w:uiPriority w:val="99"/>
    <w:rsid w:val="0080304F"/>
    <w:rPr>
      <w:rFonts w:ascii="TitilliumText25L" w:hAnsi="TitilliumText25L" w:cs="TitilliumText25L"/>
      <w:color w:val="00688A"/>
      <w:sz w:val="16"/>
      <w:szCs w:val="16"/>
    </w:rPr>
  </w:style>
  <w:style w:type="table" w:styleId="Tabelamrea">
    <w:name w:val="Table Grid"/>
    <w:basedOn w:val="Navadnatabela"/>
    <w:uiPriority w:val="59"/>
    <w:rsid w:val="00EC4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customXml" Target="ink/ink9.xml"/><Relationship Id="rId21" Type="http://schemas.openxmlformats.org/officeDocument/2006/relationships/customXml" Target="ink/ink2.xml"/><Relationship Id="rId34" Type="http://schemas.openxmlformats.org/officeDocument/2006/relationships/customXml" Target="ink/ink7.xm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customXml" Target="ink/ink6.xml"/><Relationship Id="rId37" Type="http://schemas.openxmlformats.org/officeDocument/2006/relationships/customXml" Target="ink/ink8.xml"/><Relationship Id="rId40" Type="http://schemas.openxmlformats.org/officeDocument/2006/relationships/image" Target="media/image21.png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customXml" Target="ink/ink3.xml"/><Relationship Id="rId28" Type="http://schemas.openxmlformats.org/officeDocument/2006/relationships/customXml" Target="ink/ink4.xml"/><Relationship Id="rId36" Type="http://schemas.openxmlformats.org/officeDocument/2006/relationships/image" Target="media/image19.png"/><Relationship Id="rId10" Type="http://schemas.openxmlformats.org/officeDocument/2006/relationships/endnotes" Target="endnotes.xml"/><Relationship Id="rId19" Type="http://schemas.openxmlformats.org/officeDocument/2006/relationships/customXml" Target="ink/ink1.xml"/><Relationship Id="rId31" Type="http://schemas.openxmlformats.org/officeDocument/2006/relationships/image" Target="media/image16.png"/><Relationship Id="rId44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customXml" Target="ink/ink5.xml"/><Relationship Id="rId35" Type="http://schemas.openxmlformats.org/officeDocument/2006/relationships/image" Target="media/image18.pn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Lucija\Prenosi\dopis-um-feri-1%20(2)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9:13:41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1 354 24575,'1'-10'0,"1"1"0,1-1 0,0 1 0,0 0 0,1 0 0,0 0 0,0 1 0,1-1 0,0 1 0,0 0 0,1 0 0,0 1 0,8-8 0,24-36 0,-34 45 0,1 0 0,0 0 0,0 0 0,0 0 0,1 1 0,0-1 0,0 2 0,0-1 0,13-7 0,12-9 0,-26 16 0,1 1 0,-2-2 0,1 1 0,-1 0 0,0-1 0,4-7 0,-4 8 0,-1-1 0,1 1 0,0 0 0,0 0 0,0 0 0,1 1 0,6-6 0,-10 10 0,0-1 0,-1 1 0,1 0 0,0-1 0,-1 1 0,1 0 0,0 0 0,0 0 0,-1 0 0,1-1 0,0 1 0,0 0 0,-1 0 0,1 0 0,0 1 0,0-1 0,-1 0 0,1 0 0,0 0 0,0 0 0,-1 1 0,1-1 0,0 0 0,-1 1 0,1-1 0,0 0 0,-1 1 0,1-1 0,-1 1 0,1-1 0,-1 1 0,1 0 0,-1-1 0,1 1 0,-1-1 0,1 1 0,-1 0 0,0-1 0,1 1 0,-1 0 0,0-1 0,0 1 0,1 0 0,-1 1 0,12 40 0,-10-32 0,6 21 0,-6-20 0,1-1 0,0 1 0,1-1 0,9 19 0,-4-11 0,-1 2 0,0-1 0,-2 1 0,8 38 0,-13-55-136,0 0-1,0 0 1,1 0-1,-1 0 1,1 0-1,-1-1 1,1 1-1,0 0 0,3 2 1,2 3-6690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9:13:33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67 774 24575,'-17'-148'0,"1"-34"0,-1 33 0,0 1 0,18 16-1365,-1 118-5461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9:11:47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1 100 24575,'759'0'0,"-594"17"0,-126-17 0,1 1 0,50 10 0,-12-7-1365,-64-4-5461</inkml:trace>
  <inkml:trace contextRef="#ctx0" brushRef="#br0" timeOffset="1112.01">1221 1 24575,'6'2'0,"-1"0"0,0 1 0,0 0 0,0 0 0,0 0 0,0 1 0,-1-1 0,6 7 0,0-2 0,21 18 0,2-2 0,1-1 0,45 22 0,-78-44 0,-1-1 0,1 0 0,0 0 0,-1 0 0,1 0 0,-1 1 0,1-1 0,-1 0 0,1 1 0,-1-1 0,1 0 0,-1 1 0,1-1 0,-1 1 0,1-1 0,-1 0 0,0 1 0,1-1 0,-1 1 0,0-1 0,1 1 0,-1-1 0,0 1 0,0 0 0,1-1 0,-1 1 0,0-1 0,0 1 0,0 0 0,0-1 0,0 1 0,0-1 0,0 1 0,0 0 0,-18 16 0,-45 8 0,51-22 0,-32 15 0,-71 22 0,91-31-1365,14-5-5461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9:11:45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1 222 24575,'61'-19'0,"27"-15"0,98-53 0,-124 56 0,-36 8 0,-24 21 0,0-1 0,0 1 0,0 0 0,1 0 0,-1 0 0,1 0 0,-1 0 0,1 0 0,-1 1 0,1-1 0,0 1 0,0 0 0,0-1 0,4 0 0,-6 3 0,0-1 0,0 1 0,0-1 0,0 1 0,0-1 0,-1 1 0,1 0 0,0-1 0,0 1 0,-1 0 0,1 0 0,0-1 0,-1 1 0,1 0 0,-1 0 0,1 0 0,-1 0 0,0 0 0,1 0 0,-1 0 0,0 0 0,0 0 0,1 0 0,-1 0 0,0 0 0,0 0 0,0 0 0,-1 1 0,2 37 0,-1-32 0,-2 359-1365,2-352-5461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9:11:40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1 882 24575,'1'-3'0,"0"0"0,1 0 0,-1 0 0,1 1 0,-1-1 0,1 0 0,0 1 0,0-1 0,0 1 0,0 0 0,1-1 0,-1 1 0,1 0 0,-1 1 0,1-1 0,3-1 0,14-13 0,-11 7 0,0 1 0,1 0 0,0 1 0,12-7 0,23-18 0,169-133 0,-60 66 0,-105 71 0,-27 17 0,-2-1 0,1-1 0,34-30 0,2-11 0,2 2 0,3 4 0,125-77 0,-173 116 28,-1 0 0,0-2 0,22-21 0,-7 5-1505,-19 20-5349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9:11:00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1 462 24575,'-1'-10'0,"1"0"0,0 0 0,1 0 0,0 0 0,1 0 0,0 0 0,0 1 0,1-1 0,1 1 0,7-17 0,69-126 0,-67 122 0,-10 23 0,-1 1 0,1-1 0,0 1 0,1 0 0,0 0 0,0 1 0,0-1 0,0 1 0,1 0 0,8-8 0,-7 7 0,0 0 0,0 0 0,-1 0 0,0-1 0,7-12 0,9-12 0,-20 30 0,-1 1 0,0 0 0,1 0 0,-1-1 0,0 1 0,0 0 0,1 0 0,-1 0 0,1 0 0,-1 0 0,0-1 0,1 1 0,-1 0 0,0 0 0,1 0 0,-1 0 0,1 0 0,-1 0 0,0 0 0,1 0 0,-1 0 0,0 0 0,1 1 0,-1-1 0,0 0 0,1 0 0,-1 0 0,0 0 0,1 1 0,-1-1 0,0 0 0,1 0 0,-1 0 0,0 1 0,1-1 0,-1 0 0,0 1 0,0-1 0,1 0 0,-1 0 0,0 1 0,0-1 0,0 0 0,0 1 0,0-1 0,1 1 0,-1-1 0,0 0 0,0 1 0,0-1 0,0 0 0,0 1 0,0 0 0,10 28 0,-8-22 0,50 110 0,-19-48 0,-11-16-682,23 80-1,-42-122-6143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9:10:57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24575,'0'50'0,"2"1"0,9 50 0,26 126 0,-22-141 0,-9-56 0,-1 0 0,2 55 0,10 96-1365,-17-167-5461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9:14:24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23209,'0'859'0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6T19:14:26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24575,'2'2'0,"0"0"0,0 0 0,0 1 0,0-1 0,-1 0 0,1 1 0,-1-1 0,0 1 0,0-1 0,0 1 0,0 0 0,0-1 0,0 1 0,-1 0 0,1 0 0,-1 3 0,3 5 0,2 8 0,1-1 0,0-1 0,2 1 0,0-1 0,1 0 0,11 16 0,2-2 0,25 50 0,-28-25 0,-17-48 0,0 0 0,0 0 0,1 1 0,0-1 0,1-1 0,0 1 0,0-1 0,10 15 0,-12-21 0,-1 0 0,1 0 0,-1 0 0,1 0 0,0 0 0,-1 0 0,1 0 0,0 0 0,0-1 0,-1 1 0,1-1 0,0 1 0,0-1 0,0 0 0,0 0 0,0 1 0,0-1 0,0-1 0,0 1 0,-1 0 0,1 0 0,0-1 0,0 1 0,0-1 0,0 0 0,-1 1 0,1-1 0,0 0 0,-1 0 0,1 0 0,0 0 0,-1 0 0,3-3 0,8-6 0,0-1 0,-1 0 0,13-17 0,-6 7 0,110-99 0,-98 86-1365,-22 27-5461</inkml:trace>
</inkml:ink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c414fd7f-21c6-4d94-90e3-68400e5795fc">K67AKCNZ6W6Y-280-25</_dlc_DocId>
    <_dlc_DocIdUrl xmlns="c414fd7f-21c6-4d94-90e3-68400e5795fc">
      <Url>https://www.um.si/CGP/FERI/_layouts/15/DocIdRedir.aspx?ID=K67AKCNZ6W6Y-280-25</Url>
      <Description>K67AKCNZ6W6Y-280-25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F2E6FB299C0E43BB4D7A395762AA5A" ma:contentTypeVersion="1" ma:contentTypeDescription="Ustvari nov dokument." ma:contentTypeScope="" ma:versionID="24b88ecd5ee79c7b2745069cf460fc93">
  <xsd:schema xmlns:xsd="http://www.w3.org/2001/XMLSchema" xmlns:xs="http://www.w3.org/2001/XMLSchema" xmlns:p="http://schemas.microsoft.com/office/2006/metadata/properties" xmlns:ns1="http://schemas.microsoft.com/sharepoint/v3" xmlns:ns2="c414fd7f-21c6-4d94-90e3-68400e5795fc" targetNamespace="http://schemas.microsoft.com/office/2006/metadata/properties" ma:root="true" ma:fieldsID="700dbcdbde0f8d42dfd272a821cccf80" ns1:_="" ns2:_="">
    <xsd:import namespace="http://schemas.microsoft.com/sharepoint/v3"/>
    <xsd:import namespace="c414fd7f-21c6-4d94-90e3-68400e5795f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Razporejanje začetnega datum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Razporejanje končnega datum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4fd7f-21c6-4d94-90e3-68400e5795f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rednost ID-ja dokumenta" ma:description="Vrednost ID-ja dokumenta, dodeljenega temu elementu." ma:internalName="_dlc_DocId" ma:readOnly="true">
      <xsd:simpleType>
        <xsd:restriction base="dms:Text"/>
      </xsd:simpleType>
    </xsd:element>
    <xsd:element name="_dlc_DocIdUrl" ma:index="9" nillable="true" ma:displayName="ID dokumenta" ma:description="Trajna povezava do tega dokumenta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DAC599-D8F9-4A75-945C-120634AB7C9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5E0B6BB-5202-4FDA-98B7-423EEE8B4D8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414fd7f-21c6-4d94-90e3-68400e5795fc"/>
  </ds:schemaRefs>
</ds:datastoreItem>
</file>

<file path=customXml/itemProps3.xml><?xml version="1.0" encoding="utf-8"?>
<ds:datastoreItem xmlns:ds="http://schemas.openxmlformats.org/officeDocument/2006/customXml" ds:itemID="{1EE53E82-BCFC-436D-9F6F-172C809F7E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26EAD6-7B5E-4536-AFBC-D612006AAA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414fd7f-21c6-4d94-90e3-68400e5795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dopis-um-feri-1 (2)</Template>
  <TotalTime>273</TotalTime>
  <Pages>15</Pages>
  <Words>1083</Words>
  <Characters>6902</Characters>
  <Application>Microsoft Office Word</Application>
  <DocSecurity>0</DocSecurity>
  <Lines>345</Lines>
  <Paragraphs>275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Ime Priimek</dc:creator>
  <cp:lastModifiedBy>Matej Nemec</cp:lastModifiedBy>
  <cp:revision>5</cp:revision>
  <dcterms:created xsi:type="dcterms:W3CDTF">2026-01-06T11:57:00Z</dcterms:created>
  <dcterms:modified xsi:type="dcterms:W3CDTF">2026-01-06T19:14:00Z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7d5ed72e-759b-4d1d-9f96-04bf961a1738</vt:lpwstr>
  </property>
  <property fmtid="{D5CDD505-2E9C-101B-9397-08002B2CF9AE}" pid="3" name="ContentTypeId">
    <vt:lpwstr>0x0101003FF2E6FB299C0E43BB4D7A395762AA5A</vt:lpwstr>
  </property>
</Properties>
</file>