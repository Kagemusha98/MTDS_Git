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BAA1" w14:textId="77777777" w:rsidR="00F1084A" w:rsidRDefault="00F1084A" w:rsidP="006837C4"/>
    <w:p w14:paraId="1D09953F" w14:textId="77777777" w:rsidR="009C4376" w:rsidRDefault="009C4376" w:rsidP="00D76383"/>
    <w:p w14:paraId="13AF54CD" w14:textId="77777777" w:rsidR="00E61741" w:rsidRDefault="00E61741" w:rsidP="00D76383"/>
    <w:p w14:paraId="4854F7D1" w14:textId="77777777" w:rsidR="00E61741" w:rsidRDefault="00E61741" w:rsidP="00E61741">
      <w:pPr>
        <w:jc w:val="center"/>
        <w:rPr>
          <w:b/>
          <w:sz w:val="48"/>
        </w:rPr>
      </w:pPr>
    </w:p>
    <w:p w14:paraId="7EB3E15E" w14:textId="77777777" w:rsidR="00E61741" w:rsidRDefault="00BF5BBC" w:rsidP="00E61741">
      <w:pPr>
        <w:jc w:val="center"/>
        <w:rPr>
          <w:b/>
          <w:sz w:val="72"/>
        </w:rPr>
      </w:pPr>
      <w:r w:rsidRPr="00BF5BBC">
        <w:rPr>
          <w:b/>
          <w:sz w:val="72"/>
        </w:rPr>
        <w:t>SPECIFIKACIJE ZAHTEV ZA PROGRAMSKO OPREMO</w:t>
      </w:r>
    </w:p>
    <w:p w14:paraId="55D9C82F" w14:textId="77777777" w:rsidR="00BF5BBC" w:rsidRDefault="00BF5BBC" w:rsidP="00E61741">
      <w:pPr>
        <w:jc w:val="center"/>
        <w:rPr>
          <w:b/>
          <w:sz w:val="48"/>
        </w:rPr>
      </w:pPr>
    </w:p>
    <w:p w14:paraId="1EE1A8A4" w14:textId="77777777" w:rsidR="00E61741" w:rsidRPr="00E61741" w:rsidRDefault="00CF17BF" w:rsidP="00E61741">
      <w:pPr>
        <w:jc w:val="center"/>
        <w:rPr>
          <w:sz w:val="36"/>
        </w:rPr>
      </w:pPr>
      <w:r>
        <w:rPr>
          <w:sz w:val="36"/>
        </w:rPr>
        <w:t>5</w:t>
      </w:r>
      <w:r w:rsidR="00E61741" w:rsidRPr="00E61741">
        <w:rPr>
          <w:sz w:val="36"/>
        </w:rPr>
        <w:t>. naloga pri predmetu ITK</w:t>
      </w:r>
    </w:p>
    <w:p w14:paraId="520F4ED4" w14:textId="77777777" w:rsidR="00E61741" w:rsidRDefault="00E61741" w:rsidP="00D76383"/>
    <w:p w14:paraId="304FFE26" w14:textId="77777777" w:rsidR="00E61741" w:rsidRDefault="00E61741" w:rsidP="00D76383"/>
    <w:p w14:paraId="07D5B733" w14:textId="77777777" w:rsidR="00E61741" w:rsidRDefault="00E61741" w:rsidP="00D76383"/>
    <w:p w14:paraId="2CE1C644" w14:textId="77777777" w:rsidR="00E61741" w:rsidRDefault="00E61741" w:rsidP="00D76383">
      <w:pPr>
        <w:rPr>
          <w:b/>
          <w:sz w:val="24"/>
        </w:rPr>
      </w:pPr>
    </w:p>
    <w:p w14:paraId="6C7FF505" w14:textId="77777777" w:rsidR="00E61741" w:rsidRDefault="00E61741" w:rsidP="00D76383">
      <w:pPr>
        <w:rPr>
          <w:b/>
          <w:sz w:val="24"/>
        </w:rPr>
      </w:pPr>
    </w:p>
    <w:p w14:paraId="03E7A440" w14:textId="77777777" w:rsidR="00E61741" w:rsidRDefault="00E61741" w:rsidP="00D76383">
      <w:pPr>
        <w:rPr>
          <w:b/>
          <w:sz w:val="24"/>
        </w:rPr>
      </w:pPr>
    </w:p>
    <w:p w14:paraId="6894E039" w14:textId="77777777" w:rsidR="00E61741" w:rsidRDefault="00E61741" w:rsidP="00D76383">
      <w:pPr>
        <w:rPr>
          <w:b/>
          <w:sz w:val="24"/>
        </w:rPr>
      </w:pPr>
    </w:p>
    <w:p w14:paraId="326AD4A8" w14:textId="77777777" w:rsidR="00E61741" w:rsidRDefault="00E61741" w:rsidP="00D76383">
      <w:pPr>
        <w:rPr>
          <w:b/>
          <w:sz w:val="24"/>
        </w:rPr>
      </w:pPr>
    </w:p>
    <w:p w14:paraId="476D04BA" w14:textId="77777777" w:rsidR="00E61741" w:rsidRDefault="00E61741" w:rsidP="00D76383">
      <w:pPr>
        <w:rPr>
          <w:b/>
          <w:sz w:val="24"/>
        </w:rPr>
      </w:pPr>
    </w:p>
    <w:p w14:paraId="3C5B294A" w14:textId="77777777" w:rsidR="00E61741" w:rsidRDefault="00E61741" w:rsidP="00D76383">
      <w:pPr>
        <w:rPr>
          <w:b/>
          <w:sz w:val="24"/>
        </w:rPr>
      </w:pPr>
    </w:p>
    <w:p w14:paraId="104BCDEF" w14:textId="77777777" w:rsidR="00E61741" w:rsidRDefault="00E61741" w:rsidP="00D76383">
      <w:pPr>
        <w:rPr>
          <w:b/>
          <w:sz w:val="24"/>
        </w:rPr>
      </w:pPr>
    </w:p>
    <w:p w14:paraId="4727F954" w14:textId="77777777" w:rsidR="00E61741" w:rsidRDefault="00E61741" w:rsidP="00D76383">
      <w:pPr>
        <w:rPr>
          <w:b/>
          <w:sz w:val="24"/>
        </w:rPr>
      </w:pPr>
    </w:p>
    <w:p w14:paraId="6394EB7F" w14:textId="3B5F97D6" w:rsidR="00E61741" w:rsidRDefault="00E61741" w:rsidP="00D76383">
      <w:pPr>
        <w:rPr>
          <w:sz w:val="28"/>
        </w:rPr>
      </w:pPr>
      <w:r w:rsidRPr="00E61741">
        <w:rPr>
          <w:b/>
          <w:sz w:val="28"/>
        </w:rPr>
        <w:t>Avtor:</w:t>
      </w:r>
      <w:r w:rsidRPr="00E61741">
        <w:rPr>
          <w:sz w:val="28"/>
        </w:rPr>
        <w:t xml:space="preserve"> </w:t>
      </w:r>
      <w:r w:rsidR="00A374F5">
        <w:rPr>
          <w:sz w:val="28"/>
        </w:rPr>
        <w:t>Matej Nemec</w:t>
      </w:r>
    </w:p>
    <w:p w14:paraId="631B5B20" w14:textId="77777777" w:rsidR="00E61741" w:rsidRPr="00E61741" w:rsidRDefault="00E61741" w:rsidP="00D76383">
      <w:pPr>
        <w:rPr>
          <w:b/>
          <w:sz w:val="28"/>
        </w:rPr>
      </w:pPr>
      <w:r w:rsidRPr="00E61741">
        <w:rPr>
          <w:b/>
          <w:sz w:val="28"/>
        </w:rPr>
        <w:t xml:space="preserve">Smer študija: </w:t>
      </w:r>
      <w:r w:rsidR="00CF17BF" w:rsidRPr="00CF17BF">
        <w:rPr>
          <w:sz w:val="28"/>
        </w:rPr>
        <w:t>ITK VS</w:t>
      </w:r>
    </w:p>
    <w:p w14:paraId="2B83BB5C" w14:textId="20120295" w:rsidR="00E61741" w:rsidRPr="00A374F5" w:rsidRDefault="00E61741" w:rsidP="00D76383">
      <w:pPr>
        <w:rPr>
          <w:sz w:val="28"/>
        </w:rPr>
      </w:pPr>
      <w:r w:rsidRPr="00E61741">
        <w:rPr>
          <w:b/>
          <w:sz w:val="28"/>
        </w:rPr>
        <w:t>Študijsko leto:</w:t>
      </w:r>
      <w:r w:rsidRPr="00E61741">
        <w:rPr>
          <w:sz w:val="28"/>
        </w:rPr>
        <w:t xml:space="preserve"> </w:t>
      </w:r>
      <w:r w:rsidR="00A374F5">
        <w:rPr>
          <w:b/>
          <w:sz w:val="28"/>
        </w:rPr>
        <w:t>2025/26</w:t>
      </w:r>
      <w:r w:rsidR="00D4216F">
        <w:rPr>
          <w:b/>
          <w:sz w:val="28"/>
        </w:rPr>
        <w:t xml:space="preserve"> </w:t>
      </w:r>
    </w:p>
    <w:p w14:paraId="5982EDD9" w14:textId="29BC190E" w:rsidR="00E76149" w:rsidRDefault="00E61741" w:rsidP="006D38AD">
      <w:pPr>
        <w:pStyle w:val="Naslov1"/>
        <w:rPr>
          <w:i/>
          <w:color w:val="FF0000"/>
        </w:rPr>
      </w:pPr>
      <w:r>
        <w:br w:type="page"/>
      </w:r>
    </w:p>
    <w:p w14:paraId="0EEB8383" w14:textId="77777777" w:rsidR="00E76149" w:rsidRDefault="00E76149" w:rsidP="006D38AD">
      <w:pPr>
        <w:pStyle w:val="Naslov1"/>
        <w:numPr>
          <w:ilvl w:val="0"/>
          <w:numId w:val="8"/>
        </w:numPr>
      </w:pPr>
      <w:r>
        <w:lastRenderedPageBreak/>
        <w:t>Funkcionalne zahteve</w:t>
      </w:r>
    </w:p>
    <w:p w14:paraId="7C20FEB8" w14:textId="77777777" w:rsidR="00B5102C" w:rsidRPr="00B5102C" w:rsidRDefault="00B5102C" w:rsidP="00B5102C">
      <w:pPr>
        <w:rPr>
          <w:i/>
          <w:color w:val="FF0000"/>
        </w:rPr>
      </w:pPr>
      <w:r w:rsidRPr="00B5102C">
        <w:rPr>
          <w:i/>
          <w:color w:val="FF0000"/>
        </w:rPr>
        <w:t xml:space="preserve">Ta sekcija obsega funkcionalnosti vaše aplikacije. </w:t>
      </w:r>
    </w:p>
    <w:p w14:paraId="18D8D9A6" w14:textId="77777777" w:rsidR="00B5102C" w:rsidRPr="00B5102C" w:rsidRDefault="00B5102C" w:rsidP="00B5102C"/>
    <w:p w14:paraId="52227212" w14:textId="44AEFD14" w:rsidR="00E76149" w:rsidRDefault="00A374F5" w:rsidP="00E76149">
      <w:pPr>
        <w:pStyle w:val="Naslov2"/>
      </w:pPr>
      <w:r>
        <w:t>Iskanje rekreacijskih lokacij</w:t>
      </w:r>
    </w:p>
    <w:p w14:paraId="0E7F024C" w14:textId="77777777" w:rsidR="00E76149" w:rsidRDefault="00E76149" w:rsidP="00E76149">
      <w:pPr>
        <w:pStyle w:val="Naslov3"/>
      </w:pPr>
      <w:r>
        <w:t>Uvod</w:t>
      </w:r>
    </w:p>
    <w:p w14:paraId="7D49C608" w14:textId="652315D9" w:rsidR="00A374F5" w:rsidRPr="00A374F5" w:rsidRDefault="00A374F5" w:rsidP="00A374F5">
      <w:r>
        <w:t xml:space="preserve">Uporabnik lahko išče zunanje rekreacijske površine po Sloveniji. </w:t>
      </w:r>
      <w:r w:rsidRPr="00A374F5">
        <w:t>Iskanje je namenjeno hitremu dostopu do želenega tipa lokacije</w:t>
      </w:r>
      <w:r w:rsidR="00C323D7">
        <w:t>.</w:t>
      </w:r>
    </w:p>
    <w:p w14:paraId="288460A7" w14:textId="77777777" w:rsidR="00E76149" w:rsidRDefault="00E76149" w:rsidP="00E76149">
      <w:pPr>
        <w:pStyle w:val="Naslov3"/>
      </w:pPr>
      <w:r>
        <w:t>Vhodi</w:t>
      </w:r>
    </w:p>
    <w:p w14:paraId="6A7639B3" w14:textId="3ED1BDF1" w:rsidR="00A374F5" w:rsidRPr="00A374F5" w:rsidRDefault="00A374F5" w:rsidP="00A374F5">
      <w:pPr>
        <w:pStyle w:val="Odstavekseznama"/>
        <w:numPr>
          <w:ilvl w:val="0"/>
          <w:numId w:val="9"/>
        </w:numPr>
      </w:pPr>
      <w:r>
        <w:t>Iskalni niz</w:t>
      </w:r>
    </w:p>
    <w:p w14:paraId="3DA23E8F" w14:textId="77777777" w:rsidR="00E76149" w:rsidRDefault="00E76149" w:rsidP="00E76149">
      <w:pPr>
        <w:pStyle w:val="Naslov3"/>
      </w:pPr>
      <w:r>
        <w:t>Procesiranje</w:t>
      </w:r>
    </w:p>
    <w:p w14:paraId="29535278" w14:textId="43B3AFDE" w:rsidR="00A374F5" w:rsidRPr="00A374F5" w:rsidRDefault="00A374F5" w:rsidP="00A374F5">
      <w:r>
        <w:t>Sistem izpiše zadetke glede na podatke iz podatkovne baze.</w:t>
      </w:r>
    </w:p>
    <w:p w14:paraId="7CB04046" w14:textId="77777777" w:rsidR="00E76149" w:rsidRDefault="00E76149" w:rsidP="00E76149">
      <w:pPr>
        <w:pStyle w:val="Naslov3"/>
      </w:pPr>
      <w:r>
        <w:t>Izhodi</w:t>
      </w:r>
    </w:p>
    <w:p w14:paraId="3299513C" w14:textId="084BB63D" w:rsidR="00A374F5" w:rsidRDefault="00A374F5" w:rsidP="00A374F5">
      <w:pPr>
        <w:pStyle w:val="Odstavekseznama"/>
        <w:numPr>
          <w:ilvl w:val="0"/>
          <w:numId w:val="10"/>
        </w:numPr>
      </w:pPr>
      <w:r>
        <w:t>Seznam možnih lokacij</w:t>
      </w:r>
    </w:p>
    <w:p w14:paraId="62C5A046" w14:textId="0062C6F0" w:rsidR="00A374F5" w:rsidRPr="00A374F5" w:rsidRDefault="00A374F5" w:rsidP="00A374F5">
      <w:pPr>
        <w:pStyle w:val="Odstavekseznama"/>
        <w:numPr>
          <w:ilvl w:val="0"/>
          <w:numId w:val="10"/>
        </w:numPr>
      </w:pPr>
      <w:r>
        <w:t>Obvestilo če ni zadetkov</w:t>
      </w:r>
    </w:p>
    <w:p w14:paraId="3431495C" w14:textId="77777777" w:rsidR="00B5102C" w:rsidRPr="00B5102C" w:rsidRDefault="00B5102C" w:rsidP="00B5102C">
      <w:pPr>
        <w:rPr>
          <w:i/>
          <w:color w:val="FF0000"/>
        </w:rPr>
      </w:pPr>
    </w:p>
    <w:p w14:paraId="5B2C0735" w14:textId="77777777" w:rsidR="00A374F5" w:rsidRPr="00A374F5" w:rsidRDefault="00A374F5" w:rsidP="00C323D7">
      <w:pPr>
        <w:pStyle w:val="Naslov2"/>
        <w:rPr>
          <w:sz w:val="22"/>
          <w:szCs w:val="22"/>
        </w:rPr>
      </w:pPr>
      <w:r w:rsidRPr="00A374F5">
        <w:t>Filtriranje lokacij</w:t>
      </w:r>
    </w:p>
    <w:p w14:paraId="3A571D7D" w14:textId="1EA28098" w:rsidR="00B5102C" w:rsidRDefault="00B5102C" w:rsidP="00B5102C">
      <w:pPr>
        <w:pStyle w:val="Naslov3"/>
      </w:pPr>
      <w:r>
        <w:t>Uvod</w:t>
      </w:r>
    </w:p>
    <w:p w14:paraId="17040EB4" w14:textId="30E29249" w:rsidR="00A374F5" w:rsidRPr="00A374F5" w:rsidRDefault="00A374F5" w:rsidP="00A374F5">
      <w:r w:rsidRPr="00A374F5">
        <w:t>Uporabnik lahko omeji rezultat iskanja s filtri za lažje iskanje ustreznega prostora.</w:t>
      </w:r>
    </w:p>
    <w:p w14:paraId="6859A4F6" w14:textId="77777777" w:rsidR="00B5102C" w:rsidRDefault="00B5102C" w:rsidP="00B5102C">
      <w:pPr>
        <w:pStyle w:val="Naslov3"/>
      </w:pPr>
      <w:r>
        <w:t>Vhodi</w:t>
      </w:r>
    </w:p>
    <w:p w14:paraId="0AAAAE88" w14:textId="4BBC2EEB" w:rsidR="00A374F5" w:rsidRDefault="00A374F5" w:rsidP="00A374F5">
      <w:pPr>
        <w:pStyle w:val="Odstavekseznama"/>
        <w:numPr>
          <w:ilvl w:val="0"/>
          <w:numId w:val="11"/>
        </w:numPr>
      </w:pPr>
      <w:r>
        <w:t>Izbran tip lokacije</w:t>
      </w:r>
    </w:p>
    <w:p w14:paraId="55EC6719" w14:textId="06E79BF3" w:rsidR="00A374F5" w:rsidRDefault="00A374F5" w:rsidP="00A374F5">
      <w:pPr>
        <w:pStyle w:val="Odstavekseznama"/>
        <w:numPr>
          <w:ilvl w:val="0"/>
          <w:numId w:val="11"/>
        </w:numPr>
      </w:pPr>
      <w:r>
        <w:t>Občina</w:t>
      </w:r>
    </w:p>
    <w:p w14:paraId="740D229B" w14:textId="281269D4" w:rsidR="00A374F5" w:rsidRDefault="00A374F5" w:rsidP="00A374F5">
      <w:pPr>
        <w:pStyle w:val="Odstavekseznama"/>
        <w:numPr>
          <w:ilvl w:val="0"/>
          <w:numId w:val="11"/>
        </w:numPr>
      </w:pPr>
      <w:r>
        <w:t>Težavnost</w:t>
      </w:r>
    </w:p>
    <w:p w14:paraId="1958B494" w14:textId="06EAD515" w:rsidR="00A374F5" w:rsidRPr="00A374F5" w:rsidRDefault="00A374F5" w:rsidP="00A374F5">
      <w:pPr>
        <w:pStyle w:val="Odstavekseznama"/>
        <w:numPr>
          <w:ilvl w:val="0"/>
          <w:numId w:val="11"/>
        </w:numPr>
      </w:pPr>
      <w:r>
        <w:t>Oprema</w:t>
      </w:r>
    </w:p>
    <w:p w14:paraId="59E2F276" w14:textId="77777777" w:rsidR="00B5102C" w:rsidRDefault="00B5102C" w:rsidP="00B5102C">
      <w:pPr>
        <w:pStyle w:val="Naslov3"/>
      </w:pPr>
      <w:r>
        <w:t>Procesiranje</w:t>
      </w:r>
    </w:p>
    <w:p w14:paraId="6E923053" w14:textId="6DB79C22" w:rsidR="00A374F5" w:rsidRPr="00A374F5" w:rsidRDefault="00A374F5" w:rsidP="00A374F5">
      <w:r w:rsidRPr="00A374F5">
        <w:t>Sistem preveri podatke v bazi glede na izbrane filtre.</w:t>
      </w:r>
    </w:p>
    <w:p w14:paraId="35C2C877" w14:textId="1E545A3B" w:rsidR="00B5102C" w:rsidRDefault="00B5102C" w:rsidP="00B5102C">
      <w:pPr>
        <w:pStyle w:val="Naslov3"/>
      </w:pPr>
      <w:r>
        <w:t>Izhodi</w:t>
      </w:r>
    </w:p>
    <w:p w14:paraId="35619962" w14:textId="5934CE48" w:rsidR="00C323D7" w:rsidRDefault="00A374F5" w:rsidP="00C323D7">
      <w:pPr>
        <w:pStyle w:val="Odstavekseznama"/>
        <w:numPr>
          <w:ilvl w:val="0"/>
          <w:numId w:val="12"/>
        </w:numPr>
      </w:pPr>
      <w:r>
        <w:t xml:space="preserve">Prikazan filtriran </w:t>
      </w:r>
      <w:r w:rsidR="00C323D7">
        <w:t>seznam</w:t>
      </w:r>
    </w:p>
    <w:p w14:paraId="3DA4B093" w14:textId="16EF6E2C" w:rsidR="00A374F5" w:rsidRPr="00A374F5" w:rsidRDefault="00C323D7" w:rsidP="00A374F5">
      <w:pPr>
        <w:pStyle w:val="Odstavekseznama"/>
        <w:numPr>
          <w:ilvl w:val="0"/>
          <w:numId w:val="12"/>
        </w:numPr>
      </w:pPr>
      <w:r>
        <w:t>Prazen seznam če ni zadetkov</w:t>
      </w:r>
    </w:p>
    <w:p w14:paraId="0C914B9C" w14:textId="77777777" w:rsidR="00B5102C" w:rsidRPr="00B5102C" w:rsidRDefault="00B5102C" w:rsidP="00B5102C"/>
    <w:p w14:paraId="6E42E205" w14:textId="77777777" w:rsidR="00C323D7" w:rsidRPr="00C323D7" w:rsidRDefault="00C323D7" w:rsidP="00C323D7">
      <w:pPr>
        <w:pStyle w:val="Naslov2"/>
        <w:rPr>
          <w:sz w:val="22"/>
          <w:szCs w:val="22"/>
        </w:rPr>
      </w:pPr>
      <w:r w:rsidRPr="00C323D7">
        <w:t>Prikaz podrobnosti lokacije</w:t>
      </w:r>
    </w:p>
    <w:p w14:paraId="6992EABC" w14:textId="2F370EE3" w:rsidR="00B5102C" w:rsidRDefault="00B5102C" w:rsidP="00B5102C">
      <w:pPr>
        <w:pStyle w:val="Naslov3"/>
      </w:pPr>
      <w:r>
        <w:t>Uvod</w:t>
      </w:r>
    </w:p>
    <w:p w14:paraId="56BFA49E" w14:textId="0E0A1135" w:rsidR="00C323D7" w:rsidRPr="00C323D7" w:rsidRDefault="00C323D7" w:rsidP="00C323D7">
      <w:r>
        <w:t>Ogled podrobnosti o lokaciji.</w:t>
      </w:r>
    </w:p>
    <w:p w14:paraId="0223EAF1" w14:textId="77777777" w:rsidR="00B5102C" w:rsidRDefault="00B5102C" w:rsidP="00B5102C">
      <w:pPr>
        <w:pStyle w:val="Naslov3"/>
      </w:pPr>
      <w:r>
        <w:t>Vhodi</w:t>
      </w:r>
    </w:p>
    <w:p w14:paraId="3446387F" w14:textId="284A9B72" w:rsidR="00C323D7" w:rsidRPr="00C323D7" w:rsidRDefault="00C323D7" w:rsidP="00C323D7">
      <w:pPr>
        <w:pStyle w:val="Odstavekseznama"/>
        <w:numPr>
          <w:ilvl w:val="0"/>
          <w:numId w:val="13"/>
        </w:numPr>
      </w:pPr>
      <w:r>
        <w:t>ID lokacije</w:t>
      </w:r>
    </w:p>
    <w:p w14:paraId="01B65161" w14:textId="77777777" w:rsidR="00B5102C" w:rsidRDefault="00B5102C" w:rsidP="00B5102C">
      <w:pPr>
        <w:pStyle w:val="Naslov3"/>
      </w:pPr>
      <w:r>
        <w:t>Procesiranje</w:t>
      </w:r>
    </w:p>
    <w:p w14:paraId="66FCA58D" w14:textId="2579EF72" w:rsidR="00C323D7" w:rsidRPr="00C323D7" w:rsidRDefault="00C323D7" w:rsidP="00C323D7">
      <w:r w:rsidRPr="00C323D7">
        <w:t>Sistem poišče podatke v bazi: opis, slike, oprema, navodila.</w:t>
      </w:r>
    </w:p>
    <w:p w14:paraId="14DC8BD4" w14:textId="1DD975DD" w:rsidR="00774B5E" w:rsidRDefault="00B5102C" w:rsidP="00C323D7">
      <w:pPr>
        <w:pStyle w:val="Naslov3"/>
      </w:pPr>
      <w:r>
        <w:t>Izhodi</w:t>
      </w:r>
    </w:p>
    <w:p w14:paraId="0DEA34E7" w14:textId="7AB0E691" w:rsidR="00C323D7" w:rsidRDefault="00C323D7" w:rsidP="00C323D7">
      <w:pPr>
        <w:pStyle w:val="Odstavekseznama"/>
        <w:numPr>
          <w:ilvl w:val="0"/>
          <w:numId w:val="13"/>
        </w:numPr>
      </w:pPr>
      <w:r>
        <w:lastRenderedPageBreak/>
        <w:t>Prikaz vseh podatkov</w:t>
      </w:r>
    </w:p>
    <w:p w14:paraId="203CEA65" w14:textId="77777777" w:rsidR="00C323D7" w:rsidRDefault="00C323D7" w:rsidP="00C323D7"/>
    <w:p w14:paraId="320707AC" w14:textId="77777777" w:rsidR="00C323D7" w:rsidRPr="00C323D7" w:rsidRDefault="00C323D7" w:rsidP="00C323D7">
      <w:pPr>
        <w:pStyle w:val="Naslov2"/>
        <w:rPr>
          <w:sz w:val="22"/>
          <w:szCs w:val="22"/>
        </w:rPr>
      </w:pPr>
      <w:r w:rsidRPr="00C323D7">
        <w:t>Prikaz lokacije na zemljevidu</w:t>
      </w:r>
    </w:p>
    <w:p w14:paraId="51E73D2E" w14:textId="3A678FDE" w:rsidR="00C323D7" w:rsidRDefault="00C323D7" w:rsidP="00C323D7">
      <w:pPr>
        <w:pStyle w:val="Naslov3"/>
      </w:pPr>
      <w:r>
        <w:t>Uvod</w:t>
      </w:r>
    </w:p>
    <w:p w14:paraId="16FBCB59" w14:textId="3342DCE5" w:rsidR="00C323D7" w:rsidRPr="00C323D7" w:rsidRDefault="00C323D7" w:rsidP="00C323D7">
      <w:pPr>
        <w:pStyle w:val="Naslov3"/>
        <w:numPr>
          <w:ilvl w:val="0"/>
          <w:numId w:val="0"/>
        </w:numPr>
      </w:pPr>
      <w:r w:rsidRPr="00C323D7">
        <w:rPr>
          <w:b w:val="0"/>
          <w:bCs w:val="0"/>
        </w:rPr>
        <w:t>Uporabnik si lahko na zemljevidu ogleda položaj rekreacijske točke</w:t>
      </w:r>
      <w:r>
        <w:rPr>
          <w:b w:val="0"/>
          <w:bCs w:val="0"/>
        </w:rPr>
        <w:t>.</w:t>
      </w:r>
    </w:p>
    <w:p w14:paraId="67DACC3F" w14:textId="382C4FBD" w:rsidR="00C323D7" w:rsidRDefault="00C323D7" w:rsidP="00C323D7">
      <w:pPr>
        <w:pStyle w:val="Naslov3"/>
      </w:pPr>
      <w:r>
        <w:t>Vhodi</w:t>
      </w:r>
    </w:p>
    <w:p w14:paraId="4FDA89B7" w14:textId="3FEEB8AC" w:rsidR="00C323D7" w:rsidRDefault="00C323D7" w:rsidP="00C323D7">
      <w:pPr>
        <w:pStyle w:val="Odstavekseznama"/>
        <w:numPr>
          <w:ilvl w:val="0"/>
          <w:numId w:val="11"/>
        </w:numPr>
      </w:pPr>
      <w:r w:rsidRPr="00C323D7">
        <w:t>GPS koordinate izbrane lokacije</w:t>
      </w:r>
    </w:p>
    <w:p w14:paraId="6C9FE3DE" w14:textId="77777777" w:rsidR="00C323D7" w:rsidRDefault="00C323D7" w:rsidP="00C323D7">
      <w:pPr>
        <w:pStyle w:val="Naslov3"/>
      </w:pPr>
      <w:r>
        <w:t>Procesiranje</w:t>
      </w:r>
    </w:p>
    <w:p w14:paraId="4CDAEE60" w14:textId="27211156" w:rsidR="00C323D7" w:rsidRPr="00C323D7" w:rsidRDefault="00C323D7" w:rsidP="00C323D7">
      <w:pPr>
        <w:pStyle w:val="Naslov3"/>
        <w:numPr>
          <w:ilvl w:val="0"/>
          <w:numId w:val="0"/>
        </w:numPr>
      </w:pPr>
      <w:r w:rsidRPr="00C323D7">
        <w:rPr>
          <w:b w:val="0"/>
          <w:bCs w:val="0"/>
        </w:rPr>
        <w:t>Sistem naloži zemljevid in označi lokacijo</w:t>
      </w:r>
      <w:r>
        <w:rPr>
          <w:b w:val="0"/>
          <w:bCs w:val="0"/>
        </w:rPr>
        <w:t>.</w:t>
      </w:r>
    </w:p>
    <w:p w14:paraId="0920785C" w14:textId="524F7226" w:rsidR="00C323D7" w:rsidRDefault="00C323D7" w:rsidP="00C323D7">
      <w:pPr>
        <w:pStyle w:val="Naslov3"/>
      </w:pPr>
      <w:r>
        <w:t>Izhodi</w:t>
      </w:r>
    </w:p>
    <w:p w14:paraId="773B9C40" w14:textId="6AA3A7C5" w:rsidR="00C323D7" w:rsidRDefault="00C323D7" w:rsidP="00C323D7">
      <w:pPr>
        <w:pStyle w:val="Odstavekseznama"/>
        <w:numPr>
          <w:ilvl w:val="0"/>
          <w:numId w:val="12"/>
        </w:numPr>
      </w:pPr>
      <w:r w:rsidRPr="00C323D7">
        <w:t>prikazana lokacija na zemljevidu</w:t>
      </w:r>
    </w:p>
    <w:p w14:paraId="6C0A6AEE" w14:textId="77777777" w:rsidR="00C323D7" w:rsidRDefault="00C323D7" w:rsidP="00C323D7"/>
    <w:p w14:paraId="4953B49D" w14:textId="46449CC6" w:rsidR="00C323D7" w:rsidRPr="00C323D7" w:rsidRDefault="00C323D7" w:rsidP="00C323D7">
      <w:pPr>
        <w:pStyle w:val="Naslov2"/>
      </w:pPr>
      <w:r w:rsidRPr="00C323D7">
        <w:t>Dodajanje nove lokacije</w:t>
      </w:r>
    </w:p>
    <w:p w14:paraId="2B44C3FA" w14:textId="77777777" w:rsidR="00C323D7" w:rsidRDefault="00C323D7" w:rsidP="00C323D7">
      <w:pPr>
        <w:pStyle w:val="Naslov3"/>
      </w:pPr>
      <w:r>
        <w:t>Uvod</w:t>
      </w:r>
    </w:p>
    <w:p w14:paraId="081F189A" w14:textId="1409DB7E" w:rsidR="00C323D7" w:rsidRPr="00A374F5" w:rsidRDefault="00C323D7" w:rsidP="00C323D7">
      <w:r w:rsidRPr="00C323D7">
        <w:t>Registriran uporabnik lahko dodaja nove lokacije.</w:t>
      </w:r>
    </w:p>
    <w:p w14:paraId="2BFF8A10" w14:textId="77777777" w:rsidR="00C323D7" w:rsidRDefault="00C323D7" w:rsidP="00C323D7">
      <w:pPr>
        <w:pStyle w:val="Naslov3"/>
      </w:pPr>
      <w:r>
        <w:t>Vhodi</w:t>
      </w:r>
    </w:p>
    <w:p w14:paraId="0560518C" w14:textId="31150493" w:rsidR="00C323D7" w:rsidRDefault="00C323D7" w:rsidP="00C323D7">
      <w:pPr>
        <w:pStyle w:val="Odstavekseznama"/>
        <w:numPr>
          <w:ilvl w:val="0"/>
          <w:numId w:val="11"/>
        </w:numPr>
      </w:pPr>
      <w:r>
        <w:t>Ime nove lokacije</w:t>
      </w:r>
    </w:p>
    <w:p w14:paraId="2E1797A3" w14:textId="08631C8C" w:rsidR="00C323D7" w:rsidRDefault="00C323D7" w:rsidP="00C323D7">
      <w:pPr>
        <w:pStyle w:val="Odstavekseznama"/>
        <w:numPr>
          <w:ilvl w:val="0"/>
          <w:numId w:val="11"/>
        </w:numPr>
      </w:pPr>
      <w:r>
        <w:t>Opis</w:t>
      </w:r>
    </w:p>
    <w:p w14:paraId="7D88592F" w14:textId="5D4BE709" w:rsidR="00C323D7" w:rsidRDefault="00C323D7" w:rsidP="00C323D7">
      <w:pPr>
        <w:pStyle w:val="Odstavekseznama"/>
        <w:numPr>
          <w:ilvl w:val="0"/>
          <w:numId w:val="11"/>
        </w:numPr>
      </w:pPr>
      <w:r>
        <w:t>Slike</w:t>
      </w:r>
    </w:p>
    <w:p w14:paraId="24F75E0B" w14:textId="32C533BC" w:rsidR="00C323D7" w:rsidRDefault="00C323D7" w:rsidP="00C323D7">
      <w:pPr>
        <w:pStyle w:val="Odstavekseznama"/>
        <w:numPr>
          <w:ilvl w:val="0"/>
          <w:numId w:val="11"/>
        </w:numPr>
      </w:pPr>
      <w:r>
        <w:t>GPS koordinate</w:t>
      </w:r>
    </w:p>
    <w:p w14:paraId="4F0FA84D" w14:textId="79467F46" w:rsidR="00C323D7" w:rsidRDefault="00C323D7" w:rsidP="00C323D7">
      <w:pPr>
        <w:pStyle w:val="Odstavekseznama"/>
        <w:numPr>
          <w:ilvl w:val="0"/>
          <w:numId w:val="11"/>
        </w:numPr>
      </w:pPr>
      <w:r>
        <w:t>Tip lokacije</w:t>
      </w:r>
    </w:p>
    <w:p w14:paraId="6A9958B4" w14:textId="77777777" w:rsidR="00C323D7" w:rsidRDefault="00C323D7" w:rsidP="00C323D7">
      <w:pPr>
        <w:pStyle w:val="Naslov3"/>
      </w:pPr>
      <w:r>
        <w:t>Procesiranje</w:t>
      </w:r>
    </w:p>
    <w:p w14:paraId="17ECCFBA" w14:textId="7530933B" w:rsidR="00C323D7" w:rsidRPr="00A374F5" w:rsidRDefault="00C323D7" w:rsidP="00C323D7">
      <w:r w:rsidRPr="00C323D7">
        <w:t>Sistem preveri pravilnost podatkov in doda lokacijo v bazo v status »čaka na potrditev«.</w:t>
      </w:r>
    </w:p>
    <w:p w14:paraId="72E9E058" w14:textId="77777777" w:rsidR="00C323D7" w:rsidRDefault="00C323D7" w:rsidP="00C323D7">
      <w:pPr>
        <w:pStyle w:val="Naslov3"/>
      </w:pPr>
      <w:r>
        <w:t>Izhodi</w:t>
      </w:r>
    </w:p>
    <w:p w14:paraId="11507EA4" w14:textId="290CECF4" w:rsidR="00C323D7" w:rsidRDefault="00D4216F" w:rsidP="00C323D7">
      <w:pPr>
        <w:pStyle w:val="Odstavekseznama"/>
        <w:numPr>
          <w:ilvl w:val="0"/>
          <w:numId w:val="12"/>
        </w:numPr>
      </w:pPr>
      <w:r>
        <w:t>Lokacija uspešno poslana v pregled</w:t>
      </w:r>
    </w:p>
    <w:p w14:paraId="0661A014" w14:textId="79C8308A" w:rsidR="00D4216F" w:rsidRDefault="00D4216F" w:rsidP="00C323D7">
      <w:pPr>
        <w:pStyle w:val="Odstavekseznama"/>
        <w:numPr>
          <w:ilvl w:val="0"/>
          <w:numId w:val="12"/>
        </w:numPr>
      </w:pPr>
      <w:r>
        <w:t>Obvestilo če so podatki nepopolni</w:t>
      </w:r>
    </w:p>
    <w:p w14:paraId="7B42B62C" w14:textId="77777777" w:rsidR="00C323D7" w:rsidRDefault="00C323D7" w:rsidP="00C323D7"/>
    <w:p w14:paraId="5CE32A7A" w14:textId="4C416F49" w:rsidR="00C323D7" w:rsidRPr="00D4216F" w:rsidRDefault="00D4216F" w:rsidP="00D4216F">
      <w:pPr>
        <w:pStyle w:val="Naslov2"/>
      </w:pPr>
      <w:r w:rsidRPr="00D4216F">
        <w:t>Dodajanje fotografij k lokacijam</w:t>
      </w:r>
    </w:p>
    <w:p w14:paraId="11E16D27" w14:textId="77777777" w:rsidR="00C323D7" w:rsidRDefault="00C323D7" w:rsidP="00C323D7">
      <w:pPr>
        <w:pStyle w:val="Naslov3"/>
      </w:pPr>
      <w:r>
        <w:t>Uvod</w:t>
      </w:r>
    </w:p>
    <w:p w14:paraId="10253B0D" w14:textId="36C534AF" w:rsidR="00C323D7" w:rsidRPr="00A374F5" w:rsidRDefault="00D4216F" w:rsidP="00C323D7">
      <w:r w:rsidRPr="00D4216F">
        <w:t>Uporabniki lahko dodajo svoje slike k obstoječim lokacijam.</w:t>
      </w:r>
    </w:p>
    <w:p w14:paraId="7F5718F1" w14:textId="77777777" w:rsidR="00C323D7" w:rsidRDefault="00C323D7" w:rsidP="00C323D7">
      <w:pPr>
        <w:pStyle w:val="Naslov3"/>
      </w:pPr>
      <w:r>
        <w:t>Vhodi</w:t>
      </w:r>
    </w:p>
    <w:p w14:paraId="263C5C0D" w14:textId="2EE4E83C" w:rsidR="00D4216F" w:rsidRDefault="00D4216F" w:rsidP="00D4216F">
      <w:pPr>
        <w:pStyle w:val="Odstavekseznama"/>
        <w:numPr>
          <w:ilvl w:val="0"/>
          <w:numId w:val="11"/>
        </w:numPr>
      </w:pPr>
      <w:r>
        <w:t>Fotografija</w:t>
      </w:r>
    </w:p>
    <w:p w14:paraId="3434DA49" w14:textId="77777777" w:rsidR="00C323D7" w:rsidRDefault="00C323D7" w:rsidP="00C323D7">
      <w:pPr>
        <w:pStyle w:val="Naslov3"/>
      </w:pPr>
      <w:r>
        <w:t>Procesiranje</w:t>
      </w:r>
    </w:p>
    <w:p w14:paraId="6AA6E5E1" w14:textId="2F25C0B8" w:rsidR="00C323D7" w:rsidRPr="00A374F5" w:rsidRDefault="00D4216F" w:rsidP="00C323D7">
      <w:r w:rsidRPr="00D4216F">
        <w:t>Sistem preveri format in velikost slike</w:t>
      </w:r>
      <w:r>
        <w:t xml:space="preserve"> id doda sliko v bazo v </w:t>
      </w:r>
      <w:r w:rsidRPr="00C323D7">
        <w:t>status »čaka na potrditev«.</w:t>
      </w:r>
    </w:p>
    <w:p w14:paraId="1FCDCDE5" w14:textId="77777777" w:rsidR="00C323D7" w:rsidRDefault="00C323D7" w:rsidP="00C323D7">
      <w:pPr>
        <w:pStyle w:val="Naslov3"/>
      </w:pPr>
      <w:r>
        <w:t>Izhodi</w:t>
      </w:r>
    </w:p>
    <w:p w14:paraId="5B58B8B0" w14:textId="629B3666" w:rsidR="00D4216F" w:rsidRDefault="00D4216F" w:rsidP="00D4216F">
      <w:pPr>
        <w:pStyle w:val="Odstavekseznama"/>
        <w:numPr>
          <w:ilvl w:val="0"/>
          <w:numId w:val="12"/>
        </w:numPr>
      </w:pPr>
      <w:r>
        <w:t xml:space="preserve">Slika </w:t>
      </w:r>
      <w:r>
        <w:t>uspešno poslana v pregled</w:t>
      </w:r>
    </w:p>
    <w:p w14:paraId="6F56F58A" w14:textId="0C9A288A" w:rsidR="00D4216F" w:rsidRDefault="00D4216F" w:rsidP="00D4216F">
      <w:pPr>
        <w:pStyle w:val="Odstavekseznama"/>
        <w:numPr>
          <w:ilvl w:val="0"/>
          <w:numId w:val="12"/>
        </w:numPr>
      </w:pPr>
      <w:r>
        <w:lastRenderedPageBreak/>
        <w:t>Slika uspešno dodana</w:t>
      </w:r>
    </w:p>
    <w:p w14:paraId="7661612B" w14:textId="6AFA818D" w:rsidR="00D4216F" w:rsidRDefault="00D4216F" w:rsidP="00D4216F">
      <w:pPr>
        <w:pStyle w:val="Odstavekseznama"/>
        <w:numPr>
          <w:ilvl w:val="0"/>
          <w:numId w:val="12"/>
        </w:numPr>
      </w:pPr>
      <w:r>
        <w:t>Zavrnitev slike</w:t>
      </w:r>
    </w:p>
    <w:p w14:paraId="6C2B86E7" w14:textId="77777777" w:rsidR="00C323D7" w:rsidRDefault="00C323D7" w:rsidP="00C323D7"/>
    <w:p w14:paraId="72A73F0A" w14:textId="1E8767AA" w:rsidR="00C323D7" w:rsidRPr="00D4216F" w:rsidRDefault="00D4216F" w:rsidP="00D4216F">
      <w:pPr>
        <w:pStyle w:val="Naslov2"/>
      </w:pPr>
      <w:r w:rsidRPr="00D4216F">
        <w:t>Ocenjevanje lokacij</w:t>
      </w:r>
    </w:p>
    <w:p w14:paraId="152A5FC4" w14:textId="77777777" w:rsidR="00C323D7" w:rsidRDefault="00C323D7" w:rsidP="00C323D7">
      <w:pPr>
        <w:pStyle w:val="Naslov3"/>
      </w:pPr>
      <w:r>
        <w:t>Uvod</w:t>
      </w:r>
    </w:p>
    <w:p w14:paraId="15A8A2DF" w14:textId="7CF8AFDD" w:rsidR="00C323D7" w:rsidRPr="00A374F5" w:rsidRDefault="00D4216F" w:rsidP="00C323D7">
      <w:r w:rsidRPr="00D4216F">
        <w:t>Uporabniki lahko z ocenami pomagajo drugim pri izbiri lokacije.</w:t>
      </w:r>
    </w:p>
    <w:p w14:paraId="017CEF20" w14:textId="77777777" w:rsidR="00C323D7" w:rsidRDefault="00C323D7" w:rsidP="00C323D7">
      <w:pPr>
        <w:pStyle w:val="Naslov3"/>
      </w:pPr>
      <w:r>
        <w:t>Vhodi</w:t>
      </w:r>
    </w:p>
    <w:p w14:paraId="4CFD5653" w14:textId="69A855F6" w:rsidR="00D4216F" w:rsidRPr="00D4216F" w:rsidRDefault="00D4216F" w:rsidP="00D4216F">
      <w:pPr>
        <w:pStyle w:val="Odstavekseznama"/>
        <w:numPr>
          <w:ilvl w:val="0"/>
          <w:numId w:val="14"/>
        </w:numPr>
      </w:pPr>
      <w:r>
        <w:t>Ocena od 1 do 5 zvezdic</w:t>
      </w:r>
    </w:p>
    <w:p w14:paraId="6BCB0F92" w14:textId="77777777" w:rsidR="00C323D7" w:rsidRDefault="00C323D7" w:rsidP="00C323D7">
      <w:pPr>
        <w:pStyle w:val="Naslov3"/>
      </w:pPr>
      <w:r>
        <w:t>Procesiranje</w:t>
      </w:r>
    </w:p>
    <w:p w14:paraId="68215537" w14:textId="47CB2625" w:rsidR="00C323D7" w:rsidRPr="00A374F5" w:rsidRDefault="00D4216F" w:rsidP="00C323D7">
      <w:r w:rsidRPr="00D4216F">
        <w:t>Ocena se zabeleži v bazo pri izbrani lokaciji</w:t>
      </w:r>
      <w:r w:rsidR="00C323D7" w:rsidRPr="00A374F5">
        <w:t>.</w:t>
      </w:r>
    </w:p>
    <w:p w14:paraId="61CEFE83" w14:textId="77777777" w:rsidR="00C323D7" w:rsidRDefault="00C323D7" w:rsidP="00C323D7">
      <w:pPr>
        <w:pStyle w:val="Naslov3"/>
      </w:pPr>
      <w:r>
        <w:t>Izhodi</w:t>
      </w:r>
    </w:p>
    <w:p w14:paraId="1EDC29DE" w14:textId="249F15EA" w:rsidR="00D4216F" w:rsidRDefault="00D4216F" w:rsidP="00D4216F">
      <w:pPr>
        <w:pStyle w:val="Odstavekseznama"/>
        <w:numPr>
          <w:ilvl w:val="0"/>
          <w:numId w:val="12"/>
        </w:numPr>
      </w:pPr>
      <w:r>
        <w:t>Ocena uspešno shranjena</w:t>
      </w:r>
    </w:p>
    <w:p w14:paraId="45F8BE3F" w14:textId="77777777" w:rsidR="00C323D7" w:rsidRDefault="00C323D7" w:rsidP="00C323D7"/>
    <w:p w14:paraId="57CA644F" w14:textId="59F510F0" w:rsidR="00C323D7" w:rsidRPr="00D4216F" w:rsidRDefault="00D4216F" w:rsidP="00D4216F">
      <w:pPr>
        <w:pStyle w:val="Naslov2"/>
      </w:pPr>
      <w:r w:rsidRPr="00D4216F">
        <w:t>Moderacija vsebin</w:t>
      </w:r>
    </w:p>
    <w:p w14:paraId="0A7700A5" w14:textId="77777777" w:rsidR="00C323D7" w:rsidRDefault="00C323D7" w:rsidP="00C323D7">
      <w:pPr>
        <w:pStyle w:val="Naslov3"/>
      </w:pPr>
      <w:r>
        <w:t>Uvod</w:t>
      </w:r>
    </w:p>
    <w:p w14:paraId="12607A88" w14:textId="0CC11538" w:rsidR="00C323D7" w:rsidRPr="00A374F5" w:rsidRDefault="00D4216F" w:rsidP="00C323D7">
      <w:r w:rsidRPr="00D4216F">
        <w:t>Administrator pregleda vse nove lokacije, slike in komentarje</w:t>
      </w:r>
      <w:r w:rsidR="00C323D7" w:rsidRPr="00A374F5">
        <w:t>.</w:t>
      </w:r>
    </w:p>
    <w:p w14:paraId="1A497CEA" w14:textId="77777777" w:rsidR="00C323D7" w:rsidRDefault="00C323D7" w:rsidP="00C323D7">
      <w:pPr>
        <w:pStyle w:val="Naslov3"/>
      </w:pPr>
      <w:r>
        <w:t>Vhodi</w:t>
      </w:r>
    </w:p>
    <w:p w14:paraId="50E0E4DD" w14:textId="0EE1C508" w:rsidR="00D4216F" w:rsidRPr="00D4216F" w:rsidRDefault="00D4216F" w:rsidP="00D4216F">
      <w:pPr>
        <w:pStyle w:val="Odstavekseznama"/>
        <w:numPr>
          <w:ilvl w:val="0"/>
          <w:numId w:val="12"/>
        </w:numPr>
      </w:pPr>
      <w:r>
        <w:t>Seznam vseh novih vsebin za pregled</w:t>
      </w:r>
    </w:p>
    <w:p w14:paraId="0FF0C278" w14:textId="77777777" w:rsidR="00C323D7" w:rsidRDefault="00C323D7" w:rsidP="00C323D7">
      <w:pPr>
        <w:pStyle w:val="Naslov3"/>
      </w:pPr>
      <w:r>
        <w:t>Procesiranje</w:t>
      </w:r>
    </w:p>
    <w:p w14:paraId="22613582" w14:textId="5F50B37B" w:rsidR="00C323D7" w:rsidRPr="00A374F5" w:rsidRDefault="00D4216F" w:rsidP="00C323D7">
      <w:r w:rsidRPr="00D4216F">
        <w:t>Preverjanje točnosti podatkov, resničnosti lokacij in ustreznosti komentarjev</w:t>
      </w:r>
      <w:r w:rsidR="00C323D7" w:rsidRPr="00A374F5">
        <w:t>.</w:t>
      </w:r>
    </w:p>
    <w:p w14:paraId="064E93BF" w14:textId="77777777" w:rsidR="00C323D7" w:rsidRDefault="00C323D7" w:rsidP="00C323D7">
      <w:pPr>
        <w:pStyle w:val="Naslov3"/>
      </w:pPr>
      <w:r>
        <w:t>Izhodi</w:t>
      </w:r>
    </w:p>
    <w:p w14:paraId="0F86BFDC" w14:textId="39033192" w:rsidR="00C323D7" w:rsidRDefault="00D4216F" w:rsidP="00C323D7">
      <w:pPr>
        <w:pStyle w:val="Odstavekseznama"/>
        <w:numPr>
          <w:ilvl w:val="0"/>
          <w:numId w:val="12"/>
        </w:numPr>
      </w:pPr>
      <w:r>
        <w:t>Vsebina odobrena</w:t>
      </w:r>
    </w:p>
    <w:p w14:paraId="53F6F5C4" w14:textId="51A03905" w:rsidR="00D4216F" w:rsidRDefault="00D4216F" w:rsidP="00D4216F">
      <w:pPr>
        <w:pStyle w:val="Odstavekseznama"/>
        <w:numPr>
          <w:ilvl w:val="0"/>
          <w:numId w:val="12"/>
        </w:numPr>
      </w:pPr>
      <w:r>
        <w:t>Vsebina zavrnjena</w:t>
      </w:r>
    </w:p>
    <w:p w14:paraId="6B69E02F" w14:textId="77777777" w:rsidR="00C323D7" w:rsidRDefault="00C323D7" w:rsidP="00C323D7"/>
    <w:p w14:paraId="767D44A4" w14:textId="79E28EE2" w:rsidR="00C323D7" w:rsidRPr="00D4216F" w:rsidRDefault="00D4216F" w:rsidP="00D4216F">
      <w:pPr>
        <w:pStyle w:val="Naslov2"/>
      </w:pPr>
      <w:r w:rsidRPr="00D4216F">
        <w:t>Prikaz vadbenih programov</w:t>
      </w:r>
    </w:p>
    <w:p w14:paraId="3EBF3B31" w14:textId="77777777" w:rsidR="00C323D7" w:rsidRDefault="00C323D7" w:rsidP="00C323D7">
      <w:pPr>
        <w:pStyle w:val="Naslov3"/>
      </w:pPr>
      <w:r>
        <w:t>Uvod</w:t>
      </w:r>
    </w:p>
    <w:p w14:paraId="494EAB21" w14:textId="287EB3C7" w:rsidR="00C323D7" w:rsidRPr="00A374F5" w:rsidRDefault="00D4216F" w:rsidP="00C323D7">
      <w:r w:rsidRPr="00D4216F">
        <w:t>Trenerji lahko objavijo vadbene programe za posamezne lokacije</w:t>
      </w:r>
      <w:r w:rsidR="00C323D7" w:rsidRPr="00A374F5">
        <w:t>.</w:t>
      </w:r>
    </w:p>
    <w:p w14:paraId="6A07F324" w14:textId="77777777" w:rsidR="00C323D7" w:rsidRDefault="00C323D7" w:rsidP="00C323D7">
      <w:pPr>
        <w:pStyle w:val="Naslov3"/>
      </w:pPr>
      <w:r>
        <w:t>Vhodi</w:t>
      </w:r>
    </w:p>
    <w:p w14:paraId="4E07AA55" w14:textId="0E70DDFC" w:rsidR="00C323D7" w:rsidRDefault="00D4216F" w:rsidP="00C323D7">
      <w:pPr>
        <w:pStyle w:val="Odstavekseznama"/>
        <w:numPr>
          <w:ilvl w:val="0"/>
          <w:numId w:val="11"/>
        </w:numPr>
      </w:pPr>
      <w:r>
        <w:t>Ime programa</w:t>
      </w:r>
    </w:p>
    <w:p w14:paraId="099F37A7" w14:textId="3977355B" w:rsidR="00D4216F" w:rsidRDefault="00261171" w:rsidP="00C323D7">
      <w:pPr>
        <w:pStyle w:val="Odstavekseznama"/>
        <w:numPr>
          <w:ilvl w:val="0"/>
          <w:numId w:val="11"/>
        </w:numPr>
      </w:pPr>
      <w:r>
        <w:t>Opis</w:t>
      </w:r>
    </w:p>
    <w:p w14:paraId="006A5F8D" w14:textId="1E659403" w:rsidR="00261171" w:rsidRDefault="00261171" w:rsidP="00C323D7">
      <w:pPr>
        <w:pStyle w:val="Odstavekseznama"/>
        <w:numPr>
          <w:ilvl w:val="0"/>
          <w:numId w:val="11"/>
        </w:numPr>
      </w:pPr>
      <w:r>
        <w:t>Seznam vaj</w:t>
      </w:r>
    </w:p>
    <w:p w14:paraId="240266F9" w14:textId="15005740" w:rsidR="00261171" w:rsidRDefault="00261171" w:rsidP="00261171">
      <w:pPr>
        <w:pStyle w:val="Odstavekseznama"/>
        <w:numPr>
          <w:ilvl w:val="0"/>
          <w:numId w:val="11"/>
        </w:numPr>
      </w:pPr>
      <w:r>
        <w:t>Težavnost</w:t>
      </w:r>
    </w:p>
    <w:p w14:paraId="2B930DE4" w14:textId="77777777" w:rsidR="00C323D7" w:rsidRDefault="00C323D7" w:rsidP="00C323D7">
      <w:pPr>
        <w:pStyle w:val="Naslov3"/>
      </w:pPr>
      <w:r>
        <w:t>Procesiranje</w:t>
      </w:r>
    </w:p>
    <w:p w14:paraId="43889F19" w14:textId="6B41B0C8" w:rsidR="00C323D7" w:rsidRPr="00A374F5" w:rsidRDefault="00261171" w:rsidP="00C323D7">
      <w:r w:rsidRPr="00261171">
        <w:t>Program se shrani v bazo in poveže z lokacijo</w:t>
      </w:r>
      <w:r w:rsidR="00C323D7" w:rsidRPr="00A374F5">
        <w:t>.</w:t>
      </w:r>
    </w:p>
    <w:p w14:paraId="6B4C4F8E" w14:textId="77777777" w:rsidR="00C323D7" w:rsidRDefault="00C323D7" w:rsidP="00C323D7">
      <w:pPr>
        <w:pStyle w:val="Naslov3"/>
      </w:pPr>
      <w:r>
        <w:t>Izhodi</w:t>
      </w:r>
    </w:p>
    <w:p w14:paraId="6994F3BE" w14:textId="1F4B9495" w:rsidR="00C323D7" w:rsidRDefault="00261171" w:rsidP="00C323D7">
      <w:pPr>
        <w:pStyle w:val="Odstavekseznama"/>
        <w:numPr>
          <w:ilvl w:val="0"/>
          <w:numId w:val="12"/>
        </w:numPr>
      </w:pPr>
      <w:r>
        <w:t>Program uspešno objavljen</w:t>
      </w:r>
    </w:p>
    <w:p w14:paraId="7A039522" w14:textId="77777777" w:rsidR="00C323D7" w:rsidRDefault="00C323D7" w:rsidP="00C323D7"/>
    <w:p w14:paraId="06598F22" w14:textId="383049AC" w:rsidR="00C323D7" w:rsidRPr="00261171" w:rsidRDefault="00261171" w:rsidP="00261171">
      <w:pPr>
        <w:pStyle w:val="Naslov2"/>
      </w:pPr>
      <w:r w:rsidRPr="00261171">
        <w:lastRenderedPageBreak/>
        <w:t>Pregled vadbenih programov</w:t>
      </w:r>
    </w:p>
    <w:p w14:paraId="34D4C02D" w14:textId="77777777" w:rsidR="00C323D7" w:rsidRDefault="00C323D7" w:rsidP="00C323D7">
      <w:pPr>
        <w:pStyle w:val="Naslov3"/>
      </w:pPr>
      <w:r>
        <w:t>Uvod</w:t>
      </w:r>
    </w:p>
    <w:p w14:paraId="60DD5A5C" w14:textId="1FDACE14" w:rsidR="00C323D7" w:rsidRPr="00A374F5" w:rsidRDefault="00261171" w:rsidP="00C323D7">
      <w:r w:rsidRPr="00261171">
        <w:t>Uporabniki si lahko ogledajo že objavljene vadbene programe</w:t>
      </w:r>
      <w:r w:rsidR="00C323D7" w:rsidRPr="00A374F5">
        <w:t>.</w:t>
      </w:r>
    </w:p>
    <w:p w14:paraId="26E0575C" w14:textId="77777777" w:rsidR="00C323D7" w:rsidRDefault="00C323D7" w:rsidP="00C323D7">
      <w:pPr>
        <w:pStyle w:val="Naslov3"/>
      </w:pPr>
      <w:r>
        <w:t>Vhodi</w:t>
      </w:r>
    </w:p>
    <w:p w14:paraId="07843965" w14:textId="4718AA7B" w:rsidR="00C323D7" w:rsidRDefault="00261171" w:rsidP="00C323D7">
      <w:pPr>
        <w:pStyle w:val="Odstavekseznama"/>
        <w:numPr>
          <w:ilvl w:val="0"/>
          <w:numId w:val="11"/>
        </w:numPr>
      </w:pPr>
      <w:r>
        <w:t>Klik na meni ali lokacijo</w:t>
      </w:r>
    </w:p>
    <w:p w14:paraId="7B616969" w14:textId="77777777" w:rsidR="00C323D7" w:rsidRDefault="00C323D7" w:rsidP="00C323D7">
      <w:pPr>
        <w:pStyle w:val="Naslov3"/>
      </w:pPr>
      <w:r>
        <w:t>Procesiranje</w:t>
      </w:r>
    </w:p>
    <w:p w14:paraId="6315D043" w14:textId="3201E930" w:rsidR="00C323D7" w:rsidRPr="00A374F5" w:rsidRDefault="00261171" w:rsidP="00C323D7">
      <w:r w:rsidRPr="00261171">
        <w:t xml:space="preserve">Sistem iz baze prebere </w:t>
      </w:r>
      <w:r>
        <w:t>program</w:t>
      </w:r>
      <w:r w:rsidR="00C323D7" w:rsidRPr="00A374F5">
        <w:t>.</w:t>
      </w:r>
    </w:p>
    <w:p w14:paraId="56E38290" w14:textId="77777777" w:rsidR="00C323D7" w:rsidRDefault="00C323D7" w:rsidP="00C323D7">
      <w:pPr>
        <w:pStyle w:val="Naslov3"/>
      </w:pPr>
      <w:r>
        <w:t>Izhodi</w:t>
      </w:r>
    </w:p>
    <w:p w14:paraId="7114C18D" w14:textId="14015F0F" w:rsidR="00C323D7" w:rsidRDefault="00261171" w:rsidP="00C323D7">
      <w:pPr>
        <w:pStyle w:val="Odstavekseznama"/>
        <w:numPr>
          <w:ilvl w:val="0"/>
          <w:numId w:val="12"/>
        </w:numPr>
      </w:pPr>
      <w:r>
        <w:t>Izbrani program</w:t>
      </w:r>
    </w:p>
    <w:p w14:paraId="406A9AA6" w14:textId="6AF05888" w:rsidR="00261171" w:rsidRDefault="00261171" w:rsidP="00C323D7">
      <w:pPr>
        <w:pStyle w:val="Odstavekseznama"/>
        <w:numPr>
          <w:ilvl w:val="0"/>
          <w:numId w:val="12"/>
        </w:numPr>
      </w:pPr>
      <w:r>
        <w:t>Prazno če ni programa za to lokacijo</w:t>
      </w:r>
    </w:p>
    <w:p w14:paraId="2EC2E861" w14:textId="77777777" w:rsidR="00C323D7" w:rsidRDefault="00C323D7" w:rsidP="00C323D7"/>
    <w:p w14:paraId="377CE385" w14:textId="623D94FB" w:rsidR="00C323D7" w:rsidRPr="00261171" w:rsidRDefault="00261171" w:rsidP="00261171">
      <w:pPr>
        <w:pStyle w:val="Naslov2"/>
      </w:pPr>
      <w:r w:rsidRPr="00261171">
        <w:t>Prikaz lokalnih dogodkov</w:t>
      </w:r>
    </w:p>
    <w:p w14:paraId="4D312EAC" w14:textId="77777777" w:rsidR="00C323D7" w:rsidRDefault="00C323D7" w:rsidP="00C323D7">
      <w:pPr>
        <w:pStyle w:val="Naslov3"/>
      </w:pPr>
      <w:r>
        <w:t>Uvod</w:t>
      </w:r>
    </w:p>
    <w:p w14:paraId="72D84FA7" w14:textId="5597F06D" w:rsidR="00C323D7" w:rsidRPr="00A374F5" w:rsidRDefault="00261171" w:rsidP="00C323D7">
      <w:r w:rsidRPr="00261171">
        <w:t xml:space="preserve">Na strani se prikazujejo športni dogodki iz </w:t>
      </w:r>
      <w:r>
        <w:t>posameznih lokacij</w:t>
      </w:r>
      <w:r w:rsidR="00C323D7" w:rsidRPr="00A374F5">
        <w:t>.</w:t>
      </w:r>
    </w:p>
    <w:p w14:paraId="6F74AB55" w14:textId="77777777" w:rsidR="00C323D7" w:rsidRDefault="00C323D7" w:rsidP="00C323D7">
      <w:pPr>
        <w:pStyle w:val="Naslov3"/>
      </w:pPr>
      <w:r>
        <w:t>Vhodi</w:t>
      </w:r>
    </w:p>
    <w:p w14:paraId="69DDCAD8" w14:textId="4FDAF092" w:rsidR="00C323D7" w:rsidRDefault="00261171" w:rsidP="00C323D7">
      <w:pPr>
        <w:pStyle w:val="Odstavekseznama"/>
        <w:numPr>
          <w:ilvl w:val="0"/>
          <w:numId w:val="11"/>
        </w:numPr>
      </w:pPr>
      <w:r>
        <w:t>Datum</w:t>
      </w:r>
    </w:p>
    <w:p w14:paraId="72BA8862" w14:textId="7EE9C1BC" w:rsidR="00261171" w:rsidRDefault="00261171" w:rsidP="00C323D7">
      <w:pPr>
        <w:pStyle w:val="Odstavekseznama"/>
        <w:numPr>
          <w:ilvl w:val="0"/>
          <w:numId w:val="11"/>
        </w:numPr>
      </w:pPr>
      <w:r>
        <w:t>Lokacija</w:t>
      </w:r>
    </w:p>
    <w:p w14:paraId="58B37ADE" w14:textId="23C2624F" w:rsidR="00261171" w:rsidRDefault="00261171" w:rsidP="00C323D7">
      <w:pPr>
        <w:pStyle w:val="Odstavekseznama"/>
        <w:numPr>
          <w:ilvl w:val="0"/>
          <w:numId w:val="11"/>
        </w:numPr>
      </w:pPr>
      <w:r>
        <w:t>Vsebina dogodka</w:t>
      </w:r>
    </w:p>
    <w:p w14:paraId="65EC402D" w14:textId="77777777" w:rsidR="00C323D7" w:rsidRDefault="00C323D7" w:rsidP="00C323D7">
      <w:pPr>
        <w:pStyle w:val="Naslov3"/>
      </w:pPr>
      <w:r>
        <w:t>Procesiranje</w:t>
      </w:r>
    </w:p>
    <w:p w14:paraId="3366DB56" w14:textId="26AC12B9" w:rsidR="00C323D7" w:rsidRPr="00A374F5" w:rsidRDefault="00261171" w:rsidP="00C323D7">
      <w:r w:rsidRPr="00261171">
        <w:t>Dogodki se razvrstijo po datumu in kraju</w:t>
      </w:r>
      <w:r w:rsidR="00C323D7" w:rsidRPr="00A374F5">
        <w:t>.</w:t>
      </w:r>
    </w:p>
    <w:p w14:paraId="0BF935AE" w14:textId="77777777" w:rsidR="00C323D7" w:rsidRDefault="00C323D7" w:rsidP="00C323D7">
      <w:pPr>
        <w:pStyle w:val="Naslov3"/>
      </w:pPr>
      <w:r>
        <w:t>Izhodi</w:t>
      </w:r>
    </w:p>
    <w:p w14:paraId="728D19F7" w14:textId="2AB8507A" w:rsidR="00C323D7" w:rsidRDefault="00261171" w:rsidP="00C323D7">
      <w:pPr>
        <w:pStyle w:val="Odstavekseznama"/>
        <w:numPr>
          <w:ilvl w:val="0"/>
          <w:numId w:val="12"/>
        </w:numPr>
      </w:pPr>
      <w:r>
        <w:t>Prikaz dogodkov</w:t>
      </w:r>
    </w:p>
    <w:p w14:paraId="5F2463DF" w14:textId="7F9F58B3" w:rsidR="00261171" w:rsidRDefault="00261171" w:rsidP="00C323D7">
      <w:pPr>
        <w:pStyle w:val="Odstavekseznama"/>
        <w:numPr>
          <w:ilvl w:val="0"/>
          <w:numId w:val="12"/>
        </w:numPr>
      </w:pPr>
      <w:r>
        <w:t>Prazno če ni predvidenih dogodkov</w:t>
      </w:r>
    </w:p>
    <w:p w14:paraId="792910F8" w14:textId="77777777" w:rsidR="00C323D7" w:rsidRDefault="00C323D7" w:rsidP="00C323D7"/>
    <w:p w14:paraId="5F697F33" w14:textId="75BD1530" w:rsidR="00C323D7" w:rsidRPr="00261171" w:rsidRDefault="00261171" w:rsidP="00261171">
      <w:pPr>
        <w:pStyle w:val="Naslov2"/>
      </w:pPr>
      <w:r w:rsidRPr="00261171">
        <w:t>Izpolnjevanje ankete</w:t>
      </w:r>
    </w:p>
    <w:p w14:paraId="6D41B897" w14:textId="77777777" w:rsidR="00C323D7" w:rsidRDefault="00C323D7" w:rsidP="00C323D7">
      <w:pPr>
        <w:pStyle w:val="Naslov3"/>
      </w:pPr>
      <w:r>
        <w:t>Uvod</w:t>
      </w:r>
    </w:p>
    <w:p w14:paraId="0D537CBC" w14:textId="5D367585" w:rsidR="00C323D7" w:rsidRPr="00A374F5" w:rsidRDefault="00261171" w:rsidP="00C323D7">
      <w:r w:rsidRPr="00261171">
        <w:t>Uporabniki lahko izpolnijo anketo o uporabnosti spletne strani.</w:t>
      </w:r>
    </w:p>
    <w:p w14:paraId="56E4DFC8" w14:textId="77777777" w:rsidR="00C323D7" w:rsidRDefault="00C323D7" w:rsidP="00C323D7">
      <w:pPr>
        <w:pStyle w:val="Naslov3"/>
      </w:pPr>
      <w:r>
        <w:t>Vhodi</w:t>
      </w:r>
    </w:p>
    <w:p w14:paraId="2569F14C" w14:textId="27A55E6D" w:rsidR="00C323D7" w:rsidRDefault="00261171" w:rsidP="00C323D7">
      <w:pPr>
        <w:pStyle w:val="Odstavekseznama"/>
        <w:numPr>
          <w:ilvl w:val="0"/>
          <w:numId w:val="11"/>
        </w:numPr>
      </w:pPr>
      <w:r>
        <w:t>Odgovori na vprašanja ankete</w:t>
      </w:r>
    </w:p>
    <w:p w14:paraId="3319D25B" w14:textId="77777777" w:rsidR="00C323D7" w:rsidRDefault="00C323D7" w:rsidP="00C323D7">
      <w:pPr>
        <w:pStyle w:val="Naslov3"/>
      </w:pPr>
      <w:r>
        <w:t>Procesiranje</w:t>
      </w:r>
    </w:p>
    <w:p w14:paraId="00A7B5D1" w14:textId="39A8B162" w:rsidR="00C323D7" w:rsidRPr="00A374F5" w:rsidRDefault="00261171" w:rsidP="00C323D7">
      <w:r w:rsidRPr="00261171">
        <w:t>Sistem shrani odgovore v bazo anonim</w:t>
      </w:r>
      <w:r>
        <w:t>no</w:t>
      </w:r>
      <w:r w:rsidR="00C323D7" w:rsidRPr="00A374F5">
        <w:t>.</w:t>
      </w:r>
    </w:p>
    <w:p w14:paraId="3CF6D4B7" w14:textId="77777777" w:rsidR="00C323D7" w:rsidRDefault="00C323D7" w:rsidP="00C323D7">
      <w:pPr>
        <w:pStyle w:val="Naslov3"/>
      </w:pPr>
      <w:r>
        <w:t>Izhodi</w:t>
      </w:r>
    </w:p>
    <w:p w14:paraId="644B3663" w14:textId="0A88CBC7" w:rsidR="00C323D7" w:rsidRDefault="00261171" w:rsidP="00C323D7">
      <w:pPr>
        <w:pStyle w:val="Odstavekseznama"/>
        <w:numPr>
          <w:ilvl w:val="0"/>
          <w:numId w:val="12"/>
        </w:numPr>
      </w:pPr>
      <w:r>
        <w:t>Anketa uspešno oddana</w:t>
      </w:r>
    </w:p>
    <w:p w14:paraId="6F606885" w14:textId="77777777" w:rsidR="00261171" w:rsidRDefault="00261171" w:rsidP="00261171"/>
    <w:p w14:paraId="53338701" w14:textId="47831C6D" w:rsidR="00261171" w:rsidRPr="00261171" w:rsidRDefault="00261171" w:rsidP="00261171">
      <w:pPr>
        <w:pStyle w:val="Naslov2"/>
      </w:pPr>
      <w:r w:rsidRPr="00261171">
        <w:t>Pregled statistike strani (administrator)</w:t>
      </w:r>
    </w:p>
    <w:p w14:paraId="7ACF1970" w14:textId="77777777" w:rsidR="00261171" w:rsidRDefault="00261171" w:rsidP="00261171">
      <w:pPr>
        <w:pStyle w:val="Naslov3"/>
      </w:pPr>
      <w:r>
        <w:t>Uvod</w:t>
      </w:r>
    </w:p>
    <w:p w14:paraId="760FD9FE" w14:textId="0706EE33" w:rsidR="00261171" w:rsidRPr="00A374F5" w:rsidRDefault="00261171" w:rsidP="00261171">
      <w:proofErr w:type="spellStart"/>
      <w:r w:rsidRPr="00261171">
        <w:t>Admin</w:t>
      </w:r>
      <w:proofErr w:type="spellEnd"/>
      <w:r w:rsidRPr="00261171">
        <w:t xml:space="preserve"> lahko spremlja delovanje strani in aktivnosti uporabnikov.</w:t>
      </w:r>
    </w:p>
    <w:p w14:paraId="592ACC4C" w14:textId="77777777" w:rsidR="00261171" w:rsidRDefault="00261171" w:rsidP="00261171">
      <w:pPr>
        <w:pStyle w:val="Naslov3"/>
      </w:pPr>
      <w:r>
        <w:lastRenderedPageBreak/>
        <w:t>Vhodi</w:t>
      </w:r>
    </w:p>
    <w:p w14:paraId="59EC7685" w14:textId="0F90B83E" w:rsidR="00261171" w:rsidRDefault="00261171" w:rsidP="00261171">
      <w:pPr>
        <w:pStyle w:val="Odstavekseznama"/>
        <w:numPr>
          <w:ilvl w:val="0"/>
          <w:numId w:val="11"/>
        </w:numPr>
      </w:pPr>
      <w:r>
        <w:t>Izbrano časovno obdobje</w:t>
      </w:r>
    </w:p>
    <w:p w14:paraId="5F8BB045" w14:textId="77777777" w:rsidR="00261171" w:rsidRDefault="00261171" w:rsidP="00261171">
      <w:pPr>
        <w:pStyle w:val="Naslov3"/>
      </w:pPr>
      <w:r>
        <w:t>Procesiranje</w:t>
      </w:r>
    </w:p>
    <w:p w14:paraId="0CF62CBF" w14:textId="75C0F86A" w:rsidR="00261171" w:rsidRPr="00A374F5" w:rsidRDefault="00261171" w:rsidP="00261171">
      <w:r w:rsidRPr="00261171">
        <w:t>Sistem pregleda število obiskov, novih lokacij, komentarjev in objav</w:t>
      </w:r>
      <w:r w:rsidRPr="00A374F5">
        <w:t>.</w:t>
      </w:r>
    </w:p>
    <w:p w14:paraId="5B1F6185" w14:textId="77777777" w:rsidR="00261171" w:rsidRDefault="00261171" w:rsidP="00261171">
      <w:pPr>
        <w:pStyle w:val="Naslov3"/>
      </w:pPr>
      <w:r>
        <w:t>Izhodi</w:t>
      </w:r>
    </w:p>
    <w:p w14:paraId="5DED05C1" w14:textId="4F8E209F" w:rsidR="00261171" w:rsidRDefault="00261171" w:rsidP="00261171">
      <w:pPr>
        <w:pStyle w:val="Odstavekseznama"/>
        <w:numPr>
          <w:ilvl w:val="0"/>
          <w:numId w:val="12"/>
        </w:numPr>
      </w:pPr>
      <w:r>
        <w:t>Prikaz statistike</w:t>
      </w:r>
    </w:p>
    <w:p w14:paraId="2F7B262D" w14:textId="77777777" w:rsidR="00261171" w:rsidRDefault="00261171" w:rsidP="00261171"/>
    <w:p w14:paraId="02676252" w14:textId="77777777" w:rsidR="00261171" w:rsidRDefault="00261171" w:rsidP="00261171"/>
    <w:p w14:paraId="137658F5" w14:textId="77777777" w:rsidR="00261171" w:rsidRDefault="00261171" w:rsidP="00261171"/>
    <w:p w14:paraId="7BC21340" w14:textId="77777777" w:rsidR="00C323D7" w:rsidRPr="00C323D7" w:rsidRDefault="00C323D7" w:rsidP="00C323D7"/>
    <w:sectPr w:rsidR="00C323D7" w:rsidRPr="00C323D7" w:rsidSect="00E6174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1E351" w14:textId="77777777" w:rsidR="001C7FA4" w:rsidRDefault="001C7FA4" w:rsidP="00BB5C4F">
      <w:pPr>
        <w:spacing w:after="0"/>
      </w:pPr>
      <w:r>
        <w:separator/>
      </w:r>
    </w:p>
  </w:endnote>
  <w:endnote w:type="continuationSeparator" w:id="0">
    <w:p w14:paraId="007FDCCF" w14:textId="77777777" w:rsidR="001C7FA4" w:rsidRDefault="001C7FA4" w:rsidP="00BB5C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YBHJ T+ Titillium Text 25 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tilliumText25L">
    <w:panose1 w:val="00000000000000000000"/>
    <w:charset w:val="00"/>
    <w:family w:val="modern"/>
    <w:notTrueType/>
    <w:pitch w:val="variable"/>
    <w:sig w:usb0="A00000EF" w:usb1="00000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4D12" w14:textId="77777777" w:rsidR="00D17A99" w:rsidRPr="007564BD" w:rsidRDefault="00413C63" w:rsidP="00D17A99">
    <w:pPr>
      <w:pStyle w:val="Noga"/>
      <w:jc w:val="center"/>
      <w:rPr>
        <w:color w:val="006A8E"/>
        <w:sz w:val="18"/>
      </w:rPr>
    </w:pP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PAGE  \* Arabic  \* MERGEFORMAT </w:instrText>
    </w:r>
    <w:r w:rsidRPr="007564BD">
      <w:rPr>
        <w:color w:val="006A8E"/>
        <w:sz w:val="18"/>
      </w:rPr>
      <w:fldChar w:fldCharType="separate"/>
    </w:r>
    <w:r w:rsidR="00855D44">
      <w:rPr>
        <w:noProof/>
        <w:color w:val="006A8E"/>
        <w:sz w:val="18"/>
      </w:rPr>
      <w:t>5</w:t>
    </w:r>
    <w:r w:rsidRPr="007564BD">
      <w:rPr>
        <w:color w:val="006A8E"/>
        <w:sz w:val="18"/>
      </w:rPr>
      <w:fldChar w:fldCharType="end"/>
    </w:r>
    <w:r w:rsidRPr="007564BD">
      <w:rPr>
        <w:color w:val="006A8E"/>
        <w:sz w:val="18"/>
      </w:rPr>
      <w:t xml:space="preserve"> / </w:t>
    </w: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NUMPAGES  \* Arabic  \* MERGEFORMAT </w:instrText>
    </w:r>
    <w:r w:rsidRPr="007564BD">
      <w:rPr>
        <w:color w:val="006A8E"/>
        <w:sz w:val="18"/>
      </w:rPr>
      <w:fldChar w:fldCharType="separate"/>
    </w:r>
    <w:r w:rsidR="00855D44">
      <w:rPr>
        <w:noProof/>
        <w:color w:val="006A8E"/>
        <w:sz w:val="18"/>
      </w:rPr>
      <w:t>5</w:t>
    </w:r>
    <w:r w:rsidRPr="007564BD">
      <w:rPr>
        <w:color w:val="006A8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330E" w14:textId="77777777" w:rsidR="00E61741" w:rsidRDefault="00E61741">
    <w:pPr>
      <w:pStyle w:val="Noga"/>
      <w:jc w:val="center"/>
    </w:pPr>
  </w:p>
  <w:p w14:paraId="3D2887DD" w14:textId="77777777" w:rsidR="007C4B80" w:rsidRDefault="007C4B80" w:rsidP="00D17A99">
    <w:pPr>
      <w:pStyle w:val="Noga"/>
      <w:jc w:val="center"/>
      <w:rPr>
        <w:color w:val="006A8E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2B38" w14:textId="77777777" w:rsidR="001C7FA4" w:rsidRDefault="001C7FA4" w:rsidP="00BB5C4F">
      <w:pPr>
        <w:spacing w:after="0"/>
      </w:pPr>
      <w:r>
        <w:separator/>
      </w:r>
    </w:p>
  </w:footnote>
  <w:footnote w:type="continuationSeparator" w:id="0">
    <w:p w14:paraId="402204B7" w14:textId="77777777" w:rsidR="001C7FA4" w:rsidRDefault="001C7FA4" w:rsidP="00BB5C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44C3" w14:textId="3E91B3FF" w:rsidR="00E61741" w:rsidRPr="00E61741" w:rsidRDefault="00E61741">
    <w:pPr>
      <w:pStyle w:val="Glava"/>
      <w:jc w:val="right"/>
      <w:rPr>
        <w:color w:val="4F81BD"/>
      </w:rPr>
    </w:pPr>
    <w:r w:rsidRPr="00E61741">
      <w:rPr>
        <w:color w:val="4F81BD"/>
      </w:rPr>
      <w:t>|</w:t>
    </w:r>
    <w:r w:rsidR="00261171">
      <w:rPr>
        <w:color w:val="4F81BD"/>
      </w:rPr>
      <w:t xml:space="preserve"> Matej Nemec</w:t>
    </w:r>
  </w:p>
  <w:p w14:paraId="7662EEC3" w14:textId="77777777" w:rsidR="00E61741" w:rsidRDefault="00E6174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2983"/>
      <w:gridCol w:w="3065"/>
      <w:gridCol w:w="3024"/>
    </w:tblGrid>
    <w:tr w:rsidR="00EC413A" w14:paraId="6682D072" w14:textId="77777777" w:rsidTr="00CC7DC8">
      <w:trPr>
        <w:trHeight w:val="1560"/>
      </w:trPr>
      <w:tc>
        <w:tcPr>
          <w:tcW w:w="3070" w:type="dxa"/>
        </w:tcPr>
        <w:p w14:paraId="4A11050E" w14:textId="77777777" w:rsidR="00EC413A" w:rsidRDefault="00EC413A" w:rsidP="00873802">
          <w:pPr>
            <w:pStyle w:val="Glava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09FBCF3E" w14:textId="77777777" w:rsidR="00EC413A" w:rsidRDefault="00143791" w:rsidP="00873802">
          <w:pPr>
            <w:pStyle w:val="Glava"/>
            <w:jc w:val="center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27020AF2" wp14:editId="146AAED3">
                <wp:extent cx="1744980" cy="952500"/>
                <wp:effectExtent l="0" t="0" r="0" b="0"/>
                <wp:docPr id="1" name="Slika 1" descr="logo-um-fer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um-fer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98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1C4A393E" w14:textId="77777777" w:rsidR="00EC413A" w:rsidRDefault="00143791" w:rsidP="00873802">
          <w:pPr>
            <w:pStyle w:val="Glava"/>
            <w:jc w:val="right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5BC17E03" wp14:editId="290C1D1F">
                <wp:extent cx="868680" cy="449580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i-modra-feri-brez-napi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68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C413A" w14:paraId="73F811B6" w14:textId="77777777" w:rsidTr="00CC7DC8">
      <w:trPr>
        <w:trHeight w:val="397"/>
      </w:trPr>
      <w:tc>
        <w:tcPr>
          <w:tcW w:w="3070" w:type="dxa"/>
          <w:vAlign w:val="bottom"/>
        </w:tcPr>
        <w:p w14:paraId="438385D9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27B2A6E8" w14:textId="77777777" w:rsidR="00EC413A" w:rsidRDefault="00000501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="00EC413A"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0BB9DA4A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0ECC623D" w14:textId="77777777" w:rsidR="00054766" w:rsidRPr="00B02A70" w:rsidRDefault="00054766" w:rsidP="00054766">
    <w:pPr>
      <w:pStyle w:val="Glava"/>
      <w:jc w:val="cent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5D7"/>
    <w:multiLevelType w:val="hybridMultilevel"/>
    <w:tmpl w:val="113A63F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36E5A"/>
    <w:multiLevelType w:val="hybridMultilevel"/>
    <w:tmpl w:val="8CB0C0A4"/>
    <w:lvl w:ilvl="0" w:tplc="0AF6C5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46951"/>
    <w:multiLevelType w:val="hybridMultilevel"/>
    <w:tmpl w:val="4388172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65631"/>
    <w:multiLevelType w:val="multilevel"/>
    <w:tmpl w:val="0424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24E3DD0"/>
    <w:multiLevelType w:val="hybridMultilevel"/>
    <w:tmpl w:val="960CD6F6"/>
    <w:lvl w:ilvl="0" w:tplc="7D78D3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D7245"/>
    <w:multiLevelType w:val="hybridMultilevel"/>
    <w:tmpl w:val="31F62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83B37"/>
    <w:multiLevelType w:val="hybridMultilevel"/>
    <w:tmpl w:val="044ADAD6"/>
    <w:lvl w:ilvl="0" w:tplc="F1C018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01DD1"/>
    <w:multiLevelType w:val="hybridMultilevel"/>
    <w:tmpl w:val="1BD637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D1DB7"/>
    <w:multiLevelType w:val="hybridMultilevel"/>
    <w:tmpl w:val="ACE6794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2793E"/>
    <w:multiLevelType w:val="hybridMultilevel"/>
    <w:tmpl w:val="1DBAE2F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46D5D"/>
    <w:multiLevelType w:val="hybridMultilevel"/>
    <w:tmpl w:val="9F78254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127D5"/>
    <w:multiLevelType w:val="hybridMultilevel"/>
    <w:tmpl w:val="C23888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019F3"/>
    <w:multiLevelType w:val="hybridMultilevel"/>
    <w:tmpl w:val="AA68D22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974056">
    <w:abstractNumId w:val="0"/>
  </w:num>
  <w:num w:numId="2" w16cid:durableId="1033649522">
    <w:abstractNumId w:val="8"/>
  </w:num>
  <w:num w:numId="3" w16cid:durableId="372002503">
    <w:abstractNumId w:val="3"/>
  </w:num>
  <w:num w:numId="4" w16cid:durableId="2134908487">
    <w:abstractNumId w:val="1"/>
  </w:num>
  <w:num w:numId="5" w16cid:durableId="1685594989">
    <w:abstractNumId w:val="10"/>
  </w:num>
  <w:num w:numId="6" w16cid:durableId="762653320">
    <w:abstractNumId w:val="6"/>
  </w:num>
  <w:num w:numId="7" w16cid:durableId="882715975">
    <w:abstractNumId w:val="4"/>
  </w:num>
  <w:num w:numId="8" w16cid:durableId="8414291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5454639">
    <w:abstractNumId w:val="5"/>
  </w:num>
  <w:num w:numId="10" w16cid:durableId="762411692">
    <w:abstractNumId w:val="11"/>
  </w:num>
  <w:num w:numId="11" w16cid:durableId="511799012">
    <w:abstractNumId w:val="9"/>
  </w:num>
  <w:num w:numId="12" w16cid:durableId="223176880">
    <w:abstractNumId w:val="12"/>
  </w:num>
  <w:num w:numId="13" w16cid:durableId="947155698">
    <w:abstractNumId w:val="7"/>
  </w:num>
  <w:num w:numId="14" w16cid:durableId="1696884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741"/>
    <w:rsid w:val="00000501"/>
    <w:rsid w:val="00015E8D"/>
    <w:rsid w:val="00051DAE"/>
    <w:rsid w:val="00051F90"/>
    <w:rsid w:val="00054766"/>
    <w:rsid w:val="000C393D"/>
    <w:rsid w:val="000F1A06"/>
    <w:rsid w:val="00105E5F"/>
    <w:rsid w:val="00143791"/>
    <w:rsid w:val="001C7FA4"/>
    <w:rsid w:val="00215201"/>
    <w:rsid w:val="00261171"/>
    <w:rsid w:val="0028526B"/>
    <w:rsid w:val="002E2D44"/>
    <w:rsid w:val="002E2D9F"/>
    <w:rsid w:val="00311139"/>
    <w:rsid w:val="00360823"/>
    <w:rsid w:val="00365D4B"/>
    <w:rsid w:val="003822C7"/>
    <w:rsid w:val="003B7CB9"/>
    <w:rsid w:val="003D6941"/>
    <w:rsid w:val="00400569"/>
    <w:rsid w:val="00413C63"/>
    <w:rsid w:val="0045348F"/>
    <w:rsid w:val="004B189C"/>
    <w:rsid w:val="004D33C0"/>
    <w:rsid w:val="004D4EC4"/>
    <w:rsid w:val="00522FDF"/>
    <w:rsid w:val="005376C1"/>
    <w:rsid w:val="005954B3"/>
    <w:rsid w:val="005B48A9"/>
    <w:rsid w:val="006459C4"/>
    <w:rsid w:val="006776CE"/>
    <w:rsid w:val="006837C4"/>
    <w:rsid w:val="006A3EBA"/>
    <w:rsid w:val="006D38AD"/>
    <w:rsid w:val="006F685D"/>
    <w:rsid w:val="007138CE"/>
    <w:rsid w:val="007410DA"/>
    <w:rsid w:val="00741D4C"/>
    <w:rsid w:val="00751834"/>
    <w:rsid w:val="007554FD"/>
    <w:rsid w:val="007564BD"/>
    <w:rsid w:val="00774B5E"/>
    <w:rsid w:val="00784EB8"/>
    <w:rsid w:val="007B34C1"/>
    <w:rsid w:val="007C4B80"/>
    <w:rsid w:val="007C5B39"/>
    <w:rsid w:val="0080304F"/>
    <w:rsid w:val="008311B6"/>
    <w:rsid w:val="00836D14"/>
    <w:rsid w:val="00855D44"/>
    <w:rsid w:val="00873802"/>
    <w:rsid w:val="00884BE7"/>
    <w:rsid w:val="008C0530"/>
    <w:rsid w:val="008E151D"/>
    <w:rsid w:val="00943B06"/>
    <w:rsid w:val="00962BBF"/>
    <w:rsid w:val="00976774"/>
    <w:rsid w:val="009956F4"/>
    <w:rsid w:val="009C4376"/>
    <w:rsid w:val="009D1978"/>
    <w:rsid w:val="009D4C3B"/>
    <w:rsid w:val="009E70C3"/>
    <w:rsid w:val="00A03F1E"/>
    <w:rsid w:val="00A307E1"/>
    <w:rsid w:val="00A32CF9"/>
    <w:rsid w:val="00A374F5"/>
    <w:rsid w:val="00A56DBE"/>
    <w:rsid w:val="00A7477E"/>
    <w:rsid w:val="00B02A70"/>
    <w:rsid w:val="00B13296"/>
    <w:rsid w:val="00B14DD9"/>
    <w:rsid w:val="00B46ADD"/>
    <w:rsid w:val="00B5102C"/>
    <w:rsid w:val="00BB3610"/>
    <w:rsid w:val="00BB5C4F"/>
    <w:rsid w:val="00BF5BBC"/>
    <w:rsid w:val="00C05FCE"/>
    <w:rsid w:val="00C25FF2"/>
    <w:rsid w:val="00C323D7"/>
    <w:rsid w:val="00CB2DD2"/>
    <w:rsid w:val="00CC593D"/>
    <w:rsid w:val="00CC7DC8"/>
    <w:rsid w:val="00CD7DA4"/>
    <w:rsid w:val="00CF17BF"/>
    <w:rsid w:val="00D17A99"/>
    <w:rsid w:val="00D4216F"/>
    <w:rsid w:val="00D554AE"/>
    <w:rsid w:val="00D76383"/>
    <w:rsid w:val="00D82FD2"/>
    <w:rsid w:val="00DC556E"/>
    <w:rsid w:val="00DC5A67"/>
    <w:rsid w:val="00DD2432"/>
    <w:rsid w:val="00DD3A72"/>
    <w:rsid w:val="00DE6B24"/>
    <w:rsid w:val="00E01C78"/>
    <w:rsid w:val="00E10BCB"/>
    <w:rsid w:val="00E54F18"/>
    <w:rsid w:val="00E61741"/>
    <w:rsid w:val="00E757D1"/>
    <w:rsid w:val="00E76149"/>
    <w:rsid w:val="00EC413A"/>
    <w:rsid w:val="00F1084A"/>
    <w:rsid w:val="00F22984"/>
    <w:rsid w:val="00F75BC3"/>
    <w:rsid w:val="00F83525"/>
    <w:rsid w:val="00FB756D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4360DF"/>
  <w15:docId w15:val="{A8866CD5-81EF-42D2-B987-3FF0E2D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757D1"/>
    <w:pPr>
      <w:spacing w:after="120"/>
    </w:pPr>
    <w:rPr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400569"/>
    <w:pPr>
      <w:numPr>
        <w:numId w:val="3"/>
      </w:numPr>
      <w:spacing w:before="480" w:after="0"/>
      <w:contextualSpacing/>
      <w:outlineLvl w:val="0"/>
    </w:pPr>
    <w:rPr>
      <w:b/>
      <w:bCs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400569"/>
    <w:pPr>
      <w:numPr>
        <w:ilvl w:val="1"/>
        <w:numId w:val="3"/>
      </w:numPr>
      <w:spacing w:before="200" w:after="0"/>
      <w:outlineLvl w:val="1"/>
    </w:pPr>
    <w:rPr>
      <w:b/>
      <w:bCs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00569"/>
    <w:pPr>
      <w:numPr>
        <w:ilvl w:val="2"/>
        <w:numId w:val="3"/>
      </w:numPr>
      <w:spacing w:before="200" w:after="0" w:line="271" w:lineRule="auto"/>
      <w:outlineLvl w:val="2"/>
    </w:pPr>
    <w:rPr>
      <w:b/>
      <w:bCs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00569"/>
    <w:pPr>
      <w:numPr>
        <w:ilvl w:val="3"/>
        <w:numId w:val="3"/>
      </w:numPr>
      <w:spacing w:before="200" w:after="0"/>
      <w:outlineLvl w:val="3"/>
    </w:pPr>
    <w:rPr>
      <w:b/>
      <w:bCs/>
      <w:i/>
      <w:iCs/>
    </w:rPr>
  </w:style>
  <w:style w:type="paragraph" w:styleId="Naslov5">
    <w:name w:val="heading 5"/>
    <w:basedOn w:val="Navaden"/>
    <w:next w:val="Navaden"/>
    <w:link w:val="Naslov5Znak"/>
    <w:uiPriority w:val="9"/>
    <w:unhideWhenUsed/>
    <w:qFormat/>
    <w:rsid w:val="00400569"/>
    <w:pPr>
      <w:numPr>
        <w:ilvl w:val="4"/>
        <w:numId w:val="3"/>
      </w:numPr>
      <w:spacing w:before="200" w:after="0"/>
      <w:outlineLvl w:val="4"/>
    </w:pPr>
    <w:rPr>
      <w:b/>
      <w:bCs/>
      <w:color w:val="7F7F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4EC4"/>
    <w:pPr>
      <w:numPr>
        <w:ilvl w:val="5"/>
        <w:numId w:val="3"/>
      </w:num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4EC4"/>
    <w:pPr>
      <w:numPr>
        <w:ilvl w:val="6"/>
        <w:numId w:val="3"/>
      </w:numPr>
      <w:spacing w:after="0"/>
      <w:outlineLvl w:val="6"/>
    </w:pPr>
    <w:rPr>
      <w:rFonts w:ascii="Cambria" w:hAnsi="Cambria"/>
      <w:i/>
      <w:iCs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4EC4"/>
    <w:pPr>
      <w:numPr>
        <w:ilvl w:val="7"/>
        <w:numId w:val="3"/>
      </w:numPr>
      <w:spacing w:after="0"/>
      <w:outlineLvl w:val="7"/>
    </w:pPr>
    <w:rPr>
      <w:rFonts w:ascii="Cambria" w:hAnsi="Cambria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4EC4"/>
    <w:pPr>
      <w:numPr>
        <w:ilvl w:val="8"/>
        <w:numId w:val="3"/>
      </w:num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40056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slov2Znak">
    <w:name w:val="Naslov 2 Znak"/>
    <w:link w:val="Naslov2"/>
    <w:uiPriority w:val="9"/>
    <w:rsid w:val="00400569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Naslov3Znak">
    <w:name w:val="Naslov 3 Znak"/>
    <w:link w:val="Naslov3"/>
    <w:uiPriority w:val="9"/>
    <w:rsid w:val="00400569"/>
    <w:rPr>
      <w:rFonts w:ascii="Calibri" w:eastAsia="Times New Roman" w:hAnsi="Calibri" w:cs="Times New Roman"/>
      <w:b/>
      <w:bCs/>
    </w:rPr>
  </w:style>
  <w:style w:type="character" w:customStyle="1" w:styleId="Naslov4Znak">
    <w:name w:val="Naslov 4 Znak"/>
    <w:link w:val="Naslov4"/>
    <w:uiPriority w:val="9"/>
    <w:rsid w:val="00400569"/>
    <w:rPr>
      <w:rFonts w:ascii="Calibri" w:eastAsia="Times New Roman" w:hAnsi="Calibri" w:cs="Times New Roman"/>
      <w:b/>
      <w:bCs/>
      <w:i/>
      <w:iCs/>
    </w:rPr>
  </w:style>
  <w:style w:type="character" w:customStyle="1" w:styleId="Naslov5Znak">
    <w:name w:val="Naslov 5 Znak"/>
    <w:link w:val="Naslov5"/>
    <w:uiPriority w:val="9"/>
    <w:rsid w:val="00400569"/>
    <w:rPr>
      <w:rFonts w:ascii="Calibri" w:eastAsia="Times New Roman" w:hAnsi="Calibri" w:cs="Times New Roman"/>
      <w:b/>
      <w:bCs/>
      <w:color w:val="7F7F7F"/>
    </w:rPr>
  </w:style>
  <w:style w:type="character" w:customStyle="1" w:styleId="Naslov6Znak">
    <w:name w:val="Naslov 6 Znak"/>
    <w:link w:val="Naslov6"/>
    <w:uiPriority w:val="9"/>
    <w:semiHidden/>
    <w:rsid w:val="004D4EC4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Naslov7Znak">
    <w:name w:val="Naslov 7 Znak"/>
    <w:link w:val="Naslov7"/>
    <w:uiPriority w:val="9"/>
    <w:semiHidden/>
    <w:rsid w:val="004D4EC4"/>
    <w:rPr>
      <w:rFonts w:ascii="Cambria" w:eastAsia="Times New Roman" w:hAnsi="Cambria" w:cs="Times New Roman"/>
      <w:i/>
      <w:iCs/>
    </w:rPr>
  </w:style>
  <w:style w:type="character" w:customStyle="1" w:styleId="Naslov8Znak">
    <w:name w:val="Naslov 8 Znak"/>
    <w:link w:val="Naslov8"/>
    <w:uiPriority w:val="9"/>
    <w:semiHidden/>
    <w:rsid w:val="004D4EC4"/>
    <w:rPr>
      <w:rFonts w:ascii="Cambria" w:eastAsia="Times New Roman" w:hAnsi="Cambria" w:cs="Times New Roman"/>
      <w:sz w:val="20"/>
      <w:szCs w:val="20"/>
    </w:rPr>
  </w:style>
  <w:style w:type="character" w:customStyle="1" w:styleId="Naslov9Znak">
    <w:name w:val="Naslov 9 Znak"/>
    <w:link w:val="Naslov9"/>
    <w:uiPriority w:val="9"/>
    <w:semiHidden/>
    <w:rsid w:val="004D4EC4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Naslov">
    <w:name w:val="Title"/>
    <w:basedOn w:val="Navaden"/>
    <w:next w:val="Navaden"/>
    <w:link w:val="NaslovZnak"/>
    <w:uiPriority w:val="10"/>
    <w:qFormat/>
    <w:rsid w:val="00051DAE"/>
    <w:pPr>
      <w:pBdr>
        <w:bottom w:val="single" w:sz="4" w:space="1" w:color="auto"/>
      </w:pBdr>
      <w:contextualSpacing/>
    </w:pPr>
    <w:rPr>
      <w:spacing w:val="5"/>
      <w:sz w:val="52"/>
      <w:szCs w:val="52"/>
    </w:rPr>
  </w:style>
  <w:style w:type="character" w:customStyle="1" w:styleId="NaslovZnak">
    <w:name w:val="Naslov Znak"/>
    <w:link w:val="Naslov"/>
    <w:uiPriority w:val="10"/>
    <w:rsid w:val="00051DAE"/>
    <w:rPr>
      <w:rFonts w:ascii="Calibri" w:eastAsia="Times New Roman" w:hAnsi="Calibri" w:cs="Times New Roman"/>
      <w:spacing w:val="5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51DAE"/>
    <w:pPr>
      <w:spacing w:after="600"/>
    </w:pPr>
    <w:rPr>
      <w:i/>
      <w:iCs/>
      <w:spacing w:val="13"/>
      <w:sz w:val="24"/>
      <w:szCs w:val="24"/>
    </w:rPr>
  </w:style>
  <w:style w:type="character" w:customStyle="1" w:styleId="PodnaslovZnak">
    <w:name w:val="Podnaslov Znak"/>
    <w:link w:val="Podnaslov"/>
    <w:uiPriority w:val="11"/>
    <w:rsid w:val="00051DAE"/>
    <w:rPr>
      <w:rFonts w:ascii="Calibri" w:eastAsia="Times New Roman" w:hAnsi="Calibri" w:cs="Times New Roman"/>
      <w:i/>
      <w:iCs/>
      <w:spacing w:val="13"/>
      <w:sz w:val="24"/>
      <w:szCs w:val="24"/>
    </w:rPr>
  </w:style>
  <w:style w:type="character" w:styleId="Krepko">
    <w:name w:val="Strong"/>
    <w:uiPriority w:val="22"/>
    <w:qFormat/>
    <w:rsid w:val="004D4EC4"/>
    <w:rPr>
      <w:b/>
      <w:bCs/>
    </w:rPr>
  </w:style>
  <w:style w:type="character" w:styleId="Poudarek">
    <w:name w:val="Emphasis"/>
    <w:uiPriority w:val="20"/>
    <w:qFormat/>
    <w:rsid w:val="004D4EC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rezrazmikov">
    <w:name w:val="No Spacing"/>
    <w:basedOn w:val="Navaden"/>
    <w:uiPriority w:val="1"/>
    <w:qFormat/>
    <w:rsid w:val="004D4EC4"/>
    <w:pPr>
      <w:spacing w:after="0"/>
    </w:pPr>
  </w:style>
  <w:style w:type="paragraph" w:styleId="Odstavekseznama">
    <w:name w:val="List Paragraph"/>
    <w:basedOn w:val="Navaden"/>
    <w:uiPriority w:val="34"/>
    <w:qFormat/>
    <w:rsid w:val="00E757D1"/>
    <w:pPr>
      <w:spacing w:after="0"/>
      <w:ind w:left="720"/>
      <w:contextualSpacing/>
    </w:pPr>
  </w:style>
  <w:style w:type="paragraph" w:styleId="Citat">
    <w:name w:val="Quote"/>
    <w:basedOn w:val="Navaden"/>
    <w:next w:val="Navaden"/>
    <w:link w:val="CitatZnak"/>
    <w:uiPriority w:val="29"/>
    <w:qFormat/>
    <w:rsid w:val="004D4EC4"/>
    <w:pPr>
      <w:spacing w:before="200" w:after="0"/>
      <w:ind w:left="360" w:right="360"/>
    </w:pPr>
    <w:rPr>
      <w:i/>
      <w:iCs/>
    </w:rPr>
  </w:style>
  <w:style w:type="character" w:customStyle="1" w:styleId="CitatZnak">
    <w:name w:val="Citat Znak"/>
    <w:link w:val="Citat"/>
    <w:uiPriority w:val="29"/>
    <w:rsid w:val="004D4EC4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4EC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zivencitatZnak">
    <w:name w:val="Intenziven citat Znak"/>
    <w:link w:val="Intenzivencitat"/>
    <w:uiPriority w:val="30"/>
    <w:rsid w:val="004D4EC4"/>
    <w:rPr>
      <w:b/>
      <w:bCs/>
      <w:i/>
      <w:iCs/>
    </w:rPr>
  </w:style>
  <w:style w:type="character" w:styleId="Neenpoudarek">
    <w:name w:val="Subtle Emphasis"/>
    <w:uiPriority w:val="19"/>
    <w:qFormat/>
    <w:rsid w:val="004D4EC4"/>
    <w:rPr>
      <w:i/>
      <w:iCs/>
    </w:rPr>
  </w:style>
  <w:style w:type="character" w:styleId="Intenzivenpoudarek">
    <w:name w:val="Intense Emphasis"/>
    <w:uiPriority w:val="21"/>
    <w:qFormat/>
    <w:rsid w:val="004D4EC4"/>
    <w:rPr>
      <w:b/>
      <w:bCs/>
    </w:rPr>
  </w:style>
  <w:style w:type="character" w:styleId="Neensklic">
    <w:name w:val="Subtle Reference"/>
    <w:uiPriority w:val="31"/>
    <w:qFormat/>
    <w:rsid w:val="004D4EC4"/>
    <w:rPr>
      <w:smallCaps/>
    </w:rPr>
  </w:style>
  <w:style w:type="character" w:styleId="Intenzivensklic">
    <w:name w:val="Intense Reference"/>
    <w:uiPriority w:val="32"/>
    <w:qFormat/>
    <w:rsid w:val="004D4EC4"/>
    <w:rPr>
      <w:smallCaps/>
      <w:spacing w:val="5"/>
      <w:u w:val="single"/>
    </w:rPr>
  </w:style>
  <w:style w:type="character" w:styleId="Naslovknjige">
    <w:name w:val="Book Title"/>
    <w:uiPriority w:val="33"/>
    <w:qFormat/>
    <w:rsid w:val="004D4EC4"/>
    <w:rPr>
      <w:i/>
      <w:i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4D4EC4"/>
    <w:pPr>
      <w:outlineLvl w:val="9"/>
    </w:pPr>
    <w:rPr>
      <w:lang w:bidi="en-US"/>
    </w:rPr>
  </w:style>
  <w:style w:type="paragraph" w:styleId="Glava">
    <w:name w:val="header"/>
    <w:basedOn w:val="Navaden"/>
    <w:link w:val="Glav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GlavaZnak">
    <w:name w:val="Glava Znak"/>
    <w:basedOn w:val="Privzetapisavaodstavka"/>
    <w:link w:val="Glava"/>
    <w:uiPriority w:val="99"/>
    <w:rsid w:val="00BB5C4F"/>
  </w:style>
  <w:style w:type="paragraph" w:styleId="Noga">
    <w:name w:val="footer"/>
    <w:basedOn w:val="Navaden"/>
    <w:link w:val="Nog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NogaZnak">
    <w:name w:val="Noga Znak"/>
    <w:basedOn w:val="Privzetapisavaodstavka"/>
    <w:link w:val="Noga"/>
    <w:uiPriority w:val="99"/>
    <w:rsid w:val="00BB5C4F"/>
  </w:style>
  <w:style w:type="paragraph" w:styleId="Besedilooblaka">
    <w:name w:val="Balloon Text"/>
    <w:basedOn w:val="Navaden"/>
    <w:link w:val="BesedilooblakaZnak"/>
    <w:uiPriority w:val="99"/>
    <w:semiHidden/>
    <w:unhideWhenUsed/>
    <w:rsid w:val="00BB5C4F"/>
    <w:pPr>
      <w:spacing w:after="0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BB5C4F"/>
    <w:rPr>
      <w:rFonts w:ascii="Tahoma" w:hAnsi="Tahoma" w:cs="Tahoma"/>
      <w:sz w:val="16"/>
      <w:szCs w:val="16"/>
    </w:rPr>
  </w:style>
  <w:style w:type="character" w:styleId="Hiperpovezava">
    <w:name w:val="Hyperlink"/>
    <w:uiPriority w:val="99"/>
    <w:unhideWhenUsed/>
    <w:rsid w:val="00B02A70"/>
    <w:rPr>
      <w:color w:val="0000FF"/>
      <w:u w:val="single"/>
    </w:rPr>
  </w:style>
  <w:style w:type="paragraph" w:customStyle="1" w:styleId="Default">
    <w:name w:val="Default"/>
    <w:rsid w:val="0080304F"/>
    <w:pPr>
      <w:autoSpaceDE w:val="0"/>
      <w:autoSpaceDN w:val="0"/>
      <w:adjustRightInd w:val="0"/>
    </w:pPr>
    <w:rPr>
      <w:rFonts w:ascii="KYBHJ T+ Titillium Text 25 L" w:hAnsi="KYBHJ T+ Titillium Text 25 L" w:cs="KYBHJ T+ Titillium Text 25 L"/>
      <w:color w:val="000000"/>
      <w:sz w:val="24"/>
      <w:szCs w:val="24"/>
    </w:rPr>
  </w:style>
  <w:style w:type="character" w:customStyle="1" w:styleId="A1">
    <w:name w:val="A1"/>
    <w:uiPriority w:val="99"/>
    <w:rsid w:val="0080304F"/>
    <w:rPr>
      <w:rFonts w:ascii="TitilliumText25L" w:hAnsi="TitilliumText25L" w:cs="TitilliumText25L"/>
      <w:color w:val="00688A"/>
      <w:sz w:val="16"/>
      <w:szCs w:val="16"/>
    </w:rPr>
  </w:style>
  <w:style w:type="table" w:styleId="Tabelamrea">
    <w:name w:val="Table Grid"/>
    <w:basedOn w:val="Navadnatabela"/>
    <w:uiPriority w:val="59"/>
    <w:rsid w:val="00EC4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ucija\Prenosi\dopis-um-feri-1%20(2)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c414fd7f-21c6-4d94-90e3-68400e5795fc">K67AKCNZ6W6Y-280-25</_dlc_DocId>
    <_dlc_DocIdUrl xmlns="c414fd7f-21c6-4d94-90e3-68400e5795fc">
      <Url>https://www.um.si/CGP/FERI/_layouts/15/DocIdRedir.aspx?ID=K67AKCNZ6W6Y-280-25</Url>
      <Description>K67AKCNZ6W6Y-280-25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F2E6FB299C0E43BB4D7A395762AA5A" ma:contentTypeVersion="1" ma:contentTypeDescription="Ustvari nov dokument." ma:contentTypeScope="" ma:versionID="24b88ecd5ee79c7b2745069cf460fc93">
  <xsd:schema xmlns:xsd="http://www.w3.org/2001/XMLSchema" xmlns:xs="http://www.w3.org/2001/XMLSchema" xmlns:p="http://schemas.microsoft.com/office/2006/metadata/properties" xmlns:ns1="http://schemas.microsoft.com/sharepoint/v3" xmlns:ns2="c414fd7f-21c6-4d94-90e3-68400e5795fc" targetNamespace="http://schemas.microsoft.com/office/2006/metadata/properties" ma:root="true" ma:fieldsID="700dbcdbde0f8d42dfd272a821cccf80" ns1:_="" ns2:_="">
    <xsd:import namespace="http://schemas.microsoft.com/sharepoint/v3"/>
    <xsd:import namespace="c414fd7f-21c6-4d94-90e3-68400e5795f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Razporejanje začetnega datum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Razporejanje končnega datum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4fd7f-21c6-4d94-90e3-68400e5795f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rednost ID-ja dokumenta" ma:description="Vrednost ID-ja dokumenta, dodeljenega temu elementu." ma:internalName="_dlc_DocId" ma:readOnly="true">
      <xsd:simpleType>
        <xsd:restriction base="dms:Text"/>
      </xsd:simpleType>
    </xsd:element>
    <xsd:element name="_dlc_DocIdUrl" ma:index="9" nillable="true" ma:displayName="ID dokumenta" ma:description="Trajna povezava do tega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E53E82-BCFC-436D-9F6F-172C809F7E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E0B6BB-5202-4FDA-98B7-423EEE8B4D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414fd7f-21c6-4d94-90e3-68400e5795fc"/>
  </ds:schemaRefs>
</ds:datastoreItem>
</file>

<file path=customXml/itemProps3.xml><?xml version="1.0" encoding="utf-8"?>
<ds:datastoreItem xmlns:ds="http://schemas.openxmlformats.org/officeDocument/2006/customXml" ds:itemID="{1EDAC599-D8F9-4A75-945C-120634AB7C9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626EAD6-7B5E-4536-AFBC-D612006A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414fd7f-21c6-4d94-90e3-68400e579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dopis-um-feri-1 (2)</Template>
  <TotalTime>2</TotalTime>
  <Pages>6</Pages>
  <Words>524</Words>
  <Characters>2990</Characters>
  <Application>Microsoft Office Word</Application>
  <DocSecurity>0</DocSecurity>
  <Lines>24</Lines>
  <Paragraphs>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 Priimek</dc:creator>
  <cp:lastModifiedBy>Matej Nemec</cp:lastModifiedBy>
  <cp:revision>2</cp:revision>
  <dcterms:created xsi:type="dcterms:W3CDTF">2025-12-09T19:44:00Z</dcterms:created>
  <dcterms:modified xsi:type="dcterms:W3CDTF">2025-12-09T19:44:00Z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7d5ed72e-759b-4d1d-9f96-04bf961a1738</vt:lpwstr>
  </property>
  <property fmtid="{D5CDD505-2E9C-101B-9397-08002B2CF9AE}" pid="3" name="ContentTypeId">
    <vt:lpwstr>0x0101003FF2E6FB299C0E43BB4D7A395762AA5A</vt:lpwstr>
  </property>
</Properties>
</file>