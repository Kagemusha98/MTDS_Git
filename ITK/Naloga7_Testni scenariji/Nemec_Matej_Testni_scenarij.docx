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99E9" w14:textId="77777777" w:rsidR="00F1084A" w:rsidRDefault="00F1084A" w:rsidP="006837C4"/>
    <w:p w14:paraId="132244C5" w14:textId="77777777" w:rsidR="009C4376" w:rsidRDefault="009C4376" w:rsidP="00D76383"/>
    <w:p w14:paraId="24B4EF7B" w14:textId="77777777" w:rsidR="00E61741" w:rsidRDefault="00E61741" w:rsidP="00D76383"/>
    <w:p w14:paraId="4C53FC77" w14:textId="77777777" w:rsidR="00E61741" w:rsidRDefault="00E61741" w:rsidP="00E61741">
      <w:pPr>
        <w:jc w:val="center"/>
        <w:rPr>
          <w:b/>
          <w:sz w:val="48"/>
        </w:rPr>
      </w:pPr>
    </w:p>
    <w:p w14:paraId="4D093AF5" w14:textId="77777777" w:rsidR="00E61741" w:rsidRDefault="0048378A" w:rsidP="00E61741">
      <w:pPr>
        <w:jc w:val="center"/>
        <w:rPr>
          <w:b/>
          <w:sz w:val="72"/>
        </w:rPr>
      </w:pPr>
      <w:r>
        <w:rPr>
          <w:b/>
          <w:sz w:val="72"/>
        </w:rPr>
        <w:t xml:space="preserve">TESTNI </w:t>
      </w:r>
      <w:r w:rsidR="00EE3461">
        <w:rPr>
          <w:b/>
          <w:sz w:val="72"/>
        </w:rPr>
        <w:t>SCENARIJI</w:t>
      </w:r>
    </w:p>
    <w:p w14:paraId="7627A35D" w14:textId="77777777" w:rsidR="00BF5BBC" w:rsidRDefault="00BF5BBC" w:rsidP="00E61741">
      <w:pPr>
        <w:jc w:val="center"/>
        <w:rPr>
          <w:b/>
          <w:sz w:val="48"/>
        </w:rPr>
      </w:pPr>
    </w:p>
    <w:p w14:paraId="69B3293C" w14:textId="77777777" w:rsidR="00E61741" w:rsidRPr="00E61741" w:rsidRDefault="00D22456" w:rsidP="00E61741">
      <w:pPr>
        <w:jc w:val="center"/>
        <w:rPr>
          <w:sz w:val="36"/>
        </w:rPr>
      </w:pPr>
      <w:r>
        <w:rPr>
          <w:sz w:val="36"/>
        </w:rPr>
        <w:t>8</w:t>
      </w:r>
      <w:r w:rsidR="00E61741" w:rsidRPr="00E61741">
        <w:rPr>
          <w:sz w:val="36"/>
        </w:rPr>
        <w:t>. naloga pri predmetu ITK</w:t>
      </w:r>
    </w:p>
    <w:p w14:paraId="1941C5C8" w14:textId="77777777" w:rsidR="00E61741" w:rsidRDefault="00E61741" w:rsidP="00D76383"/>
    <w:p w14:paraId="0B4D3B1D" w14:textId="77777777" w:rsidR="00E61741" w:rsidRDefault="00E61741" w:rsidP="00D76383"/>
    <w:p w14:paraId="2CE17684" w14:textId="77777777" w:rsidR="00E61741" w:rsidRDefault="00E61741" w:rsidP="00D76383"/>
    <w:p w14:paraId="608C7B85" w14:textId="77777777" w:rsidR="00E61741" w:rsidRDefault="00E61741" w:rsidP="00D76383">
      <w:pPr>
        <w:rPr>
          <w:b/>
          <w:sz w:val="24"/>
        </w:rPr>
      </w:pPr>
    </w:p>
    <w:p w14:paraId="086B87CB" w14:textId="77777777" w:rsidR="00E61741" w:rsidRDefault="00E61741" w:rsidP="00D76383">
      <w:pPr>
        <w:rPr>
          <w:b/>
          <w:sz w:val="24"/>
        </w:rPr>
      </w:pPr>
    </w:p>
    <w:p w14:paraId="20452E7F" w14:textId="77777777" w:rsidR="00E61741" w:rsidRDefault="00E61741" w:rsidP="00D76383">
      <w:pPr>
        <w:rPr>
          <w:b/>
          <w:sz w:val="24"/>
        </w:rPr>
      </w:pPr>
    </w:p>
    <w:p w14:paraId="19157703" w14:textId="77777777" w:rsidR="00E61741" w:rsidRDefault="00E61741" w:rsidP="00D76383">
      <w:pPr>
        <w:rPr>
          <w:b/>
          <w:sz w:val="24"/>
        </w:rPr>
      </w:pPr>
    </w:p>
    <w:p w14:paraId="67835C65" w14:textId="77777777" w:rsidR="00E61741" w:rsidRDefault="00E61741" w:rsidP="00D76383">
      <w:pPr>
        <w:rPr>
          <w:b/>
          <w:sz w:val="24"/>
        </w:rPr>
      </w:pPr>
    </w:p>
    <w:p w14:paraId="357C7246" w14:textId="77777777" w:rsidR="00E61741" w:rsidRDefault="00E61741" w:rsidP="00D76383">
      <w:pPr>
        <w:rPr>
          <w:b/>
          <w:sz w:val="24"/>
        </w:rPr>
      </w:pPr>
    </w:p>
    <w:p w14:paraId="0238AA45" w14:textId="77777777" w:rsidR="00E61741" w:rsidRDefault="00E61741" w:rsidP="00D76383">
      <w:pPr>
        <w:rPr>
          <w:b/>
          <w:sz w:val="24"/>
        </w:rPr>
      </w:pPr>
    </w:p>
    <w:p w14:paraId="52E8CD71" w14:textId="77777777" w:rsidR="00E61741" w:rsidRDefault="00E61741" w:rsidP="00D76383">
      <w:pPr>
        <w:rPr>
          <w:b/>
          <w:sz w:val="24"/>
        </w:rPr>
      </w:pPr>
    </w:p>
    <w:p w14:paraId="481E409E" w14:textId="77777777" w:rsidR="00E61741" w:rsidRDefault="00E61741" w:rsidP="00D76383">
      <w:pPr>
        <w:rPr>
          <w:b/>
          <w:sz w:val="24"/>
        </w:rPr>
      </w:pPr>
    </w:p>
    <w:p w14:paraId="4BA1D2B3" w14:textId="77777777" w:rsidR="00E61741" w:rsidRDefault="00E61741" w:rsidP="00D76383">
      <w:pPr>
        <w:rPr>
          <w:sz w:val="28"/>
        </w:rPr>
      </w:pPr>
      <w:r w:rsidRPr="00E61741">
        <w:rPr>
          <w:b/>
          <w:sz w:val="28"/>
        </w:rPr>
        <w:t>Avtor:</w:t>
      </w:r>
      <w:r w:rsidRPr="00E61741">
        <w:rPr>
          <w:sz w:val="28"/>
        </w:rPr>
        <w:t xml:space="preserve"> Ime Priimek</w:t>
      </w:r>
    </w:p>
    <w:p w14:paraId="1A1D0D0C" w14:textId="77777777" w:rsidR="00E61741" w:rsidRPr="00E61741" w:rsidRDefault="00E61741" w:rsidP="00D76383">
      <w:pPr>
        <w:rPr>
          <w:b/>
          <w:sz w:val="28"/>
        </w:rPr>
      </w:pPr>
      <w:r w:rsidRPr="00E61741">
        <w:rPr>
          <w:b/>
          <w:sz w:val="28"/>
        </w:rPr>
        <w:t xml:space="preserve">Smer študija: </w:t>
      </w:r>
      <w:r w:rsidR="00EE3461" w:rsidRPr="00EE3461">
        <w:rPr>
          <w:sz w:val="28"/>
        </w:rPr>
        <w:t>ITK VS</w:t>
      </w:r>
    </w:p>
    <w:p w14:paraId="678A4E0A" w14:textId="77777777" w:rsidR="00E61741" w:rsidRPr="00E61741" w:rsidRDefault="00E61741" w:rsidP="00D76383">
      <w:pPr>
        <w:rPr>
          <w:sz w:val="28"/>
        </w:rPr>
      </w:pPr>
      <w:r w:rsidRPr="00E61741">
        <w:rPr>
          <w:b/>
          <w:sz w:val="28"/>
        </w:rPr>
        <w:t>Študijsko leto:</w:t>
      </w:r>
      <w:r w:rsidRPr="00E61741">
        <w:rPr>
          <w:sz w:val="28"/>
        </w:rPr>
        <w:t xml:space="preserve"> </w:t>
      </w:r>
      <w:r w:rsidRPr="00E61741">
        <w:rPr>
          <w:b/>
          <w:color w:val="FF0000"/>
          <w:sz w:val="28"/>
        </w:rPr>
        <w:t>*</w:t>
      </w:r>
      <w:r w:rsidRPr="00E61741">
        <w:rPr>
          <w:i/>
          <w:color w:val="FF0000"/>
          <w:sz w:val="28"/>
        </w:rPr>
        <w:t>dopolniti*</w:t>
      </w:r>
    </w:p>
    <w:p w14:paraId="3FE0B6D1" w14:textId="19D9002B" w:rsidR="002F5788" w:rsidRDefault="00E61741" w:rsidP="002F5788">
      <w:pPr>
        <w:pStyle w:val="Naslov1"/>
      </w:pPr>
      <w:r>
        <w:br w:type="page"/>
      </w:r>
      <w:r w:rsidR="002F5788">
        <w:lastRenderedPageBreak/>
        <w:t>Funkcionalnost 1</w:t>
      </w:r>
      <w:r w:rsidR="000B2B1E">
        <w:t>:</w:t>
      </w:r>
      <w:r w:rsidR="000B2B1E" w:rsidRPr="000B2B1E">
        <w:t xml:space="preserve"> </w:t>
      </w:r>
      <w:r w:rsidR="000B2B1E" w:rsidRPr="000B2B1E">
        <w:t>Iskanje rekreacijskih lokacij</w:t>
      </w:r>
    </w:p>
    <w:p w14:paraId="2AD239F5" w14:textId="77777777" w:rsidR="002F5788" w:rsidRPr="002F5788" w:rsidRDefault="002F5788" w:rsidP="002F5788"/>
    <w:p w14:paraId="5E063129" w14:textId="77777777" w:rsidR="0048378A" w:rsidRPr="00EE3461" w:rsidRDefault="0048378A" w:rsidP="0048378A">
      <w:pPr>
        <w:pStyle w:val="Naslov2"/>
      </w:pPr>
      <w:r>
        <w:t>Opis</w:t>
      </w:r>
    </w:p>
    <w:tbl>
      <w:tblPr>
        <w:tblStyle w:val="Tabelamrea"/>
        <w:tblpPr w:leftFromText="141" w:rightFromText="141" w:vertAnchor="text" w:horzAnchor="margin" w:tblpY="53"/>
        <w:tblW w:w="5000" w:type="pct"/>
        <w:tblLook w:val="04A0" w:firstRow="1" w:lastRow="0" w:firstColumn="1" w:lastColumn="0" w:noHBand="0" w:noVBand="1"/>
      </w:tblPr>
      <w:tblGrid>
        <w:gridCol w:w="1696"/>
        <w:gridCol w:w="7366"/>
      </w:tblGrid>
      <w:tr w:rsidR="0048378A" w14:paraId="359EE0DB" w14:textId="77777777" w:rsidTr="0048378A">
        <w:tc>
          <w:tcPr>
            <w:tcW w:w="936" w:type="pct"/>
          </w:tcPr>
          <w:p w14:paraId="2E98E4D6" w14:textId="77777777" w:rsidR="0048378A" w:rsidRPr="00370F6A" w:rsidRDefault="0048378A" w:rsidP="0048378A">
            <w:pPr>
              <w:rPr>
                <w:b/>
              </w:rPr>
            </w:pPr>
            <w:r w:rsidRPr="00370F6A">
              <w:rPr>
                <w:b/>
              </w:rPr>
              <w:t>Lastnost</w:t>
            </w:r>
          </w:p>
        </w:tc>
        <w:tc>
          <w:tcPr>
            <w:tcW w:w="4064" w:type="pct"/>
          </w:tcPr>
          <w:p w14:paraId="3A8FB1A5" w14:textId="77777777" w:rsidR="0048378A" w:rsidRPr="00370F6A" w:rsidRDefault="0048378A" w:rsidP="0048378A">
            <w:pPr>
              <w:rPr>
                <w:b/>
              </w:rPr>
            </w:pPr>
            <w:r w:rsidRPr="00370F6A">
              <w:rPr>
                <w:b/>
              </w:rPr>
              <w:t>Opis</w:t>
            </w:r>
          </w:p>
        </w:tc>
      </w:tr>
      <w:tr w:rsidR="0048378A" w14:paraId="2A082FB6" w14:textId="77777777" w:rsidTr="0048378A">
        <w:tc>
          <w:tcPr>
            <w:tcW w:w="936" w:type="pct"/>
          </w:tcPr>
          <w:p w14:paraId="2B250A33" w14:textId="77777777" w:rsidR="0048378A" w:rsidRPr="0048378A" w:rsidRDefault="0048378A" w:rsidP="0048378A">
            <w:pPr>
              <w:rPr>
                <w:b/>
              </w:rPr>
            </w:pPr>
            <w:r w:rsidRPr="0048378A">
              <w:rPr>
                <w:b/>
              </w:rPr>
              <w:t>Ime</w:t>
            </w:r>
          </w:p>
        </w:tc>
        <w:tc>
          <w:tcPr>
            <w:tcW w:w="4064" w:type="pct"/>
          </w:tcPr>
          <w:p w14:paraId="47051BCC" w14:textId="3F474296" w:rsidR="0048378A" w:rsidRPr="000B2B1E" w:rsidRDefault="000B2B1E" w:rsidP="0048378A">
            <w:pPr>
              <w:rPr>
                <w:iCs/>
              </w:rPr>
            </w:pPr>
            <w:proofErr w:type="spellStart"/>
            <w:r w:rsidRPr="000B2B1E">
              <w:rPr>
                <w:iCs/>
              </w:rPr>
              <w:t>IskanjeLokacijTest</w:t>
            </w:r>
            <w:proofErr w:type="spellEnd"/>
          </w:p>
        </w:tc>
      </w:tr>
      <w:tr w:rsidR="0048378A" w14:paraId="21F63BEF" w14:textId="77777777" w:rsidTr="0048378A">
        <w:tc>
          <w:tcPr>
            <w:tcW w:w="936" w:type="pct"/>
          </w:tcPr>
          <w:p w14:paraId="171B215A" w14:textId="77777777" w:rsidR="0048378A" w:rsidRPr="0048378A" w:rsidRDefault="0048378A" w:rsidP="0048378A">
            <w:pPr>
              <w:rPr>
                <w:b/>
              </w:rPr>
            </w:pPr>
            <w:r w:rsidRPr="0048378A">
              <w:rPr>
                <w:b/>
              </w:rPr>
              <w:t>Opis</w:t>
            </w:r>
          </w:p>
        </w:tc>
        <w:tc>
          <w:tcPr>
            <w:tcW w:w="4064" w:type="pct"/>
          </w:tcPr>
          <w:p w14:paraId="06DB3112" w14:textId="60FA3458" w:rsidR="0048378A" w:rsidRPr="000B2B1E" w:rsidRDefault="000B2B1E" w:rsidP="0048378A">
            <w:pPr>
              <w:rPr>
                <w:iCs/>
              </w:rPr>
            </w:pPr>
            <w:r w:rsidRPr="000B2B1E">
              <w:rPr>
                <w:iCs/>
              </w:rPr>
              <w:t>S testom preverimo, ali sistem pravilno poišče rekreacijske lokacije glede na vpisan iskalni niz.</w:t>
            </w:r>
          </w:p>
        </w:tc>
      </w:tr>
      <w:tr w:rsidR="0048378A" w14:paraId="1C9CA2CF" w14:textId="77777777" w:rsidTr="0048378A">
        <w:tc>
          <w:tcPr>
            <w:tcW w:w="936" w:type="pct"/>
          </w:tcPr>
          <w:p w14:paraId="7E6602BB" w14:textId="77777777" w:rsidR="0048378A" w:rsidRPr="0048378A" w:rsidRDefault="0048378A" w:rsidP="0048378A">
            <w:pPr>
              <w:rPr>
                <w:b/>
              </w:rPr>
            </w:pPr>
            <w:r w:rsidRPr="0048378A">
              <w:rPr>
                <w:b/>
              </w:rPr>
              <w:t>Namen</w:t>
            </w:r>
          </w:p>
        </w:tc>
        <w:tc>
          <w:tcPr>
            <w:tcW w:w="4064" w:type="pct"/>
          </w:tcPr>
          <w:p w14:paraId="2A83C801" w14:textId="0A6BE817" w:rsidR="0048378A" w:rsidRPr="000B2B1E" w:rsidRDefault="000B2B1E" w:rsidP="0048378A">
            <w:pPr>
              <w:rPr>
                <w:iCs/>
              </w:rPr>
            </w:pPr>
            <w:r w:rsidRPr="000B2B1E">
              <w:rPr>
                <w:iCs/>
              </w:rPr>
              <w:t>Preveriti pravilno delovanje iskanja lokacij po kraju ali imenu.</w:t>
            </w:r>
          </w:p>
        </w:tc>
      </w:tr>
      <w:tr w:rsidR="0048378A" w14:paraId="6E0A9604" w14:textId="77777777" w:rsidTr="0048378A">
        <w:tc>
          <w:tcPr>
            <w:tcW w:w="936" w:type="pct"/>
          </w:tcPr>
          <w:p w14:paraId="401EADE0" w14:textId="77777777" w:rsidR="0048378A" w:rsidRPr="0048378A" w:rsidRDefault="0048378A" w:rsidP="0048378A">
            <w:pPr>
              <w:rPr>
                <w:b/>
              </w:rPr>
            </w:pPr>
            <w:r w:rsidRPr="0048378A">
              <w:rPr>
                <w:b/>
              </w:rPr>
              <w:t>Odvisni testi in ovrednotenje elementov</w:t>
            </w:r>
          </w:p>
        </w:tc>
        <w:tc>
          <w:tcPr>
            <w:tcW w:w="4064" w:type="pct"/>
          </w:tcPr>
          <w:p w14:paraId="74013992" w14:textId="45F99C84" w:rsidR="0048378A" w:rsidRPr="000B2B1E" w:rsidRDefault="000B2B1E" w:rsidP="0048378A">
            <w:pPr>
              <w:rPr>
                <w:iCs/>
              </w:rPr>
            </w:pPr>
            <w:r>
              <w:rPr>
                <w:iCs/>
              </w:rPr>
              <w:t>/</w:t>
            </w:r>
          </w:p>
        </w:tc>
      </w:tr>
    </w:tbl>
    <w:p w14:paraId="2729FA96" w14:textId="77777777" w:rsidR="0048378A" w:rsidRDefault="0048378A" w:rsidP="0048378A"/>
    <w:p w14:paraId="107F0BF6" w14:textId="77777777" w:rsidR="0048378A" w:rsidRDefault="0048378A" w:rsidP="0048378A">
      <w:pPr>
        <w:pStyle w:val="Naslov2"/>
      </w:pPr>
      <w:r>
        <w:t>Izvajalni pogoji</w:t>
      </w:r>
    </w:p>
    <w:p w14:paraId="74FA8A12" w14:textId="5E652946" w:rsidR="0048378A" w:rsidRDefault="0048378A" w:rsidP="0048378A">
      <w:pPr>
        <w:pStyle w:val="Naslov3"/>
      </w:pPr>
      <w:r>
        <w:t>Predpogoji:</w:t>
      </w:r>
      <w:r w:rsidR="000B2B1E">
        <w:t xml:space="preserve"> </w:t>
      </w:r>
      <w:r w:rsidR="000B2B1E" w:rsidRPr="000B2B1E">
        <w:rPr>
          <w:b w:val="0"/>
          <w:bCs w:val="0"/>
        </w:rPr>
        <w:t>Uporabnik dostopa do spletne strani.</w:t>
      </w:r>
    </w:p>
    <w:p w14:paraId="4A8FCD19" w14:textId="3F7F967F" w:rsidR="0048378A" w:rsidRDefault="0048378A" w:rsidP="0048378A">
      <w:pPr>
        <w:pStyle w:val="Naslov3"/>
      </w:pPr>
      <w:r>
        <w:t>Vhodni podatki:</w:t>
      </w:r>
      <w:r w:rsidR="000B2B1E">
        <w:t xml:space="preserve"> </w:t>
      </w:r>
      <w:r w:rsidR="000B2B1E" w:rsidRPr="000B2B1E">
        <w:rPr>
          <w:b w:val="0"/>
          <w:bCs w:val="0"/>
        </w:rPr>
        <w:t>Iskalni niz (ime kraja ali lokacije).</w:t>
      </w:r>
    </w:p>
    <w:p w14:paraId="09BC1BF7" w14:textId="749269E1" w:rsidR="0048378A" w:rsidRDefault="0048378A" w:rsidP="0048378A">
      <w:pPr>
        <w:pStyle w:val="Naslov3"/>
      </w:pPr>
      <w:r>
        <w:t>Opazovalne točke:</w:t>
      </w:r>
      <w:r w:rsidR="000B2B1E" w:rsidRPr="000B2B1E">
        <w:t xml:space="preserve"> </w:t>
      </w:r>
      <w:r w:rsidR="000B2B1E" w:rsidRPr="000B2B1E">
        <w:rPr>
          <w:b w:val="0"/>
          <w:bCs w:val="0"/>
        </w:rPr>
        <w:t>Iskalno polje</w:t>
      </w:r>
      <w:r w:rsidR="000B2B1E" w:rsidRPr="000B2B1E">
        <w:rPr>
          <w:b w:val="0"/>
          <w:bCs w:val="0"/>
        </w:rPr>
        <w:t xml:space="preserve">, </w:t>
      </w:r>
      <w:r w:rsidR="000B2B1E">
        <w:rPr>
          <w:b w:val="0"/>
          <w:bCs w:val="0"/>
        </w:rPr>
        <w:t>s</w:t>
      </w:r>
      <w:r w:rsidR="000B2B1E" w:rsidRPr="000B2B1E">
        <w:rPr>
          <w:b w:val="0"/>
          <w:bCs w:val="0"/>
        </w:rPr>
        <w:t>eznam rezultatov</w:t>
      </w:r>
      <w:r w:rsidR="000B2B1E" w:rsidRPr="000B2B1E">
        <w:rPr>
          <w:b w:val="0"/>
          <w:bCs w:val="0"/>
        </w:rPr>
        <w:t>.</w:t>
      </w:r>
    </w:p>
    <w:p w14:paraId="10898B14" w14:textId="59DD6433" w:rsidR="0048378A" w:rsidRDefault="0048378A" w:rsidP="0048378A">
      <w:pPr>
        <w:pStyle w:val="Naslov3"/>
      </w:pPr>
      <w:r>
        <w:t>Kontrolne točke:</w:t>
      </w:r>
      <w:r w:rsidR="000B2B1E" w:rsidRPr="000B2B1E">
        <w:rPr>
          <w:b w:val="0"/>
          <w:bCs w:val="0"/>
        </w:rPr>
        <w:t xml:space="preserve"> </w:t>
      </w:r>
      <w:r w:rsidR="000B2B1E" w:rsidRPr="000B2B1E">
        <w:rPr>
          <w:b w:val="0"/>
          <w:bCs w:val="0"/>
        </w:rPr>
        <w:t>Iskalni niz ni prazen</w:t>
      </w:r>
      <w:r w:rsidR="000B2B1E" w:rsidRPr="000B2B1E">
        <w:rPr>
          <w:b w:val="0"/>
          <w:bCs w:val="0"/>
        </w:rPr>
        <w:t xml:space="preserve">, </w:t>
      </w:r>
      <w:r w:rsidR="000B2B1E" w:rsidRPr="000B2B1E">
        <w:rPr>
          <w:b w:val="0"/>
          <w:bCs w:val="0"/>
        </w:rPr>
        <w:t>Sistem pravilno filtrira podatke iz baze</w:t>
      </w:r>
      <w:r w:rsidR="000B2B1E" w:rsidRPr="000B2B1E">
        <w:rPr>
          <w:b w:val="0"/>
          <w:bCs w:val="0"/>
        </w:rPr>
        <w:t>.</w:t>
      </w:r>
    </w:p>
    <w:p w14:paraId="07A94886" w14:textId="7F6FA29A" w:rsidR="0048378A" w:rsidRDefault="0048378A" w:rsidP="0048378A">
      <w:pPr>
        <w:pStyle w:val="Naslov3"/>
      </w:pPr>
      <w:r>
        <w:t>Pričakovani rezultati:</w:t>
      </w:r>
      <w:r w:rsidR="000B2B1E">
        <w:t xml:space="preserve"> </w:t>
      </w:r>
      <w:r w:rsidR="000B2B1E" w:rsidRPr="000B2B1E">
        <w:rPr>
          <w:b w:val="0"/>
          <w:bCs w:val="0"/>
        </w:rPr>
        <w:t>Sistem prikaže ustrezne lokacije</w:t>
      </w:r>
      <w:r w:rsidR="000B2B1E" w:rsidRPr="000B2B1E">
        <w:rPr>
          <w:b w:val="0"/>
          <w:bCs w:val="0"/>
        </w:rPr>
        <w:t>.</w:t>
      </w:r>
    </w:p>
    <w:p w14:paraId="044FF062" w14:textId="45D15739" w:rsidR="0048378A" w:rsidRPr="000B2B1E" w:rsidRDefault="0048378A" w:rsidP="0048378A">
      <w:pPr>
        <w:pStyle w:val="Naslov3"/>
        <w:rPr>
          <w:b w:val="0"/>
          <w:bCs w:val="0"/>
        </w:rPr>
      </w:pPr>
      <w:proofErr w:type="spellStart"/>
      <w:r>
        <w:t>Popogoji</w:t>
      </w:r>
      <w:proofErr w:type="spellEnd"/>
      <w:r>
        <w:t>:</w:t>
      </w:r>
      <w:r w:rsidR="000B2B1E">
        <w:t xml:space="preserve"> </w:t>
      </w:r>
      <w:r w:rsidR="000B2B1E" w:rsidRPr="000B2B1E">
        <w:rPr>
          <w:b w:val="0"/>
          <w:bCs w:val="0"/>
        </w:rPr>
        <w:t>Prikazan seznam lokacij ali obvestilo o praznem rezultatu</w:t>
      </w:r>
      <w:r w:rsidR="000B2B1E" w:rsidRPr="000B2B1E">
        <w:rPr>
          <w:b w:val="0"/>
          <w:bCs w:val="0"/>
        </w:rPr>
        <w:t>.</w:t>
      </w:r>
    </w:p>
    <w:p w14:paraId="09C59FD2" w14:textId="77777777" w:rsidR="0048378A" w:rsidRDefault="0048378A" w:rsidP="0048378A"/>
    <w:p w14:paraId="7D90E1F3" w14:textId="77777777" w:rsidR="0048378A" w:rsidRDefault="0048378A" w:rsidP="0048378A"/>
    <w:p w14:paraId="3A391CFE" w14:textId="77777777" w:rsidR="0048378A" w:rsidRDefault="0048378A" w:rsidP="0048378A">
      <w:pPr>
        <w:pStyle w:val="Naslov2"/>
      </w:pPr>
      <w:r>
        <w:t>Osnovni in alternativni tokovi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48378A" w14:paraId="0F0EA682" w14:textId="77777777" w:rsidTr="0048378A">
        <w:tc>
          <w:tcPr>
            <w:tcW w:w="1555" w:type="dxa"/>
          </w:tcPr>
          <w:p w14:paraId="3C19FD89" w14:textId="77777777" w:rsidR="0048378A" w:rsidRDefault="0048378A" w:rsidP="0048378A"/>
        </w:tc>
        <w:tc>
          <w:tcPr>
            <w:tcW w:w="7507" w:type="dxa"/>
          </w:tcPr>
          <w:p w14:paraId="4C2052A0" w14:textId="77777777" w:rsidR="0048378A" w:rsidRDefault="0048378A" w:rsidP="0048378A">
            <w:r>
              <w:t>Koraki</w:t>
            </w:r>
          </w:p>
        </w:tc>
      </w:tr>
      <w:tr w:rsidR="0048378A" w14:paraId="22D18E6B" w14:textId="77777777" w:rsidTr="0048378A">
        <w:tc>
          <w:tcPr>
            <w:tcW w:w="1555" w:type="dxa"/>
          </w:tcPr>
          <w:p w14:paraId="40168FA9" w14:textId="77777777" w:rsidR="0048378A" w:rsidRPr="0048378A" w:rsidRDefault="0048378A" w:rsidP="0048378A">
            <w:pPr>
              <w:rPr>
                <w:b/>
              </w:rPr>
            </w:pPr>
            <w:r w:rsidRPr="0048378A">
              <w:rPr>
                <w:b/>
              </w:rPr>
              <w:t>Osnovni tok</w:t>
            </w:r>
          </w:p>
        </w:tc>
        <w:tc>
          <w:tcPr>
            <w:tcW w:w="7507" w:type="dxa"/>
          </w:tcPr>
          <w:p w14:paraId="047054EC" w14:textId="77777777" w:rsidR="00EC2511" w:rsidRPr="000B2B1E" w:rsidRDefault="000B2B1E" w:rsidP="000B2B1E">
            <w:pPr>
              <w:pStyle w:val="Odstavekseznama"/>
              <w:numPr>
                <w:ilvl w:val="0"/>
                <w:numId w:val="9"/>
              </w:numPr>
              <w:rPr>
                <w:color w:val="FF0000"/>
              </w:rPr>
            </w:pPr>
            <w:r w:rsidRPr="000B2B1E">
              <w:t>Uporabnik vpiše iskalni niz.</w:t>
            </w:r>
          </w:p>
          <w:p w14:paraId="02EF59FD" w14:textId="77777777" w:rsidR="000B2B1E" w:rsidRPr="000B2B1E" w:rsidRDefault="000B2B1E" w:rsidP="000B2B1E">
            <w:pPr>
              <w:pStyle w:val="Odstavekseznama"/>
              <w:numPr>
                <w:ilvl w:val="0"/>
                <w:numId w:val="9"/>
              </w:numPr>
              <w:rPr>
                <w:color w:val="FF0000"/>
              </w:rPr>
            </w:pPr>
            <w:r w:rsidRPr="000B2B1E">
              <w:t>Klikne gumb »</w:t>
            </w:r>
            <w:r>
              <w:t>Enter</w:t>
            </w:r>
            <w:r w:rsidRPr="000B2B1E">
              <w:t>«.</w:t>
            </w:r>
          </w:p>
          <w:p w14:paraId="4B70008A" w14:textId="1B13B1CD" w:rsidR="000B2B1E" w:rsidRPr="000B2B1E" w:rsidRDefault="000B2B1E" w:rsidP="000B2B1E">
            <w:pPr>
              <w:pStyle w:val="Odstavekseznama"/>
              <w:numPr>
                <w:ilvl w:val="0"/>
                <w:numId w:val="9"/>
              </w:numPr>
              <w:rPr>
                <w:color w:val="FF0000"/>
              </w:rPr>
            </w:pPr>
            <w:r w:rsidRPr="000B2B1E">
              <w:t>Sistem prikaže seznam lokacij.</w:t>
            </w:r>
          </w:p>
        </w:tc>
      </w:tr>
      <w:tr w:rsidR="0048378A" w14:paraId="6FCA2C7A" w14:textId="77777777" w:rsidTr="0048378A">
        <w:tc>
          <w:tcPr>
            <w:tcW w:w="1555" w:type="dxa"/>
          </w:tcPr>
          <w:p w14:paraId="5C516201" w14:textId="337E9FB6" w:rsidR="0048378A" w:rsidRPr="0048378A" w:rsidRDefault="0048378A" w:rsidP="0048378A">
            <w:pPr>
              <w:rPr>
                <w:b/>
              </w:rPr>
            </w:pPr>
            <w:r w:rsidRPr="0048378A">
              <w:rPr>
                <w:b/>
              </w:rPr>
              <w:t>Alternative</w:t>
            </w:r>
            <w:r w:rsidR="000B2B1E">
              <w:rPr>
                <w:b/>
              </w:rPr>
              <w:t>_1</w:t>
            </w:r>
          </w:p>
        </w:tc>
        <w:tc>
          <w:tcPr>
            <w:tcW w:w="7507" w:type="dxa"/>
          </w:tcPr>
          <w:p w14:paraId="68C1D9B7" w14:textId="5356430D" w:rsidR="00EC2511" w:rsidRPr="000B2B1E" w:rsidRDefault="000B2B1E" w:rsidP="000B2B1E">
            <w:pPr>
              <w:pStyle w:val="Odstavekseznama"/>
              <w:numPr>
                <w:ilvl w:val="0"/>
                <w:numId w:val="14"/>
              </w:numPr>
              <w:rPr>
                <w:color w:val="FF0000"/>
              </w:rPr>
            </w:pPr>
            <w:r w:rsidRPr="000B2B1E">
              <w:t>Če ni zadetkov, sistem izpiše obvestilo.</w:t>
            </w:r>
          </w:p>
        </w:tc>
      </w:tr>
    </w:tbl>
    <w:p w14:paraId="3A192CD9" w14:textId="77777777" w:rsidR="0048378A" w:rsidRDefault="0048378A" w:rsidP="0048378A"/>
    <w:p w14:paraId="72DA434A" w14:textId="77777777" w:rsidR="0048378A" w:rsidRDefault="0048378A" w:rsidP="0048378A"/>
    <w:p w14:paraId="3A547282" w14:textId="77777777" w:rsidR="0048378A" w:rsidRDefault="0048378A" w:rsidP="0048378A">
      <w:pPr>
        <w:pStyle w:val="Naslov2"/>
      </w:pPr>
      <w:r>
        <w:t>Možni scenariji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3288"/>
        <w:gridCol w:w="2582"/>
        <w:gridCol w:w="3192"/>
      </w:tblGrid>
      <w:tr w:rsidR="00EC2511" w14:paraId="22F74BE9" w14:textId="77777777" w:rsidTr="00EC2511">
        <w:tc>
          <w:tcPr>
            <w:tcW w:w="3288" w:type="dxa"/>
          </w:tcPr>
          <w:p w14:paraId="54B9AC2F" w14:textId="77777777" w:rsidR="00EC2511" w:rsidRPr="0076330F" w:rsidRDefault="00EC2511" w:rsidP="00F91F38">
            <w:pPr>
              <w:rPr>
                <w:b/>
              </w:rPr>
            </w:pPr>
            <w:r w:rsidRPr="0076330F">
              <w:rPr>
                <w:b/>
              </w:rPr>
              <w:t>Scenarij</w:t>
            </w:r>
          </w:p>
        </w:tc>
        <w:tc>
          <w:tcPr>
            <w:tcW w:w="2582" w:type="dxa"/>
          </w:tcPr>
          <w:p w14:paraId="720F616F" w14:textId="77777777" w:rsidR="00EC2511" w:rsidRDefault="00EC2511" w:rsidP="00F91F38">
            <w:r>
              <w:t>Osnovni tok</w:t>
            </w:r>
          </w:p>
        </w:tc>
        <w:tc>
          <w:tcPr>
            <w:tcW w:w="3192" w:type="dxa"/>
          </w:tcPr>
          <w:p w14:paraId="5319E1C6" w14:textId="77777777" w:rsidR="00EC2511" w:rsidRDefault="00EC2511" w:rsidP="00F91F38">
            <w:r>
              <w:t>Alternativni tok</w:t>
            </w:r>
          </w:p>
        </w:tc>
      </w:tr>
      <w:tr w:rsidR="00EC2511" w14:paraId="03D5B78D" w14:textId="77777777" w:rsidTr="00EC2511">
        <w:tc>
          <w:tcPr>
            <w:tcW w:w="3288" w:type="dxa"/>
          </w:tcPr>
          <w:p w14:paraId="04280177" w14:textId="59AAE9F8" w:rsidR="00EC2511" w:rsidRPr="000B2B1E" w:rsidRDefault="000B2B1E" w:rsidP="00F91F38">
            <w:pPr>
              <w:rPr>
                <w:iCs/>
              </w:rPr>
            </w:pPr>
            <w:r>
              <w:rPr>
                <w:iCs/>
              </w:rPr>
              <w:t>1_</w:t>
            </w:r>
            <w:r w:rsidRPr="000B2B1E">
              <w:rPr>
                <w:iCs/>
              </w:rPr>
              <w:t>Uspešno iskanje</w:t>
            </w:r>
          </w:p>
        </w:tc>
        <w:tc>
          <w:tcPr>
            <w:tcW w:w="2582" w:type="dxa"/>
          </w:tcPr>
          <w:p w14:paraId="0DCCE137" w14:textId="54B9A808" w:rsidR="00EC2511" w:rsidRDefault="000B2B1E" w:rsidP="00F91F38">
            <w:r>
              <w:t>Da</w:t>
            </w:r>
          </w:p>
        </w:tc>
        <w:tc>
          <w:tcPr>
            <w:tcW w:w="3192" w:type="dxa"/>
          </w:tcPr>
          <w:p w14:paraId="07E8AA30" w14:textId="17108145" w:rsidR="00EC2511" w:rsidRDefault="000B2B1E" w:rsidP="00F91F38">
            <w:r>
              <w:t>Ne</w:t>
            </w:r>
          </w:p>
        </w:tc>
      </w:tr>
      <w:tr w:rsidR="00EC2511" w14:paraId="39A47DA8" w14:textId="77777777" w:rsidTr="00EC2511">
        <w:tc>
          <w:tcPr>
            <w:tcW w:w="3288" w:type="dxa"/>
          </w:tcPr>
          <w:p w14:paraId="38EF53F8" w14:textId="444F2830" w:rsidR="00EC2511" w:rsidRDefault="000B2B1E" w:rsidP="00F91F38">
            <w:r>
              <w:t>2_</w:t>
            </w:r>
            <w:r w:rsidRPr="000B2B1E">
              <w:t>Ni zadetkov</w:t>
            </w:r>
          </w:p>
        </w:tc>
        <w:tc>
          <w:tcPr>
            <w:tcW w:w="2582" w:type="dxa"/>
          </w:tcPr>
          <w:p w14:paraId="50753054" w14:textId="75F51CBE" w:rsidR="00EC2511" w:rsidRDefault="000B2B1E" w:rsidP="00F91F38">
            <w:r>
              <w:t>Da</w:t>
            </w:r>
          </w:p>
        </w:tc>
        <w:tc>
          <w:tcPr>
            <w:tcW w:w="3192" w:type="dxa"/>
          </w:tcPr>
          <w:p w14:paraId="3ACBDB2F" w14:textId="04ED5511" w:rsidR="00EC2511" w:rsidRDefault="000B2B1E" w:rsidP="00F91F38">
            <w:r>
              <w:t>Da_1</w:t>
            </w:r>
          </w:p>
        </w:tc>
      </w:tr>
      <w:tr w:rsidR="000B2B1E" w14:paraId="4A1ADFC7" w14:textId="77777777" w:rsidTr="00EC2511">
        <w:tc>
          <w:tcPr>
            <w:tcW w:w="3288" w:type="dxa"/>
          </w:tcPr>
          <w:p w14:paraId="755650CB" w14:textId="77777777" w:rsidR="000B2B1E" w:rsidRDefault="000B2B1E" w:rsidP="00F91F38"/>
        </w:tc>
        <w:tc>
          <w:tcPr>
            <w:tcW w:w="2582" w:type="dxa"/>
          </w:tcPr>
          <w:p w14:paraId="0B6669F8" w14:textId="77777777" w:rsidR="000B2B1E" w:rsidRDefault="000B2B1E" w:rsidP="00F91F38"/>
        </w:tc>
        <w:tc>
          <w:tcPr>
            <w:tcW w:w="3192" w:type="dxa"/>
          </w:tcPr>
          <w:p w14:paraId="72FC0A0F" w14:textId="77777777" w:rsidR="000B2B1E" w:rsidRDefault="000B2B1E" w:rsidP="00F91F38"/>
        </w:tc>
      </w:tr>
    </w:tbl>
    <w:p w14:paraId="64FB805D" w14:textId="77777777" w:rsidR="0048378A" w:rsidRDefault="0048378A" w:rsidP="0048378A">
      <w:pPr>
        <w:pStyle w:val="Naslov2"/>
      </w:pPr>
      <w:r>
        <w:lastRenderedPageBreak/>
        <w:t>Testni primeri</w:t>
      </w:r>
    </w:p>
    <w:tbl>
      <w:tblPr>
        <w:tblStyle w:val="Tabelamrea"/>
        <w:tblpPr w:leftFromText="141" w:rightFromText="141" w:vertAnchor="text" w:horzAnchor="margin" w:tblpXSpec="center" w:tblpY="408"/>
        <w:tblW w:w="5000" w:type="pct"/>
        <w:tblLook w:val="04A0" w:firstRow="1" w:lastRow="0" w:firstColumn="1" w:lastColumn="0" w:noHBand="0" w:noVBand="1"/>
      </w:tblPr>
      <w:tblGrid>
        <w:gridCol w:w="782"/>
        <w:gridCol w:w="1182"/>
        <w:gridCol w:w="1356"/>
        <w:gridCol w:w="1356"/>
        <w:gridCol w:w="428"/>
        <w:gridCol w:w="551"/>
        <w:gridCol w:w="576"/>
        <w:gridCol w:w="1434"/>
        <w:gridCol w:w="1397"/>
      </w:tblGrid>
      <w:tr w:rsidR="00CD0B20" w:rsidRPr="00EC2511" w14:paraId="4645877D" w14:textId="77777777" w:rsidTr="00CD0B20">
        <w:tc>
          <w:tcPr>
            <w:tcW w:w="431" w:type="pct"/>
          </w:tcPr>
          <w:p w14:paraId="1F785E62" w14:textId="77777777" w:rsidR="00CD0B20" w:rsidRPr="00EC2511" w:rsidRDefault="00CD0B20" w:rsidP="00F91F38">
            <w:pPr>
              <w:rPr>
                <w:b/>
              </w:rPr>
            </w:pPr>
            <w:r w:rsidRPr="00EC2511">
              <w:rPr>
                <w:b/>
              </w:rPr>
              <w:t>TC ID#</w:t>
            </w:r>
          </w:p>
        </w:tc>
        <w:tc>
          <w:tcPr>
            <w:tcW w:w="652" w:type="pct"/>
          </w:tcPr>
          <w:p w14:paraId="67C98CF9" w14:textId="77777777" w:rsidR="00CD0B20" w:rsidRPr="00EC2511" w:rsidRDefault="00CD0B20" w:rsidP="00F91F38">
            <w:pPr>
              <w:rPr>
                <w:b/>
              </w:rPr>
            </w:pPr>
            <w:r w:rsidRPr="00EC2511">
              <w:rPr>
                <w:b/>
              </w:rPr>
              <w:t>Scenarij/ pogoj</w:t>
            </w:r>
          </w:p>
        </w:tc>
        <w:tc>
          <w:tcPr>
            <w:tcW w:w="748" w:type="pct"/>
          </w:tcPr>
          <w:p w14:paraId="3A320F37" w14:textId="7021E75A" w:rsidR="00CD0B20" w:rsidRPr="00EC2511" w:rsidRDefault="005249A4" w:rsidP="00F91F38">
            <w:pPr>
              <w:rPr>
                <w:b/>
              </w:rPr>
            </w:pPr>
            <w:r>
              <w:rPr>
                <w:b/>
              </w:rPr>
              <w:t>Iskalni niz</w:t>
            </w:r>
          </w:p>
        </w:tc>
        <w:tc>
          <w:tcPr>
            <w:tcW w:w="748" w:type="pct"/>
          </w:tcPr>
          <w:p w14:paraId="2D7E73E5" w14:textId="77777777" w:rsidR="00CD0B20" w:rsidRPr="00EC2511" w:rsidRDefault="00CD0B20" w:rsidP="00F91F38">
            <w:pPr>
              <w:rPr>
                <w:b/>
              </w:rPr>
            </w:pPr>
            <w:r>
              <w:rPr>
                <w:b/>
              </w:rPr>
              <w:t>Parameter 2</w:t>
            </w:r>
          </w:p>
        </w:tc>
        <w:tc>
          <w:tcPr>
            <w:tcW w:w="236" w:type="pct"/>
          </w:tcPr>
          <w:p w14:paraId="6730D388" w14:textId="77777777" w:rsidR="00CD0B20" w:rsidRPr="00EC2511" w:rsidRDefault="00CD0B20" w:rsidP="00F91F38">
            <w:pPr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04" w:type="pct"/>
          </w:tcPr>
          <w:p w14:paraId="57300336" w14:textId="77777777" w:rsidR="00CD0B20" w:rsidRPr="00EC2511" w:rsidRDefault="00CD0B20" w:rsidP="00F91F38">
            <w:pPr>
              <w:rPr>
                <w:b/>
              </w:rPr>
            </w:pPr>
          </w:p>
        </w:tc>
        <w:tc>
          <w:tcPr>
            <w:tcW w:w="318" w:type="pct"/>
          </w:tcPr>
          <w:p w14:paraId="67F823A7" w14:textId="77777777" w:rsidR="00CD0B20" w:rsidRPr="00EC2511" w:rsidRDefault="00CD0B20" w:rsidP="00F91F38">
            <w:pPr>
              <w:rPr>
                <w:b/>
              </w:rPr>
            </w:pPr>
          </w:p>
        </w:tc>
        <w:tc>
          <w:tcPr>
            <w:tcW w:w="791" w:type="pct"/>
          </w:tcPr>
          <w:p w14:paraId="357CB33B" w14:textId="77777777" w:rsidR="00CD0B20" w:rsidRPr="00EC2511" w:rsidRDefault="00CD0B20" w:rsidP="00F91F38">
            <w:pPr>
              <w:rPr>
                <w:b/>
              </w:rPr>
            </w:pPr>
            <w:r>
              <w:rPr>
                <w:b/>
              </w:rPr>
              <w:t>Parameter N</w:t>
            </w:r>
          </w:p>
        </w:tc>
        <w:tc>
          <w:tcPr>
            <w:tcW w:w="771" w:type="pct"/>
          </w:tcPr>
          <w:p w14:paraId="0BF4B80D" w14:textId="77777777" w:rsidR="00CD0B20" w:rsidRPr="00EC2511" w:rsidRDefault="00CD0B20" w:rsidP="00F91F38">
            <w:pPr>
              <w:rPr>
                <w:b/>
              </w:rPr>
            </w:pPr>
            <w:r w:rsidRPr="00EC2511">
              <w:rPr>
                <w:b/>
              </w:rPr>
              <w:t>Pričakovan rezultat</w:t>
            </w:r>
          </w:p>
        </w:tc>
      </w:tr>
      <w:tr w:rsidR="00CD0B20" w:rsidRPr="00EC2511" w14:paraId="4745F7E5" w14:textId="77777777" w:rsidTr="00CD0B20">
        <w:tc>
          <w:tcPr>
            <w:tcW w:w="431" w:type="pct"/>
          </w:tcPr>
          <w:p w14:paraId="746BAC29" w14:textId="77777777" w:rsidR="00CD0B20" w:rsidRPr="00EC2511" w:rsidRDefault="00CD0B20" w:rsidP="00F91F38">
            <w:r w:rsidRPr="00EC2511">
              <w:t>SPU1</w:t>
            </w:r>
          </w:p>
        </w:tc>
        <w:tc>
          <w:tcPr>
            <w:tcW w:w="652" w:type="pct"/>
          </w:tcPr>
          <w:p w14:paraId="61B8945B" w14:textId="414A7855" w:rsidR="00CD0B20" w:rsidRPr="00EC2511" w:rsidRDefault="000F77DC" w:rsidP="00F91F38">
            <w:r w:rsidRPr="000F77DC">
              <w:t>Uspešno iskanje</w:t>
            </w:r>
          </w:p>
        </w:tc>
        <w:tc>
          <w:tcPr>
            <w:tcW w:w="748" w:type="pct"/>
          </w:tcPr>
          <w:p w14:paraId="012063D1" w14:textId="515C6F9F" w:rsidR="00CD0B20" w:rsidRPr="00EC2511" w:rsidRDefault="000F77DC" w:rsidP="00F91F38">
            <w:r>
              <w:t>V</w:t>
            </w:r>
          </w:p>
        </w:tc>
        <w:tc>
          <w:tcPr>
            <w:tcW w:w="748" w:type="pct"/>
          </w:tcPr>
          <w:p w14:paraId="52A20CF6" w14:textId="77777777" w:rsidR="00CD0B20" w:rsidRPr="00EC2511" w:rsidRDefault="00CD0B20" w:rsidP="00F91F38"/>
        </w:tc>
        <w:tc>
          <w:tcPr>
            <w:tcW w:w="236" w:type="pct"/>
          </w:tcPr>
          <w:p w14:paraId="2DD81083" w14:textId="77777777" w:rsidR="00CD0B20" w:rsidRPr="00EC2511" w:rsidRDefault="00CD0B20" w:rsidP="00F91F38"/>
        </w:tc>
        <w:tc>
          <w:tcPr>
            <w:tcW w:w="304" w:type="pct"/>
          </w:tcPr>
          <w:p w14:paraId="54FE3A0B" w14:textId="77777777" w:rsidR="00CD0B20" w:rsidRPr="00EC2511" w:rsidRDefault="00CD0B20" w:rsidP="00F91F38"/>
        </w:tc>
        <w:tc>
          <w:tcPr>
            <w:tcW w:w="318" w:type="pct"/>
          </w:tcPr>
          <w:p w14:paraId="3805AAA3" w14:textId="77777777" w:rsidR="00CD0B20" w:rsidRPr="00EC2511" w:rsidRDefault="00CD0B20" w:rsidP="00F91F38"/>
        </w:tc>
        <w:tc>
          <w:tcPr>
            <w:tcW w:w="791" w:type="pct"/>
          </w:tcPr>
          <w:p w14:paraId="4C70059B" w14:textId="77777777" w:rsidR="00CD0B20" w:rsidRPr="00EC2511" w:rsidRDefault="00CD0B20" w:rsidP="00F91F38"/>
        </w:tc>
        <w:tc>
          <w:tcPr>
            <w:tcW w:w="771" w:type="pct"/>
          </w:tcPr>
          <w:p w14:paraId="0093F5B6" w14:textId="55431471" w:rsidR="00CD0B20" w:rsidRPr="00EC2511" w:rsidRDefault="000F77DC" w:rsidP="00F91F38">
            <w:r w:rsidRPr="000F77DC">
              <w:t>Prikazan seznam</w:t>
            </w:r>
          </w:p>
        </w:tc>
      </w:tr>
      <w:tr w:rsidR="00CD0B20" w:rsidRPr="00EC2511" w14:paraId="78A13878" w14:textId="77777777" w:rsidTr="00CD0B20">
        <w:tc>
          <w:tcPr>
            <w:tcW w:w="431" w:type="pct"/>
          </w:tcPr>
          <w:p w14:paraId="6243EF8C" w14:textId="77777777" w:rsidR="00CD0B20" w:rsidRPr="00EC2511" w:rsidRDefault="00CD0B20" w:rsidP="00F91F38">
            <w:r w:rsidRPr="00EC2511">
              <w:t>SPU2</w:t>
            </w:r>
          </w:p>
        </w:tc>
        <w:tc>
          <w:tcPr>
            <w:tcW w:w="652" w:type="pct"/>
          </w:tcPr>
          <w:p w14:paraId="6349AD9E" w14:textId="283CF4BF" w:rsidR="00CD0B20" w:rsidRPr="00EC2511" w:rsidRDefault="000F77DC" w:rsidP="00F91F38">
            <w:r w:rsidRPr="000F77DC">
              <w:t>Prazen niz</w:t>
            </w:r>
          </w:p>
        </w:tc>
        <w:tc>
          <w:tcPr>
            <w:tcW w:w="748" w:type="pct"/>
          </w:tcPr>
          <w:p w14:paraId="1C96657C" w14:textId="3D276C23" w:rsidR="00CD0B20" w:rsidRPr="00EC2511" w:rsidRDefault="000F77DC" w:rsidP="00F91F38">
            <w:pPr>
              <w:rPr>
                <w:color w:val="FF0000"/>
              </w:rPr>
            </w:pPr>
            <w:r w:rsidRPr="000F77DC">
              <w:t>N</w:t>
            </w:r>
          </w:p>
        </w:tc>
        <w:tc>
          <w:tcPr>
            <w:tcW w:w="748" w:type="pct"/>
          </w:tcPr>
          <w:p w14:paraId="50C00CC7" w14:textId="77777777" w:rsidR="00CD0B20" w:rsidRPr="00EC2511" w:rsidRDefault="00CD0B20" w:rsidP="00F91F38"/>
        </w:tc>
        <w:tc>
          <w:tcPr>
            <w:tcW w:w="236" w:type="pct"/>
          </w:tcPr>
          <w:p w14:paraId="72B71A1D" w14:textId="77777777" w:rsidR="00CD0B20" w:rsidRPr="00EC2511" w:rsidRDefault="00CD0B20" w:rsidP="00F91F38"/>
        </w:tc>
        <w:tc>
          <w:tcPr>
            <w:tcW w:w="304" w:type="pct"/>
          </w:tcPr>
          <w:p w14:paraId="7571B2FB" w14:textId="77777777" w:rsidR="00CD0B20" w:rsidRPr="00EC2511" w:rsidRDefault="00CD0B20" w:rsidP="00F91F38"/>
        </w:tc>
        <w:tc>
          <w:tcPr>
            <w:tcW w:w="318" w:type="pct"/>
          </w:tcPr>
          <w:p w14:paraId="25EC4F7B" w14:textId="77777777" w:rsidR="00CD0B20" w:rsidRPr="00EC2511" w:rsidRDefault="00CD0B20" w:rsidP="00F91F38"/>
        </w:tc>
        <w:tc>
          <w:tcPr>
            <w:tcW w:w="791" w:type="pct"/>
          </w:tcPr>
          <w:p w14:paraId="75B1E4BE" w14:textId="77777777" w:rsidR="00CD0B20" w:rsidRPr="00EC2511" w:rsidRDefault="00CD0B20" w:rsidP="00F91F38"/>
        </w:tc>
        <w:tc>
          <w:tcPr>
            <w:tcW w:w="771" w:type="pct"/>
          </w:tcPr>
          <w:p w14:paraId="44A13CAB" w14:textId="6ECE0D40" w:rsidR="00CD0B20" w:rsidRPr="00EC2511" w:rsidRDefault="000F77DC" w:rsidP="00F91F38">
            <w:r w:rsidRPr="000F77DC">
              <w:t>Obvestilo</w:t>
            </w:r>
          </w:p>
        </w:tc>
      </w:tr>
      <w:tr w:rsidR="00CD0B20" w:rsidRPr="00EC2511" w14:paraId="70E0B539" w14:textId="77777777" w:rsidTr="00CD0B20">
        <w:tc>
          <w:tcPr>
            <w:tcW w:w="431" w:type="pct"/>
          </w:tcPr>
          <w:p w14:paraId="5C005751" w14:textId="77777777" w:rsidR="00CD0B20" w:rsidRPr="00EC2511" w:rsidRDefault="00CD0B20" w:rsidP="00F91F38">
            <w:r w:rsidRPr="00EC2511">
              <w:t>…</w:t>
            </w:r>
          </w:p>
        </w:tc>
        <w:tc>
          <w:tcPr>
            <w:tcW w:w="652" w:type="pct"/>
          </w:tcPr>
          <w:p w14:paraId="1422A4DB" w14:textId="77777777" w:rsidR="00CD0B20" w:rsidRPr="00EC2511" w:rsidRDefault="00CD0B20" w:rsidP="00F91F38"/>
        </w:tc>
        <w:tc>
          <w:tcPr>
            <w:tcW w:w="748" w:type="pct"/>
          </w:tcPr>
          <w:p w14:paraId="101B24A7" w14:textId="77777777" w:rsidR="00CD0B20" w:rsidRPr="00EC2511" w:rsidRDefault="00CD0B20" w:rsidP="00F91F38"/>
        </w:tc>
        <w:tc>
          <w:tcPr>
            <w:tcW w:w="748" w:type="pct"/>
          </w:tcPr>
          <w:p w14:paraId="7C59CBE4" w14:textId="77777777" w:rsidR="00CD0B20" w:rsidRPr="00EC2511" w:rsidRDefault="00CD0B20" w:rsidP="00F91F38"/>
        </w:tc>
        <w:tc>
          <w:tcPr>
            <w:tcW w:w="236" w:type="pct"/>
          </w:tcPr>
          <w:p w14:paraId="1BEFF6FF" w14:textId="77777777" w:rsidR="00CD0B20" w:rsidRPr="00EC2511" w:rsidRDefault="00CD0B20" w:rsidP="00F91F38"/>
        </w:tc>
        <w:tc>
          <w:tcPr>
            <w:tcW w:w="304" w:type="pct"/>
          </w:tcPr>
          <w:p w14:paraId="5FE35034" w14:textId="77777777" w:rsidR="00CD0B20" w:rsidRPr="00EC2511" w:rsidRDefault="00CD0B20" w:rsidP="00F91F38"/>
        </w:tc>
        <w:tc>
          <w:tcPr>
            <w:tcW w:w="318" w:type="pct"/>
          </w:tcPr>
          <w:p w14:paraId="2E88C43E" w14:textId="77777777" w:rsidR="00CD0B20" w:rsidRPr="00EC2511" w:rsidRDefault="00CD0B20" w:rsidP="00F91F38"/>
        </w:tc>
        <w:tc>
          <w:tcPr>
            <w:tcW w:w="791" w:type="pct"/>
          </w:tcPr>
          <w:p w14:paraId="4FDD40D6" w14:textId="77777777" w:rsidR="00CD0B20" w:rsidRPr="00EC2511" w:rsidRDefault="00CD0B20" w:rsidP="00F91F38"/>
        </w:tc>
        <w:tc>
          <w:tcPr>
            <w:tcW w:w="771" w:type="pct"/>
          </w:tcPr>
          <w:p w14:paraId="760D2210" w14:textId="77777777" w:rsidR="00CD0B20" w:rsidRPr="00EC2511" w:rsidRDefault="00CD0B20" w:rsidP="00F91F38"/>
        </w:tc>
      </w:tr>
    </w:tbl>
    <w:p w14:paraId="77953DD2" w14:textId="77777777" w:rsidR="0048378A" w:rsidRDefault="0048378A" w:rsidP="0048378A"/>
    <w:p w14:paraId="337193B5" w14:textId="77777777" w:rsidR="0048378A" w:rsidRDefault="00CD0B20" w:rsidP="0048378A">
      <w:r>
        <w:t>* V – veljaven vnos; N – neveljaven vnos</w:t>
      </w:r>
    </w:p>
    <w:p w14:paraId="273C4851" w14:textId="77777777" w:rsidR="00B97667" w:rsidRDefault="00B97667" w:rsidP="0048378A"/>
    <w:p w14:paraId="4EAF22CB" w14:textId="77777777" w:rsidR="0048378A" w:rsidRDefault="0048378A" w:rsidP="0048378A">
      <w:pPr>
        <w:pStyle w:val="Naslov2"/>
      </w:pPr>
      <w:r>
        <w:t>Konkretni testni primeri</w:t>
      </w:r>
    </w:p>
    <w:tbl>
      <w:tblPr>
        <w:tblStyle w:val="Tabelamrea"/>
        <w:tblpPr w:leftFromText="141" w:rightFromText="141" w:vertAnchor="text" w:horzAnchor="margin" w:tblpXSpec="center" w:tblpY="316"/>
        <w:tblW w:w="5000" w:type="pct"/>
        <w:tblLook w:val="04A0" w:firstRow="1" w:lastRow="0" w:firstColumn="1" w:lastColumn="0" w:noHBand="0" w:noVBand="1"/>
      </w:tblPr>
      <w:tblGrid>
        <w:gridCol w:w="731"/>
        <w:gridCol w:w="1138"/>
        <w:gridCol w:w="1314"/>
        <w:gridCol w:w="1315"/>
        <w:gridCol w:w="599"/>
        <w:gridCol w:w="714"/>
        <w:gridCol w:w="710"/>
        <w:gridCol w:w="1184"/>
        <w:gridCol w:w="1357"/>
      </w:tblGrid>
      <w:tr w:rsidR="00CD0B20" w:rsidRPr="00EC2511" w14:paraId="119AA687" w14:textId="77777777" w:rsidTr="00CD0B20">
        <w:tc>
          <w:tcPr>
            <w:tcW w:w="444" w:type="pct"/>
          </w:tcPr>
          <w:p w14:paraId="2FD697A5" w14:textId="77777777" w:rsidR="00CD0B20" w:rsidRPr="00EC2511" w:rsidRDefault="00CD0B20" w:rsidP="00CD0B20">
            <w:pPr>
              <w:rPr>
                <w:b/>
              </w:rPr>
            </w:pPr>
            <w:r w:rsidRPr="00EC2511">
              <w:rPr>
                <w:b/>
              </w:rPr>
              <w:t>TC ID#</w:t>
            </w:r>
          </w:p>
        </w:tc>
        <w:tc>
          <w:tcPr>
            <w:tcW w:w="669" w:type="pct"/>
          </w:tcPr>
          <w:p w14:paraId="56845CDF" w14:textId="77777777" w:rsidR="00CD0B20" w:rsidRPr="00EC2511" w:rsidRDefault="00CD0B20" w:rsidP="00CD0B20">
            <w:pPr>
              <w:rPr>
                <w:b/>
              </w:rPr>
            </w:pPr>
            <w:r w:rsidRPr="00EC2511">
              <w:rPr>
                <w:b/>
              </w:rPr>
              <w:t>Scenarij/ pogoj</w:t>
            </w:r>
          </w:p>
        </w:tc>
        <w:tc>
          <w:tcPr>
            <w:tcW w:w="766" w:type="pct"/>
          </w:tcPr>
          <w:p w14:paraId="2EEBBF3D" w14:textId="1BF0331F" w:rsidR="00CD0B20" w:rsidRPr="00EC2511" w:rsidRDefault="005249A4" w:rsidP="00CD0B20">
            <w:pPr>
              <w:rPr>
                <w:b/>
              </w:rPr>
            </w:pPr>
            <w:r>
              <w:rPr>
                <w:b/>
              </w:rPr>
              <w:t>Iskalni niz</w:t>
            </w:r>
          </w:p>
        </w:tc>
        <w:tc>
          <w:tcPr>
            <w:tcW w:w="766" w:type="pct"/>
          </w:tcPr>
          <w:p w14:paraId="2514540A" w14:textId="77777777" w:rsidR="00CD0B20" w:rsidRPr="00EC2511" w:rsidRDefault="00CD0B20" w:rsidP="00CD0B20">
            <w:pPr>
              <w:rPr>
                <w:b/>
              </w:rPr>
            </w:pPr>
            <w:r>
              <w:rPr>
                <w:b/>
              </w:rPr>
              <w:t>Parameter 2</w:t>
            </w:r>
          </w:p>
        </w:tc>
        <w:tc>
          <w:tcPr>
            <w:tcW w:w="371" w:type="pct"/>
          </w:tcPr>
          <w:p w14:paraId="17E8C50C" w14:textId="77777777" w:rsidR="00CD0B20" w:rsidRPr="00EC2511" w:rsidRDefault="00CD0B20" w:rsidP="00CD0B20">
            <w:pPr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434" w:type="pct"/>
          </w:tcPr>
          <w:p w14:paraId="57DC26CA" w14:textId="77777777" w:rsidR="00CD0B20" w:rsidRPr="00EC2511" w:rsidRDefault="00CD0B20" w:rsidP="00CD0B20">
            <w:pPr>
              <w:rPr>
                <w:b/>
              </w:rPr>
            </w:pPr>
          </w:p>
        </w:tc>
        <w:tc>
          <w:tcPr>
            <w:tcW w:w="432" w:type="pct"/>
          </w:tcPr>
          <w:p w14:paraId="33C8ED86" w14:textId="77777777" w:rsidR="00CD0B20" w:rsidRPr="00EC2511" w:rsidRDefault="00CD0B20" w:rsidP="00CD0B20">
            <w:pPr>
              <w:rPr>
                <w:b/>
              </w:rPr>
            </w:pPr>
          </w:p>
        </w:tc>
        <w:tc>
          <w:tcPr>
            <w:tcW w:w="329" w:type="pct"/>
          </w:tcPr>
          <w:p w14:paraId="3E4CF4DD" w14:textId="77777777" w:rsidR="00CD0B20" w:rsidRPr="00EC2511" w:rsidRDefault="00CD0B20" w:rsidP="00CD0B20">
            <w:pPr>
              <w:rPr>
                <w:b/>
              </w:rPr>
            </w:pPr>
            <w:r>
              <w:rPr>
                <w:b/>
              </w:rPr>
              <w:t>Parameter N</w:t>
            </w:r>
          </w:p>
        </w:tc>
        <w:tc>
          <w:tcPr>
            <w:tcW w:w="790" w:type="pct"/>
          </w:tcPr>
          <w:p w14:paraId="295A8B31" w14:textId="77777777" w:rsidR="00CD0B20" w:rsidRPr="00EC2511" w:rsidRDefault="00CD0B20" w:rsidP="00CD0B20">
            <w:pPr>
              <w:rPr>
                <w:b/>
              </w:rPr>
            </w:pPr>
            <w:r w:rsidRPr="00EC2511">
              <w:rPr>
                <w:b/>
              </w:rPr>
              <w:t>Pričakovan rezultat</w:t>
            </w:r>
          </w:p>
        </w:tc>
      </w:tr>
      <w:tr w:rsidR="00CD0B20" w:rsidRPr="00EC2511" w14:paraId="722CD41E" w14:textId="77777777" w:rsidTr="00CD0B20">
        <w:tc>
          <w:tcPr>
            <w:tcW w:w="444" w:type="pct"/>
          </w:tcPr>
          <w:p w14:paraId="74F346B5" w14:textId="77777777" w:rsidR="00CD0B20" w:rsidRPr="00EC2511" w:rsidRDefault="00CD0B20" w:rsidP="00F91F38">
            <w:r w:rsidRPr="00EC2511">
              <w:t>SPU1</w:t>
            </w:r>
          </w:p>
        </w:tc>
        <w:tc>
          <w:tcPr>
            <w:tcW w:w="669" w:type="pct"/>
          </w:tcPr>
          <w:p w14:paraId="33EC7A67" w14:textId="1CA04309" w:rsidR="00CD0B20" w:rsidRPr="00EC2511" w:rsidRDefault="000F77DC" w:rsidP="00F91F38">
            <w:r w:rsidRPr="000F77DC">
              <w:t>Uspešno iskanje</w:t>
            </w:r>
          </w:p>
        </w:tc>
        <w:tc>
          <w:tcPr>
            <w:tcW w:w="766" w:type="pct"/>
          </w:tcPr>
          <w:p w14:paraId="12208395" w14:textId="0941E5E0" w:rsidR="00CD0B20" w:rsidRPr="00EC2511" w:rsidRDefault="000F77DC" w:rsidP="00F91F38">
            <w:r>
              <w:t>Maribor</w:t>
            </w:r>
          </w:p>
        </w:tc>
        <w:tc>
          <w:tcPr>
            <w:tcW w:w="766" w:type="pct"/>
          </w:tcPr>
          <w:p w14:paraId="0464AD85" w14:textId="77777777" w:rsidR="00CD0B20" w:rsidRPr="00EC2511" w:rsidRDefault="00CD0B20" w:rsidP="00F91F38"/>
        </w:tc>
        <w:tc>
          <w:tcPr>
            <w:tcW w:w="371" w:type="pct"/>
          </w:tcPr>
          <w:p w14:paraId="2561783F" w14:textId="77777777" w:rsidR="00CD0B20" w:rsidRPr="00EC2511" w:rsidRDefault="00CD0B20" w:rsidP="00F91F38"/>
        </w:tc>
        <w:tc>
          <w:tcPr>
            <w:tcW w:w="434" w:type="pct"/>
          </w:tcPr>
          <w:p w14:paraId="274ED3D1" w14:textId="77777777" w:rsidR="00CD0B20" w:rsidRPr="00EC2511" w:rsidRDefault="00CD0B20" w:rsidP="00F91F38"/>
        </w:tc>
        <w:tc>
          <w:tcPr>
            <w:tcW w:w="432" w:type="pct"/>
          </w:tcPr>
          <w:p w14:paraId="1620C4FB" w14:textId="77777777" w:rsidR="00CD0B20" w:rsidRPr="00EC2511" w:rsidRDefault="00CD0B20" w:rsidP="00F91F38"/>
        </w:tc>
        <w:tc>
          <w:tcPr>
            <w:tcW w:w="329" w:type="pct"/>
          </w:tcPr>
          <w:p w14:paraId="023192AD" w14:textId="77777777" w:rsidR="00CD0B20" w:rsidRPr="00EC2511" w:rsidRDefault="00CD0B20" w:rsidP="00F91F38"/>
        </w:tc>
        <w:tc>
          <w:tcPr>
            <w:tcW w:w="790" w:type="pct"/>
          </w:tcPr>
          <w:p w14:paraId="42D4A0E2" w14:textId="2C4BA116" w:rsidR="00CD0B20" w:rsidRPr="00EC2511" w:rsidRDefault="000F77DC" w:rsidP="00F91F38">
            <w:r w:rsidRPr="000F77DC">
              <w:t>Prikazane lokacije</w:t>
            </w:r>
          </w:p>
        </w:tc>
      </w:tr>
      <w:tr w:rsidR="00CD0B20" w:rsidRPr="00EC2511" w14:paraId="675F8080" w14:textId="77777777" w:rsidTr="00CD0B20">
        <w:tc>
          <w:tcPr>
            <w:tcW w:w="444" w:type="pct"/>
          </w:tcPr>
          <w:p w14:paraId="3CD287D2" w14:textId="77777777" w:rsidR="00CD0B20" w:rsidRPr="00EC2511" w:rsidRDefault="00CD0B20" w:rsidP="00F91F38">
            <w:r w:rsidRPr="00EC2511">
              <w:t>SPU2</w:t>
            </w:r>
          </w:p>
        </w:tc>
        <w:tc>
          <w:tcPr>
            <w:tcW w:w="669" w:type="pct"/>
          </w:tcPr>
          <w:p w14:paraId="73B1661E" w14:textId="07B5D28C" w:rsidR="00CD0B20" w:rsidRPr="00EC2511" w:rsidRDefault="000F77DC" w:rsidP="00F91F38">
            <w:r w:rsidRPr="000F77DC">
              <w:t>Prazen niz</w:t>
            </w:r>
          </w:p>
        </w:tc>
        <w:tc>
          <w:tcPr>
            <w:tcW w:w="766" w:type="pct"/>
          </w:tcPr>
          <w:p w14:paraId="77A77D23" w14:textId="655B091E" w:rsidR="00CD0B20" w:rsidRPr="00EC2511" w:rsidRDefault="000F77DC" w:rsidP="00F91F38">
            <w:pPr>
              <w:rPr>
                <w:color w:val="FF0000"/>
              </w:rPr>
            </w:pPr>
            <w:r w:rsidRPr="000F77DC">
              <w:t>/</w:t>
            </w:r>
          </w:p>
        </w:tc>
        <w:tc>
          <w:tcPr>
            <w:tcW w:w="766" w:type="pct"/>
          </w:tcPr>
          <w:p w14:paraId="6F78ABD0" w14:textId="77777777" w:rsidR="00CD0B20" w:rsidRPr="00EC2511" w:rsidRDefault="00CD0B20" w:rsidP="00F91F38"/>
        </w:tc>
        <w:tc>
          <w:tcPr>
            <w:tcW w:w="371" w:type="pct"/>
          </w:tcPr>
          <w:p w14:paraId="03642D66" w14:textId="77777777" w:rsidR="00CD0B20" w:rsidRPr="00EC2511" w:rsidRDefault="00CD0B20" w:rsidP="00F91F38"/>
        </w:tc>
        <w:tc>
          <w:tcPr>
            <w:tcW w:w="434" w:type="pct"/>
          </w:tcPr>
          <w:p w14:paraId="352E45A6" w14:textId="77777777" w:rsidR="00CD0B20" w:rsidRPr="00EC2511" w:rsidRDefault="00CD0B20" w:rsidP="00F91F38"/>
        </w:tc>
        <w:tc>
          <w:tcPr>
            <w:tcW w:w="432" w:type="pct"/>
          </w:tcPr>
          <w:p w14:paraId="4B32AF7F" w14:textId="77777777" w:rsidR="00CD0B20" w:rsidRPr="00EC2511" w:rsidRDefault="00CD0B20" w:rsidP="00F91F38"/>
        </w:tc>
        <w:tc>
          <w:tcPr>
            <w:tcW w:w="329" w:type="pct"/>
          </w:tcPr>
          <w:p w14:paraId="72836BD5" w14:textId="77777777" w:rsidR="00CD0B20" w:rsidRPr="00EC2511" w:rsidRDefault="00CD0B20" w:rsidP="00F91F38"/>
        </w:tc>
        <w:tc>
          <w:tcPr>
            <w:tcW w:w="790" w:type="pct"/>
          </w:tcPr>
          <w:p w14:paraId="36CCBC45" w14:textId="0447870C" w:rsidR="00CD0B20" w:rsidRPr="00EC2511" w:rsidRDefault="000F77DC" w:rsidP="00F91F38">
            <w:r w:rsidRPr="000F77DC">
              <w:t>Obvestilo o napaki</w:t>
            </w:r>
          </w:p>
        </w:tc>
      </w:tr>
      <w:tr w:rsidR="00CD0B20" w:rsidRPr="00EC2511" w14:paraId="4F02FCF8" w14:textId="77777777" w:rsidTr="00CD0B20">
        <w:tc>
          <w:tcPr>
            <w:tcW w:w="444" w:type="pct"/>
          </w:tcPr>
          <w:p w14:paraId="55D19BBF" w14:textId="77777777" w:rsidR="00CD0B20" w:rsidRPr="00EC2511" w:rsidRDefault="00CD0B20" w:rsidP="00F91F38">
            <w:r w:rsidRPr="00EC2511">
              <w:t>…</w:t>
            </w:r>
          </w:p>
        </w:tc>
        <w:tc>
          <w:tcPr>
            <w:tcW w:w="669" w:type="pct"/>
          </w:tcPr>
          <w:p w14:paraId="6550C1C8" w14:textId="77777777" w:rsidR="00CD0B20" w:rsidRPr="00EC2511" w:rsidRDefault="00CD0B20" w:rsidP="00F91F38"/>
        </w:tc>
        <w:tc>
          <w:tcPr>
            <w:tcW w:w="766" w:type="pct"/>
          </w:tcPr>
          <w:p w14:paraId="6626F5DD" w14:textId="77777777" w:rsidR="00CD0B20" w:rsidRPr="00EC2511" w:rsidRDefault="00CD0B20" w:rsidP="00F91F38"/>
        </w:tc>
        <w:tc>
          <w:tcPr>
            <w:tcW w:w="766" w:type="pct"/>
          </w:tcPr>
          <w:p w14:paraId="7FB301D0" w14:textId="77777777" w:rsidR="00CD0B20" w:rsidRPr="00EC2511" w:rsidRDefault="00CD0B20" w:rsidP="00F91F38"/>
        </w:tc>
        <w:tc>
          <w:tcPr>
            <w:tcW w:w="371" w:type="pct"/>
          </w:tcPr>
          <w:p w14:paraId="1159834C" w14:textId="77777777" w:rsidR="00CD0B20" w:rsidRPr="00EC2511" w:rsidRDefault="00CD0B20" w:rsidP="00F91F38"/>
        </w:tc>
        <w:tc>
          <w:tcPr>
            <w:tcW w:w="434" w:type="pct"/>
          </w:tcPr>
          <w:p w14:paraId="320EC277" w14:textId="77777777" w:rsidR="00CD0B20" w:rsidRPr="00EC2511" w:rsidRDefault="00CD0B20" w:rsidP="00F91F38"/>
        </w:tc>
        <w:tc>
          <w:tcPr>
            <w:tcW w:w="432" w:type="pct"/>
          </w:tcPr>
          <w:p w14:paraId="7B47307C" w14:textId="77777777" w:rsidR="00CD0B20" w:rsidRPr="00EC2511" w:rsidRDefault="00CD0B20" w:rsidP="00F91F38"/>
        </w:tc>
        <w:tc>
          <w:tcPr>
            <w:tcW w:w="329" w:type="pct"/>
          </w:tcPr>
          <w:p w14:paraId="751BFC68" w14:textId="77777777" w:rsidR="00CD0B20" w:rsidRPr="00EC2511" w:rsidRDefault="00CD0B20" w:rsidP="00F91F38"/>
        </w:tc>
        <w:tc>
          <w:tcPr>
            <w:tcW w:w="790" w:type="pct"/>
          </w:tcPr>
          <w:p w14:paraId="4DAF0942" w14:textId="77777777" w:rsidR="00CD0B20" w:rsidRPr="00EC2511" w:rsidRDefault="00CD0B20" w:rsidP="00F91F38"/>
        </w:tc>
      </w:tr>
    </w:tbl>
    <w:p w14:paraId="40AFA7AF" w14:textId="77777777" w:rsidR="0048378A" w:rsidRPr="0048378A" w:rsidRDefault="0048378A" w:rsidP="0048378A"/>
    <w:p w14:paraId="2DC0CC80" w14:textId="77777777" w:rsidR="0048378A" w:rsidRPr="0048378A" w:rsidRDefault="0048378A" w:rsidP="0048378A"/>
    <w:p w14:paraId="587221DD" w14:textId="77777777" w:rsidR="0048378A" w:rsidRPr="0048378A" w:rsidRDefault="0048378A" w:rsidP="0048378A"/>
    <w:p w14:paraId="2D8A138C" w14:textId="77777777" w:rsidR="003B10E9" w:rsidRDefault="003B10E9">
      <w:pPr>
        <w:spacing w:after="0"/>
      </w:pPr>
      <w:r>
        <w:br w:type="page"/>
      </w:r>
    </w:p>
    <w:p w14:paraId="251CA9CB" w14:textId="45EDD9BF" w:rsidR="003B10E9" w:rsidRDefault="003B10E9" w:rsidP="003B10E9">
      <w:pPr>
        <w:pStyle w:val="Naslov1"/>
      </w:pPr>
      <w:r>
        <w:lastRenderedPageBreak/>
        <w:t>Funkcionalnost 2</w:t>
      </w:r>
      <w:r w:rsidR="000F77DC">
        <w:t xml:space="preserve">: </w:t>
      </w:r>
      <w:r w:rsidR="000F77DC" w:rsidRPr="000F77DC">
        <w:t>Filtriranje lokacij</w:t>
      </w:r>
    </w:p>
    <w:p w14:paraId="57AA929B" w14:textId="77777777" w:rsidR="003B10E9" w:rsidRPr="002F5788" w:rsidRDefault="003B10E9" w:rsidP="003B10E9"/>
    <w:p w14:paraId="45C7378C" w14:textId="77777777" w:rsidR="003B10E9" w:rsidRPr="00A02E04" w:rsidRDefault="003B10E9" w:rsidP="003B10E9">
      <w:pPr>
        <w:pStyle w:val="Naslov2"/>
      </w:pPr>
      <w:r>
        <w:t>Opis</w:t>
      </w:r>
    </w:p>
    <w:tbl>
      <w:tblPr>
        <w:tblStyle w:val="Tabelamrea"/>
        <w:tblpPr w:leftFromText="141" w:rightFromText="141" w:vertAnchor="text" w:horzAnchor="margin" w:tblpY="53"/>
        <w:tblW w:w="5000" w:type="pct"/>
        <w:tblLook w:val="04A0" w:firstRow="1" w:lastRow="0" w:firstColumn="1" w:lastColumn="0" w:noHBand="0" w:noVBand="1"/>
      </w:tblPr>
      <w:tblGrid>
        <w:gridCol w:w="1696"/>
        <w:gridCol w:w="7366"/>
      </w:tblGrid>
      <w:tr w:rsidR="003B10E9" w14:paraId="41FEB715" w14:textId="77777777" w:rsidTr="00F91F38">
        <w:tc>
          <w:tcPr>
            <w:tcW w:w="936" w:type="pct"/>
          </w:tcPr>
          <w:p w14:paraId="06AADDA4" w14:textId="77777777" w:rsidR="003B10E9" w:rsidRPr="00370F6A" w:rsidRDefault="003B10E9" w:rsidP="00F91F38">
            <w:pPr>
              <w:rPr>
                <w:b/>
              </w:rPr>
            </w:pPr>
            <w:r w:rsidRPr="00370F6A">
              <w:rPr>
                <w:b/>
              </w:rPr>
              <w:t>Lastnost</w:t>
            </w:r>
          </w:p>
        </w:tc>
        <w:tc>
          <w:tcPr>
            <w:tcW w:w="4064" w:type="pct"/>
          </w:tcPr>
          <w:p w14:paraId="64057FA5" w14:textId="77777777" w:rsidR="003B10E9" w:rsidRPr="00370F6A" w:rsidRDefault="003B10E9" w:rsidP="00F91F38">
            <w:pPr>
              <w:rPr>
                <w:b/>
              </w:rPr>
            </w:pPr>
            <w:r w:rsidRPr="00370F6A">
              <w:rPr>
                <w:b/>
              </w:rPr>
              <w:t>Opis</w:t>
            </w:r>
          </w:p>
        </w:tc>
      </w:tr>
      <w:tr w:rsidR="003B10E9" w14:paraId="32FC4E52" w14:textId="77777777" w:rsidTr="00F91F38">
        <w:tc>
          <w:tcPr>
            <w:tcW w:w="936" w:type="pct"/>
          </w:tcPr>
          <w:p w14:paraId="63C267CF" w14:textId="77777777" w:rsidR="003B10E9" w:rsidRPr="0048378A" w:rsidRDefault="003B10E9" w:rsidP="00F91F38">
            <w:pPr>
              <w:rPr>
                <w:b/>
              </w:rPr>
            </w:pPr>
            <w:r w:rsidRPr="0048378A">
              <w:rPr>
                <w:b/>
              </w:rPr>
              <w:t>Ime</w:t>
            </w:r>
          </w:p>
        </w:tc>
        <w:tc>
          <w:tcPr>
            <w:tcW w:w="4064" w:type="pct"/>
          </w:tcPr>
          <w:p w14:paraId="34155F78" w14:textId="44748B39" w:rsidR="003B10E9" w:rsidRPr="000F77DC" w:rsidRDefault="000F77DC" w:rsidP="00F91F38">
            <w:pPr>
              <w:rPr>
                <w:iCs/>
              </w:rPr>
            </w:pPr>
            <w:proofErr w:type="spellStart"/>
            <w:r w:rsidRPr="000F77DC">
              <w:rPr>
                <w:iCs/>
              </w:rPr>
              <w:t>FiltriranjeLokacijTest</w:t>
            </w:r>
            <w:proofErr w:type="spellEnd"/>
          </w:p>
        </w:tc>
      </w:tr>
      <w:tr w:rsidR="003B10E9" w14:paraId="54706265" w14:textId="77777777" w:rsidTr="00F91F38">
        <w:tc>
          <w:tcPr>
            <w:tcW w:w="936" w:type="pct"/>
          </w:tcPr>
          <w:p w14:paraId="14555D75" w14:textId="77777777" w:rsidR="003B10E9" w:rsidRPr="0048378A" w:rsidRDefault="003B10E9" w:rsidP="00F91F38">
            <w:pPr>
              <w:rPr>
                <w:b/>
              </w:rPr>
            </w:pPr>
            <w:r w:rsidRPr="0048378A">
              <w:rPr>
                <w:b/>
              </w:rPr>
              <w:t>Opis</w:t>
            </w:r>
          </w:p>
        </w:tc>
        <w:tc>
          <w:tcPr>
            <w:tcW w:w="4064" w:type="pct"/>
          </w:tcPr>
          <w:p w14:paraId="29EF17CA" w14:textId="25005198" w:rsidR="003B10E9" w:rsidRPr="000F77DC" w:rsidRDefault="000F77DC" w:rsidP="00F91F38">
            <w:pPr>
              <w:rPr>
                <w:iCs/>
              </w:rPr>
            </w:pPr>
            <w:r w:rsidRPr="000F77DC">
              <w:rPr>
                <w:iCs/>
              </w:rPr>
              <w:t>Test preverja pravilno filtriranje lokacij po tipu in občini.</w:t>
            </w:r>
          </w:p>
        </w:tc>
      </w:tr>
      <w:tr w:rsidR="003B10E9" w14:paraId="2C0B864F" w14:textId="77777777" w:rsidTr="00F91F38">
        <w:tc>
          <w:tcPr>
            <w:tcW w:w="936" w:type="pct"/>
          </w:tcPr>
          <w:p w14:paraId="767B9780" w14:textId="77777777" w:rsidR="003B10E9" w:rsidRPr="0048378A" w:rsidRDefault="003B10E9" w:rsidP="00F91F38">
            <w:pPr>
              <w:rPr>
                <w:b/>
              </w:rPr>
            </w:pPr>
            <w:r w:rsidRPr="0048378A">
              <w:rPr>
                <w:b/>
              </w:rPr>
              <w:t>Namen</w:t>
            </w:r>
          </w:p>
        </w:tc>
        <w:tc>
          <w:tcPr>
            <w:tcW w:w="4064" w:type="pct"/>
          </w:tcPr>
          <w:p w14:paraId="7E700F65" w14:textId="33A9DE5D" w:rsidR="003B10E9" w:rsidRPr="000F77DC" w:rsidRDefault="000F77DC" w:rsidP="00F91F38">
            <w:pPr>
              <w:rPr>
                <w:iCs/>
              </w:rPr>
            </w:pPr>
            <w:r w:rsidRPr="000F77DC">
              <w:rPr>
                <w:iCs/>
              </w:rPr>
              <w:t>Zagotavljanje pravilnega delovanja filtrov.</w:t>
            </w:r>
          </w:p>
        </w:tc>
      </w:tr>
      <w:tr w:rsidR="003B10E9" w14:paraId="478650CA" w14:textId="77777777" w:rsidTr="00F91F38">
        <w:tc>
          <w:tcPr>
            <w:tcW w:w="936" w:type="pct"/>
          </w:tcPr>
          <w:p w14:paraId="512C5ED6" w14:textId="77777777" w:rsidR="003B10E9" w:rsidRPr="0048378A" w:rsidRDefault="003B10E9" w:rsidP="00F91F38">
            <w:pPr>
              <w:rPr>
                <w:b/>
              </w:rPr>
            </w:pPr>
            <w:r w:rsidRPr="0048378A">
              <w:rPr>
                <w:b/>
              </w:rPr>
              <w:t>Odvisni testi in ovrednotenje elementov</w:t>
            </w:r>
          </w:p>
        </w:tc>
        <w:tc>
          <w:tcPr>
            <w:tcW w:w="4064" w:type="pct"/>
          </w:tcPr>
          <w:p w14:paraId="2E3F254A" w14:textId="05DC02C1" w:rsidR="003B10E9" w:rsidRPr="000F77DC" w:rsidRDefault="000F77DC" w:rsidP="00F91F38">
            <w:pPr>
              <w:rPr>
                <w:iCs/>
              </w:rPr>
            </w:pPr>
            <w:r>
              <w:rPr>
                <w:iCs/>
              </w:rPr>
              <w:t>/</w:t>
            </w:r>
          </w:p>
        </w:tc>
      </w:tr>
    </w:tbl>
    <w:p w14:paraId="06D6251C" w14:textId="77777777" w:rsidR="003B10E9" w:rsidRDefault="003B10E9" w:rsidP="003B10E9"/>
    <w:p w14:paraId="605A60D6" w14:textId="77777777" w:rsidR="003B10E9" w:rsidRDefault="003B10E9" w:rsidP="003B10E9">
      <w:pPr>
        <w:pStyle w:val="Naslov2"/>
      </w:pPr>
      <w:r>
        <w:t>Izvajalni pogoji</w:t>
      </w:r>
    </w:p>
    <w:p w14:paraId="0641DE64" w14:textId="596195AF" w:rsidR="003B10E9" w:rsidRDefault="003B10E9" w:rsidP="003B10E9">
      <w:pPr>
        <w:pStyle w:val="Naslov3"/>
      </w:pPr>
      <w:r>
        <w:t>Predpogoji:</w:t>
      </w:r>
      <w:r w:rsidR="000F77DC">
        <w:t xml:space="preserve"> </w:t>
      </w:r>
      <w:r w:rsidR="000F77DC" w:rsidRPr="000F77DC">
        <w:rPr>
          <w:b w:val="0"/>
          <w:bCs w:val="0"/>
        </w:rPr>
        <w:t>Uporabnik dostopa do spletne strani.</w:t>
      </w:r>
    </w:p>
    <w:p w14:paraId="27FD6457" w14:textId="171F4660" w:rsidR="003B10E9" w:rsidRDefault="003B10E9" w:rsidP="003B10E9">
      <w:pPr>
        <w:pStyle w:val="Naslov3"/>
      </w:pPr>
      <w:r>
        <w:t>Vhodni podatki:</w:t>
      </w:r>
      <w:r w:rsidR="000F77DC">
        <w:t xml:space="preserve"> </w:t>
      </w:r>
      <w:r w:rsidR="000F77DC" w:rsidRPr="000F77DC">
        <w:rPr>
          <w:b w:val="0"/>
          <w:bCs w:val="0"/>
        </w:rPr>
        <w:t>Tip lokacije</w:t>
      </w:r>
      <w:r w:rsidR="000F77DC" w:rsidRPr="000F77DC">
        <w:rPr>
          <w:b w:val="0"/>
          <w:bCs w:val="0"/>
        </w:rPr>
        <w:t xml:space="preserve"> ali občina.</w:t>
      </w:r>
    </w:p>
    <w:p w14:paraId="3EFF386B" w14:textId="2BAC3435" w:rsidR="003B10E9" w:rsidRDefault="003B10E9" w:rsidP="003B10E9">
      <w:pPr>
        <w:pStyle w:val="Naslov3"/>
      </w:pPr>
      <w:r>
        <w:t>Opazovalne točke:</w:t>
      </w:r>
      <w:r w:rsidR="000F77DC">
        <w:t xml:space="preserve"> </w:t>
      </w:r>
      <w:r w:rsidR="000F77DC" w:rsidRPr="000F77DC">
        <w:rPr>
          <w:b w:val="0"/>
          <w:bCs w:val="0"/>
        </w:rPr>
        <w:t>Filtri, seznam rezultatov.</w:t>
      </w:r>
    </w:p>
    <w:p w14:paraId="60244067" w14:textId="326D37E4" w:rsidR="003B10E9" w:rsidRDefault="003B10E9" w:rsidP="003B10E9">
      <w:pPr>
        <w:pStyle w:val="Naslov3"/>
      </w:pPr>
      <w:r>
        <w:t>Kontrolne točke:</w:t>
      </w:r>
      <w:r w:rsidR="000F77DC">
        <w:t xml:space="preserve"> </w:t>
      </w:r>
      <w:r w:rsidR="000F77DC" w:rsidRPr="000F77DC">
        <w:rPr>
          <w:b w:val="0"/>
          <w:bCs w:val="0"/>
        </w:rPr>
        <w:t>Filter mora biti izbran</w:t>
      </w:r>
      <w:r w:rsidR="000F77DC" w:rsidRPr="000F77DC">
        <w:rPr>
          <w:b w:val="0"/>
          <w:bCs w:val="0"/>
        </w:rPr>
        <w:t>.</w:t>
      </w:r>
    </w:p>
    <w:p w14:paraId="69C79FF5" w14:textId="5232A7FC" w:rsidR="003B10E9" w:rsidRDefault="003B10E9" w:rsidP="003B10E9">
      <w:pPr>
        <w:pStyle w:val="Naslov3"/>
      </w:pPr>
      <w:r>
        <w:t>Pričakovani rezultati:</w:t>
      </w:r>
      <w:r w:rsidR="000F77DC">
        <w:t xml:space="preserve"> </w:t>
      </w:r>
      <w:r w:rsidR="000F77DC" w:rsidRPr="000F77DC">
        <w:rPr>
          <w:b w:val="0"/>
          <w:bCs w:val="0"/>
        </w:rPr>
        <w:t>Prikaz filtriranih lokacij</w:t>
      </w:r>
      <w:r w:rsidR="000F77DC" w:rsidRPr="000F77DC">
        <w:rPr>
          <w:b w:val="0"/>
          <w:bCs w:val="0"/>
        </w:rPr>
        <w:t>.</w:t>
      </w:r>
    </w:p>
    <w:p w14:paraId="2A507377" w14:textId="46F7AE61" w:rsidR="003B10E9" w:rsidRDefault="003B10E9" w:rsidP="003B10E9">
      <w:pPr>
        <w:pStyle w:val="Naslov3"/>
      </w:pPr>
      <w:proofErr w:type="spellStart"/>
      <w:r>
        <w:t>Popogoji</w:t>
      </w:r>
      <w:proofErr w:type="spellEnd"/>
      <w:r>
        <w:t>:</w:t>
      </w:r>
      <w:r w:rsidR="000F77DC">
        <w:t xml:space="preserve"> </w:t>
      </w:r>
      <w:r w:rsidR="000F77DC" w:rsidRPr="000F77DC">
        <w:rPr>
          <w:b w:val="0"/>
          <w:bCs w:val="0"/>
        </w:rPr>
        <w:t>Posodobljen seznam</w:t>
      </w:r>
      <w:r w:rsidR="000F77DC" w:rsidRPr="000F77DC">
        <w:rPr>
          <w:b w:val="0"/>
          <w:bCs w:val="0"/>
        </w:rPr>
        <w:t>.</w:t>
      </w:r>
    </w:p>
    <w:p w14:paraId="6B6A6090" w14:textId="77777777" w:rsidR="003B10E9" w:rsidRDefault="003B10E9" w:rsidP="003B10E9"/>
    <w:p w14:paraId="6B076753" w14:textId="77777777" w:rsidR="003B10E9" w:rsidRDefault="003B10E9" w:rsidP="003B10E9"/>
    <w:p w14:paraId="1613D477" w14:textId="77777777" w:rsidR="003B10E9" w:rsidRDefault="003B10E9" w:rsidP="003B10E9">
      <w:pPr>
        <w:pStyle w:val="Naslov2"/>
      </w:pPr>
      <w:r>
        <w:t>Osnovni in alternativni tokovi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3B10E9" w14:paraId="16CA339E" w14:textId="77777777" w:rsidTr="00F91F38">
        <w:tc>
          <w:tcPr>
            <w:tcW w:w="1555" w:type="dxa"/>
          </w:tcPr>
          <w:p w14:paraId="11CA8FB5" w14:textId="77777777" w:rsidR="003B10E9" w:rsidRDefault="003B10E9" w:rsidP="00F91F38"/>
        </w:tc>
        <w:tc>
          <w:tcPr>
            <w:tcW w:w="7507" w:type="dxa"/>
          </w:tcPr>
          <w:p w14:paraId="22F7C841" w14:textId="77777777" w:rsidR="003B10E9" w:rsidRDefault="003B10E9" w:rsidP="00F91F38">
            <w:r>
              <w:t>Koraki</w:t>
            </w:r>
          </w:p>
        </w:tc>
      </w:tr>
      <w:tr w:rsidR="003B10E9" w14:paraId="0C34DC1A" w14:textId="77777777" w:rsidTr="00F91F38">
        <w:tc>
          <w:tcPr>
            <w:tcW w:w="1555" w:type="dxa"/>
          </w:tcPr>
          <w:p w14:paraId="662AEB3E" w14:textId="77777777" w:rsidR="003B10E9" w:rsidRPr="0048378A" w:rsidRDefault="003B10E9" w:rsidP="00F91F38">
            <w:pPr>
              <w:rPr>
                <w:b/>
              </w:rPr>
            </w:pPr>
            <w:r w:rsidRPr="0048378A">
              <w:rPr>
                <w:b/>
              </w:rPr>
              <w:t>Osnovni tok</w:t>
            </w:r>
          </w:p>
        </w:tc>
        <w:tc>
          <w:tcPr>
            <w:tcW w:w="7507" w:type="dxa"/>
          </w:tcPr>
          <w:p w14:paraId="1F114435" w14:textId="77777777" w:rsidR="003B10E9" w:rsidRPr="00EF4892" w:rsidRDefault="000F77DC" w:rsidP="00EF4892">
            <w:pPr>
              <w:pStyle w:val="Odstavekseznama"/>
              <w:numPr>
                <w:ilvl w:val="0"/>
                <w:numId w:val="15"/>
              </w:numPr>
              <w:rPr>
                <w:color w:val="FF0000"/>
              </w:rPr>
            </w:pPr>
            <w:r w:rsidRPr="000F77DC">
              <w:t>Uporabnik izbere filter.</w:t>
            </w:r>
          </w:p>
          <w:p w14:paraId="7D3598D3" w14:textId="15E73777" w:rsidR="00EF4892" w:rsidRPr="00EF4892" w:rsidRDefault="00EF4892" w:rsidP="00EF4892">
            <w:pPr>
              <w:pStyle w:val="Odstavekseznama"/>
              <w:numPr>
                <w:ilvl w:val="0"/>
                <w:numId w:val="15"/>
              </w:numPr>
              <w:rPr>
                <w:color w:val="FF0000"/>
              </w:rPr>
            </w:pPr>
            <w:r w:rsidRPr="00EF4892">
              <w:t>Sistem osveži seznam.</w:t>
            </w:r>
          </w:p>
        </w:tc>
      </w:tr>
      <w:tr w:rsidR="003B10E9" w14:paraId="6E80D491" w14:textId="77777777" w:rsidTr="00F91F38">
        <w:tc>
          <w:tcPr>
            <w:tcW w:w="1555" w:type="dxa"/>
          </w:tcPr>
          <w:p w14:paraId="62EC9840" w14:textId="77777777" w:rsidR="003B10E9" w:rsidRPr="0048378A" w:rsidRDefault="003B10E9" w:rsidP="00F91F38">
            <w:pPr>
              <w:rPr>
                <w:b/>
              </w:rPr>
            </w:pPr>
            <w:r w:rsidRPr="0048378A">
              <w:rPr>
                <w:b/>
              </w:rPr>
              <w:t>Alternative</w:t>
            </w:r>
          </w:p>
        </w:tc>
        <w:tc>
          <w:tcPr>
            <w:tcW w:w="7507" w:type="dxa"/>
          </w:tcPr>
          <w:p w14:paraId="7E110885" w14:textId="6754EA2B" w:rsidR="003B10E9" w:rsidRPr="00EF4892" w:rsidRDefault="00EF4892" w:rsidP="00EF4892">
            <w:pPr>
              <w:pStyle w:val="Odstavekseznama"/>
              <w:numPr>
                <w:ilvl w:val="0"/>
                <w:numId w:val="16"/>
              </w:numPr>
              <w:rPr>
                <w:color w:val="FF0000"/>
              </w:rPr>
            </w:pPr>
            <w:r w:rsidRPr="00EF4892">
              <w:t>Ni rezultatov.</w:t>
            </w:r>
          </w:p>
        </w:tc>
      </w:tr>
    </w:tbl>
    <w:p w14:paraId="5F67C16D" w14:textId="77777777" w:rsidR="003B10E9" w:rsidRDefault="003B10E9" w:rsidP="003B10E9"/>
    <w:p w14:paraId="2A744B17" w14:textId="77777777" w:rsidR="003B10E9" w:rsidRDefault="003B10E9" w:rsidP="003B10E9"/>
    <w:p w14:paraId="4A7178B0" w14:textId="77777777" w:rsidR="003B10E9" w:rsidRDefault="003B10E9" w:rsidP="003B10E9">
      <w:pPr>
        <w:pStyle w:val="Naslov2"/>
      </w:pPr>
      <w:r>
        <w:t>Možni scenariji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3288"/>
        <w:gridCol w:w="2582"/>
        <w:gridCol w:w="3192"/>
      </w:tblGrid>
      <w:tr w:rsidR="003B10E9" w14:paraId="601E041E" w14:textId="77777777" w:rsidTr="00F91F38">
        <w:tc>
          <w:tcPr>
            <w:tcW w:w="3288" w:type="dxa"/>
          </w:tcPr>
          <w:p w14:paraId="7E2FCEC7" w14:textId="77777777" w:rsidR="003B10E9" w:rsidRPr="0076330F" w:rsidRDefault="003B10E9" w:rsidP="00F91F38">
            <w:pPr>
              <w:rPr>
                <w:b/>
              </w:rPr>
            </w:pPr>
            <w:r w:rsidRPr="0076330F">
              <w:rPr>
                <w:b/>
              </w:rPr>
              <w:t>Scenarij</w:t>
            </w:r>
          </w:p>
        </w:tc>
        <w:tc>
          <w:tcPr>
            <w:tcW w:w="2582" w:type="dxa"/>
          </w:tcPr>
          <w:p w14:paraId="0B1C9624" w14:textId="77777777" w:rsidR="003B10E9" w:rsidRDefault="003B10E9" w:rsidP="00F91F38">
            <w:r>
              <w:t>Osnovni tok</w:t>
            </w:r>
          </w:p>
        </w:tc>
        <w:tc>
          <w:tcPr>
            <w:tcW w:w="3192" w:type="dxa"/>
          </w:tcPr>
          <w:p w14:paraId="62B8A1A4" w14:textId="77777777" w:rsidR="003B10E9" w:rsidRDefault="003B10E9" w:rsidP="00F91F38">
            <w:r>
              <w:t>Alternativni tok</w:t>
            </w:r>
          </w:p>
        </w:tc>
      </w:tr>
      <w:tr w:rsidR="003B10E9" w14:paraId="0E724C9F" w14:textId="77777777" w:rsidTr="00F91F38">
        <w:tc>
          <w:tcPr>
            <w:tcW w:w="3288" w:type="dxa"/>
          </w:tcPr>
          <w:p w14:paraId="7A90D02E" w14:textId="0DDF0C96" w:rsidR="003B10E9" w:rsidRPr="00EF4892" w:rsidRDefault="00EF4892" w:rsidP="00F91F38">
            <w:pPr>
              <w:rPr>
                <w:iCs/>
              </w:rPr>
            </w:pPr>
            <w:r>
              <w:rPr>
                <w:iCs/>
              </w:rPr>
              <w:t>1_</w:t>
            </w:r>
            <w:r>
              <w:t xml:space="preserve"> </w:t>
            </w:r>
            <w:r w:rsidRPr="00EF4892">
              <w:rPr>
                <w:iCs/>
              </w:rPr>
              <w:t>Uspešno filtriranje</w:t>
            </w:r>
          </w:p>
        </w:tc>
        <w:tc>
          <w:tcPr>
            <w:tcW w:w="2582" w:type="dxa"/>
          </w:tcPr>
          <w:p w14:paraId="208F7A63" w14:textId="413434C5" w:rsidR="003B10E9" w:rsidRDefault="00EF4892" w:rsidP="00F91F38">
            <w:r>
              <w:t>Da</w:t>
            </w:r>
          </w:p>
        </w:tc>
        <w:tc>
          <w:tcPr>
            <w:tcW w:w="3192" w:type="dxa"/>
          </w:tcPr>
          <w:p w14:paraId="3B56DD3D" w14:textId="5DB9378E" w:rsidR="003B10E9" w:rsidRDefault="00EF4892" w:rsidP="00F91F38">
            <w:r>
              <w:t>Ne</w:t>
            </w:r>
          </w:p>
        </w:tc>
      </w:tr>
      <w:tr w:rsidR="003B10E9" w14:paraId="37505E60" w14:textId="77777777" w:rsidTr="00F91F38">
        <w:tc>
          <w:tcPr>
            <w:tcW w:w="3288" w:type="dxa"/>
          </w:tcPr>
          <w:p w14:paraId="51F232F9" w14:textId="511F2149" w:rsidR="003B10E9" w:rsidRDefault="00EF4892" w:rsidP="00F91F38">
            <w:r>
              <w:t xml:space="preserve">2_ </w:t>
            </w:r>
            <w:r w:rsidRPr="00EF4892">
              <w:t>Ni ustreznih lokacij</w:t>
            </w:r>
          </w:p>
        </w:tc>
        <w:tc>
          <w:tcPr>
            <w:tcW w:w="2582" w:type="dxa"/>
          </w:tcPr>
          <w:p w14:paraId="539A51AC" w14:textId="3CCEFCD6" w:rsidR="003B10E9" w:rsidRDefault="00EF4892" w:rsidP="00F91F38">
            <w:r>
              <w:t>Da</w:t>
            </w:r>
          </w:p>
        </w:tc>
        <w:tc>
          <w:tcPr>
            <w:tcW w:w="3192" w:type="dxa"/>
          </w:tcPr>
          <w:p w14:paraId="623C1DCE" w14:textId="2894A25C" w:rsidR="003B10E9" w:rsidRDefault="00EF4892" w:rsidP="00F91F38">
            <w:r>
              <w:t>Da_1</w:t>
            </w:r>
          </w:p>
        </w:tc>
      </w:tr>
      <w:tr w:rsidR="003B10E9" w14:paraId="4208BE43" w14:textId="77777777" w:rsidTr="00F91F38">
        <w:tc>
          <w:tcPr>
            <w:tcW w:w="3288" w:type="dxa"/>
          </w:tcPr>
          <w:p w14:paraId="214149FD" w14:textId="5A9A5899" w:rsidR="003B10E9" w:rsidRDefault="00EF4892" w:rsidP="00F91F38">
            <w:r>
              <w:t xml:space="preserve">3_ </w:t>
            </w:r>
            <w:r w:rsidRPr="00EF4892">
              <w:t>Neveljavni filtri</w:t>
            </w:r>
          </w:p>
        </w:tc>
        <w:tc>
          <w:tcPr>
            <w:tcW w:w="2582" w:type="dxa"/>
          </w:tcPr>
          <w:p w14:paraId="60C042D4" w14:textId="34430AB4" w:rsidR="003B10E9" w:rsidRDefault="00EF4892" w:rsidP="00F91F38">
            <w:r>
              <w:t>Ne</w:t>
            </w:r>
          </w:p>
        </w:tc>
        <w:tc>
          <w:tcPr>
            <w:tcW w:w="3192" w:type="dxa"/>
          </w:tcPr>
          <w:p w14:paraId="4AD0A9A3" w14:textId="2976890B" w:rsidR="003B10E9" w:rsidRDefault="00EF4892" w:rsidP="00F91F38">
            <w:r>
              <w:t>Da_1</w:t>
            </w:r>
          </w:p>
        </w:tc>
      </w:tr>
    </w:tbl>
    <w:p w14:paraId="6477E754" w14:textId="77777777" w:rsidR="003B10E9" w:rsidRDefault="003B10E9" w:rsidP="003B10E9">
      <w:pPr>
        <w:pStyle w:val="Naslov2"/>
      </w:pPr>
      <w:r>
        <w:t>Testni primeri</w:t>
      </w:r>
    </w:p>
    <w:tbl>
      <w:tblPr>
        <w:tblStyle w:val="Tabelamrea"/>
        <w:tblpPr w:leftFromText="141" w:rightFromText="141" w:vertAnchor="text" w:horzAnchor="margin" w:tblpXSpec="center" w:tblpY="408"/>
        <w:tblW w:w="5000" w:type="pct"/>
        <w:tblLook w:val="04A0" w:firstRow="1" w:lastRow="0" w:firstColumn="1" w:lastColumn="0" w:noHBand="0" w:noVBand="1"/>
      </w:tblPr>
      <w:tblGrid>
        <w:gridCol w:w="782"/>
        <w:gridCol w:w="1182"/>
        <w:gridCol w:w="1356"/>
        <w:gridCol w:w="1356"/>
        <w:gridCol w:w="428"/>
        <w:gridCol w:w="551"/>
        <w:gridCol w:w="576"/>
        <w:gridCol w:w="1434"/>
        <w:gridCol w:w="1397"/>
      </w:tblGrid>
      <w:tr w:rsidR="003B10E9" w:rsidRPr="00EC2511" w14:paraId="76F92BA6" w14:textId="77777777" w:rsidTr="00F91F38">
        <w:tc>
          <w:tcPr>
            <w:tcW w:w="431" w:type="pct"/>
          </w:tcPr>
          <w:p w14:paraId="66F27D4C" w14:textId="77777777" w:rsidR="003B10E9" w:rsidRPr="00EC2511" w:rsidRDefault="003B10E9" w:rsidP="00F91F38">
            <w:pPr>
              <w:rPr>
                <w:b/>
              </w:rPr>
            </w:pPr>
            <w:r w:rsidRPr="00EC2511">
              <w:rPr>
                <w:b/>
              </w:rPr>
              <w:lastRenderedPageBreak/>
              <w:t>TC ID#</w:t>
            </w:r>
          </w:p>
        </w:tc>
        <w:tc>
          <w:tcPr>
            <w:tcW w:w="652" w:type="pct"/>
          </w:tcPr>
          <w:p w14:paraId="7FBDA924" w14:textId="77777777" w:rsidR="003B10E9" w:rsidRPr="00EC2511" w:rsidRDefault="003B10E9" w:rsidP="00F91F38">
            <w:pPr>
              <w:rPr>
                <w:b/>
              </w:rPr>
            </w:pPr>
            <w:r w:rsidRPr="00EC2511">
              <w:rPr>
                <w:b/>
              </w:rPr>
              <w:t>Scenarij/ pogoj</w:t>
            </w:r>
          </w:p>
        </w:tc>
        <w:tc>
          <w:tcPr>
            <w:tcW w:w="748" w:type="pct"/>
          </w:tcPr>
          <w:p w14:paraId="2A0ED6CC" w14:textId="2368B2A4" w:rsidR="003B10E9" w:rsidRPr="00EC2511" w:rsidRDefault="00EF4892" w:rsidP="00F91F38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748" w:type="pct"/>
          </w:tcPr>
          <w:p w14:paraId="16530862" w14:textId="3CDDCD70" w:rsidR="003B10E9" w:rsidRPr="00EC2511" w:rsidRDefault="00EF4892" w:rsidP="00F91F38">
            <w:pPr>
              <w:rPr>
                <w:b/>
              </w:rPr>
            </w:pPr>
            <w:r>
              <w:rPr>
                <w:b/>
              </w:rPr>
              <w:t>Občina</w:t>
            </w:r>
          </w:p>
        </w:tc>
        <w:tc>
          <w:tcPr>
            <w:tcW w:w="236" w:type="pct"/>
          </w:tcPr>
          <w:p w14:paraId="0A755AE4" w14:textId="77777777" w:rsidR="003B10E9" w:rsidRPr="00EC2511" w:rsidRDefault="003B10E9" w:rsidP="00F91F38">
            <w:pPr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04" w:type="pct"/>
          </w:tcPr>
          <w:p w14:paraId="532C94A6" w14:textId="77777777" w:rsidR="003B10E9" w:rsidRPr="00EC2511" w:rsidRDefault="003B10E9" w:rsidP="00F91F38">
            <w:pPr>
              <w:rPr>
                <w:b/>
              </w:rPr>
            </w:pPr>
          </w:p>
        </w:tc>
        <w:tc>
          <w:tcPr>
            <w:tcW w:w="318" w:type="pct"/>
          </w:tcPr>
          <w:p w14:paraId="704F8A81" w14:textId="77777777" w:rsidR="003B10E9" w:rsidRPr="00EC2511" w:rsidRDefault="003B10E9" w:rsidP="00F91F38">
            <w:pPr>
              <w:rPr>
                <w:b/>
              </w:rPr>
            </w:pPr>
          </w:p>
        </w:tc>
        <w:tc>
          <w:tcPr>
            <w:tcW w:w="791" w:type="pct"/>
          </w:tcPr>
          <w:p w14:paraId="36816DC6" w14:textId="77777777" w:rsidR="003B10E9" w:rsidRPr="00EC2511" w:rsidRDefault="003B10E9" w:rsidP="00F91F38">
            <w:pPr>
              <w:rPr>
                <w:b/>
              </w:rPr>
            </w:pPr>
            <w:r>
              <w:rPr>
                <w:b/>
              </w:rPr>
              <w:t>Parameter N</w:t>
            </w:r>
          </w:p>
        </w:tc>
        <w:tc>
          <w:tcPr>
            <w:tcW w:w="771" w:type="pct"/>
          </w:tcPr>
          <w:p w14:paraId="1E5D28F6" w14:textId="77777777" w:rsidR="003B10E9" w:rsidRPr="00EC2511" w:rsidRDefault="003B10E9" w:rsidP="00F91F38">
            <w:pPr>
              <w:rPr>
                <w:b/>
              </w:rPr>
            </w:pPr>
            <w:r w:rsidRPr="00EC2511">
              <w:rPr>
                <w:b/>
              </w:rPr>
              <w:t>Pričakovan rezultat</w:t>
            </w:r>
          </w:p>
        </w:tc>
      </w:tr>
      <w:tr w:rsidR="003B10E9" w:rsidRPr="00EC2511" w14:paraId="4B58ADC5" w14:textId="77777777" w:rsidTr="00F91F38">
        <w:tc>
          <w:tcPr>
            <w:tcW w:w="431" w:type="pct"/>
          </w:tcPr>
          <w:p w14:paraId="500C67AE" w14:textId="77777777" w:rsidR="003B10E9" w:rsidRPr="00EC2511" w:rsidRDefault="003B10E9" w:rsidP="00F91F38">
            <w:r w:rsidRPr="00EC2511">
              <w:t>SPU1</w:t>
            </w:r>
          </w:p>
        </w:tc>
        <w:tc>
          <w:tcPr>
            <w:tcW w:w="652" w:type="pct"/>
          </w:tcPr>
          <w:p w14:paraId="06F2591A" w14:textId="3CB27335" w:rsidR="003B10E9" w:rsidRPr="00EC2511" w:rsidRDefault="005249A4" w:rsidP="00F91F38">
            <w:r w:rsidRPr="005249A4">
              <w:t>Filtriran seznam</w:t>
            </w:r>
          </w:p>
        </w:tc>
        <w:tc>
          <w:tcPr>
            <w:tcW w:w="748" w:type="pct"/>
          </w:tcPr>
          <w:p w14:paraId="1A50FA96" w14:textId="1C50C2EB" w:rsidR="003B10E9" w:rsidRPr="00EC2511" w:rsidRDefault="00EF4892" w:rsidP="00F91F38">
            <w:r>
              <w:t>V</w:t>
            </w:r>
          </w:p>
        </w:tc>
        <w:tc>
          <w:tcPr>
            <w:tcW w:w="748" w:type="pct"/>
          </w:tcPr>
          <w:p w14:paraId="2FAA128D" w14:textId="35B673AC" w:rsidR="003B10E9" w:rsidRPr="00EC2511" w:rsidRDefault="00EF4892" w:rsidP="00F91F38">
            <w:r>
              <w:t>V</w:t>
            </w:r>
          </w:p>
        </w:tc>
        <w:tc>
          <w:tcPr>
            <w:tcW w:w="236" w:type="pct"/>
          </w:tcPr>
          <w:p w14:paraId="2A967EB2" w14:textId="77777777" w:rsidR="003B10E9" w:rsidRPr="00EC2511" w:rsidRDefault="003B10E9" w:rsidP="00F91F38"/>
        </w:tc>
        <w:tc>
          <w:tcPr>
            <w:tcW w:w="304" w:type="pct"/>
          </w:tcPr>
          <w:p w14:paraId="6A87337A" w14:textId="77777777" w:rsidR="003B10E9" w:rsidRPr="00EC2511" w:rsidRDefault="003B10E9" w:rsidP="00F91F38"/>
        </w:tc>
        <w:tc>
          <w:tcPr>
            <w:tcW w:w="318" w:type="pct"/>
          </w:tcPr>
          <w:p w14:paraId="5FCEADBA" w14:textId="77777777" w:rsidR="003B10E9" w:rsidRPr="00EC2511" w:rsidRDefault="003B10E9" w:rsidP="00F91F38"/>
        </w:tc>
        <w:tc>
          <w:tcPr>
            <w:tcW w:w="791" w:type="pct"/>
          </w:tcPr>
          <w:p w14:paraId="16EBB3AE" w14:textId="77777777" w:rsidR="003B10E9" w:rsidRPr="00EC2511" w:rsidRDefault="003B10E9" w:rsidP="00F91F38"/>
        </w:tc>
        <w:tc>
          <w:tcPr>
            <w:tcW w:w="771" w:type="pct"/>
          </w:tcPr>
          <w:p w14:paraId="6B58DE65" w14:textId="505FE30C" w:rsidR="003B10E9" w:rsidRPr="00EC2511" w:rsidRDefault="00EF4892" w:rsidP="00F91F38">
            <w:r w:rsidRPr="00EF4892">
              <w:t>Prikazan seznam</w:t>
            </w:r>
          </w:p>
        </w:tc>
      </w:tr>
      <w:tr w:rsidR="003B10E9" w:rsidRPr="00EC2511" w14:paraId="360BC02B" w14:textId="77777777" w:rsidTr="00F91F38">
        <w:tc>
          <w:tcPr>
            <w:tcW w:w="431" w:type="pct"/>
          </w:tcPr>
          <w:p w14:paraId="240F39C2" w14:textId="77777777" w:rsidR="003B10E9" w:rsidRPr="00EC2511" w:rsidRDefault="003B10E9" w:rsidP="00F91F38">
            <w:r w:rsidRPr="00EC2511">
              <w:t>SPU2</w:t>
            </w:r>
          </w:p>
        </w:tc>
        <w:tc>
          <w:tcPr>
            <w:tcW w:w="652" w:type="pct"/>
          </w:tcPr>
          <w:p w14:paraId="77277D1F" w14:textId="0EAE2667" w:rsidR="003B10E9" w:rsidRPr="00EC2511" w:rsidRDefault="005249A4" w:rsidP="00F91F38">
            <w:r w:rsidRPr="005249A4">
              <w:t>Filtriran seznam</w:t>
            </w:r>
          </w:p>
        </w:tc>
        <w:tc>
          <w:tcPr>
            <w:tcW w:w="748" w:type="pct"/>
          </w:tcPr>
          <w:p w14:paraId="40F81090" w14:textId="1530A751" w:rsidR="003B10E9" w:rsidRPr="00EC2511" w:rsidRDefault="00EF4892" w:rsidP="00F91F38">
            <w:pPr>
              <w:rPr>
                <w:color w:val="FF0000"/>
              </w:rPr>
            </w:pPr>
            <w:r w:rsidRPr="00EF4892">
              <w:t>N</w:t>
            </w:r>
          </w:p>
        </w:tc>
        <w:tc>
          <w:tcPr>
            <w:tcW w:w="748" w:type="pct"/>
          </w:tcPr>
          <w:p w14:paraId="07A0395C" w14:textId="338051E5" w:rsidR="003B10E9" w:rsidRPr="00EC2511" w:rsidRDefault="00EF4892" w:rsidP="00F91F38">
            <w:r>
              <w:t>V</w:t>
            </w:r>
          </w:p>
        </w:tc>
        <w:tc>
          <w:tcPr>
            <w:tcW w:w="236" w:type="pct"/>
          </w:tcPr>
          <w:p w14:paraId="28C5381E" w14:textId="77777777" w:rsidR="003B10E9" w:rsidRPr="00EC2511" w:rsidRDefault="003B10E9" w:rsidP="00F91F38"/>
        </w:tc>
        <w:tc>
          <w:tcPr>
            <w:tcW w:w="304" w:type="pct"/>
          </w:tcPr>
          <w:p w14:paraId="3106AB7E" w14:textId="77777777" w:rsidR="003B10E9" w:rsidRPr="00EC2511" w:rsidRDefault="003B10E9" w:rsidP="00F91F38"/>
        </w:tc>
        <w:tc>
          <w:tcPr>
            <w:tcW w:w="318" w:type="pct"/>
          </w:tcPr>
          <w:p w14:paraId="67EDDD62" w14:textId="77777777" w:rsidR="003B10E9" w:rsidRPr="00EC2511" w:rsidRDefault="003B10E9" w:rsidP="00F91F38"/>
        </w:tc>
        <w:tc>
          <w:tcPr>
            <w:tcW w:w="791" w:type="pct"/>
          </w:tcPr>
          <w:p w14:paraId="2B52E5EC" w14:textId="77777777" w:rsidR="003B10E9" w:rsidRPr="00EC2511" w:rsidRDefault="003B10E9" w:rsidP="00F91F38"/>
        </w:tc>
        <w:tc>
          <w:tcPr>
            <w:tcW w:w="771" w:type="pct"/>
          </w:tcPr>
          <w:p w14:paraId="264B691A" w14:textId="3C51C76E" w:rsidR="003B10E9" w:rsidRPr="00EC2511" w:rsidRDefault="00EF4892" w:rsidP="00F91F38">
            <w:r w:rsidRPr="00EF4892">
              <w:t>Prikazan seznam</w:t>
            </w:r>
          </w:p>
        </w:tc>
      </w:tr>
      <w:tr w:rsidR="003B10E9" w:rsidRPr="00EC2511" w14:paraId="07F50F7C" w14:textId="77777777" w:rsidTr="00F91F38">
        <w:tc>
          <w:tcPr>
            <w:tcW w:w="431" w:type="pct"/>
          </w:tcPr>
          <w:p w14:paraId="7BD81486" w14:textId="6772E08A" w:rsidR="003B10E9" w:rsidRPr="00EC2511" w:rsidRDefault="00EF4892" w:rsidP="00F91F38">
            <w:r>
              <w:t>SPU3</w:t>
            </w:r>
          </w:p>
        </w:tc>
        <w:tc>
          <w:tcPr>
            <w:tcW w:w="652" w:type="pct"/>
          </w:tcPr>
          <w:p w14:paraId="2B984FE4" w14:textId="2FDAF8E4" w:rsidR="003B10E9" w:rsidRPr="00EC2511" w:rsidRDefault="005249A4" w:rsidP="00F91F38">
            <w:r w:rsidRPr="005249A4">
              <w:t>Filtriran seznam</w:t>
            </w:r>
          </w:p>
        </w:tc>
        <w:tc>
          <w:tcPr>
            <w:tcW w:w="748" w:type="pct"/>
          </w:tcPr>
          <w:p w14:paraId="0D3DB75F" w14:textId="7E8B1F5C" w:rsidR="003B10E9" w:rsidRPr="00EC2511" w:rsidRDefault="005249A4" w:rsidP="00F91F38">
            <w:r>
              <w:t>V</w:t>
            </w:r>
          </w:p>
        </w:tc>
        <w:tc>
          <w:tcPr>
            <w:tcW w:w="748" w:type="pct"/>
          </w:tcPr>
          <w:p w14:paraId="13B06D50" w14:textId="3A3F1923" w:rsidR="003B10E9" w:rsidRPr="00EC2511" w:rsidRDefault="005249A4" w:rsidP="00F91F38">
            <w:r>
              <w:t>N</w:t>
            </w:r>
          </w:p>
        </w:tc>
        <w:tc>
          <w:tcPr>
            <w:tcW w:w="236" w:type="pct"/>
          </w:tcPr>
          <w:p w14:paraId="725E5992" w14:textId="77777777" w:rsidR="003B10E9" w:rsidRPr="00EC2511" w:rsidRDefault="003B10E9" w:rsidP="00F91F38"/>
        </w:tc>
        <w:tc>
          <w:tcPr>
            <w:tcW w:w="304" w:type="pct"/>
          </w:tcPr>
          <w:p w14:paraId="289F2921" w14:textId="77777777" w:rsidR="003B10E9" w:rsidRPr="00EC2511" w:rsidRDefault="003B10E9" w:rsidP="00F91F38"/>
        </w:tc>
        <w:tc>
          <w:tcPr>
            <w:tcW w:w="318" w:type="pct"/>
          </w:tcPr>
          <w:p w14:paraId="7CF9B0D3" w14:textId="77777777" w:rsidR="003B10E9" w:rsidRPr="00EC2511" w:rsidRDefault="003B10E9" w:rsidP="00F91F38"/>
        </w:tc>
        <w:tc>
          <w:tcPr>
            <w:tcW w:w="791" w:type="pct"/>
          </w:tcPr>
          <w:p w14:paraId="120186B1" w14:textId="77777777" w:rsidR="003B10E9" w:rsidRPr="00EC2511" w:rsidRDefault="003B10E9" w:rsidP="00F91F38"/>
        </w:tc>
        <w:tc>
          <w:tcPr>
            <w:tcW w:w="771" w:type="pct"/>
          </w:tcPr>
          <w:p w14:paraId="5F98E77A" w14:textId="5CE7383E" w:rsidR="003B10E9" w:rsidRPr="00EC2511" w:rsidRDefault="00EF4892" w:rsidP="00F91F38">
            <w:r w:rsidRPr="00EF4892">
              <w:t>Prikazan seznam</w:t>
            </w:r>
          </w:p>
        </w:tc>
      </w:tr>
      <w:tr w:rsidR="00EF4892" w:rsidRPr="00EC2511" w14:paraId="0F3917BF" w14:textId="77777777" w:rsidTr="00F91F38">
        <w:tc>
          <w:tcPr>
            <w:tcW w:w="431" w:type="pct"/>
          </w:tcPr>
          <w:p w14:paraId="3C50D43E" w14:textId="7BD5C79D" w:rsidR="00EF4892" w:rsidRDefault="005249A4" w:rsidP="00F91F38">
            <w:r>
              <w:t>SPU4</w:t>
            </w:r>
          </w:p>
        </w:tc>
        <w:tc>
          <w:tcPr>
            <w:tcW w:w="652" w:type="pct"/>
          </w:tcPr>
          <w:p w14:paraId="03EB22F9" w14:textId="2690BF96" w:rsidR="00EF4892" w:rsidRPr="00EC2511" w:rsidRDefault="005249A4" w:rsidP="00F91F38">
            <w:r w:rsidRPr="005249A4">
              <w:t>Filtriran seznam</w:t>
            </w:r>
          </w:p>
        </w:tc>
        <w:tc>
          <w:tcPr>
            <w:tcW w:w="748" w:type="pct"/>
          </w:tcPr>
          <w:p w14:paraId="6EA952C4" w14:textId="21B4325A" w:rsidR="00EF4892" w:rsidRPr="00EC2511" w:rsidRDefault="005249A4" w:rsidP="00F91F38">
            <w:r>
              <w:t>N</w:t>
            </w:r>
          </w:p>
        </w:tc>
        <w:tc>
          <w:tcPr>
            <w:tcW w:w="748" w:type="pct"/>
          </w:tcPr>
          <w:p w14:paraId="70D91EC3" w14:textId="18FC69FC" w:rsidR="00EF4892" w:rsidRPr="00EC2511" w:rsidRDefault="005249A4" w:rsidP="00F91F38">
            <w:r>
              <w:t>N</w:t>
            </w:r>
          </w:p>
        </w:tc>
        <w:tc>
          <w:tcPr>
            <w:tcW w:w="236" w:type="pct"/>
          </w:tcPr>
          <w:p w14:paraId="547E1EE4" w14:textId="77777777" w:rsidR="00EF4892" w:rsidRPr="00EC2511" w:rsidRDefault="00EF4892" w:rsidP="00F91F38"/>
        </w:tc>
        <w:tc>
          <w:tcPr>
            <w:tcW w:w="304" w:type="pct"/>
          </w:tcPr>
          <w:p w14:paraId="0573FB01" w14:textId="77777777" w:rsidR="00EF4892" w:rsidRPr="00EC2511" w:rsidRDefault="00EF4892" w:rsidP="00F91F38"/>
        </w:tc>
        <w:tc>
          <w:tcPr>
            <w:tcW w:w="318" w:type="pct"/>
          </w:tcPr>
          <w:p w14:paraId="4D711799" w14:textId="77777777" w:rsidR="00EF4892" w:rsidRPr="00EC2511" w:rsidRDefault="00EF4892" w:rsidP="00F91F38"/>
        </w:tc>
        <w:tc>
          <w:tcPr>
            <w:tcW w:w="791" w:type="pct"/>
          </w:tcPr>
          <w:p w14:paraId="06A3384E" w14:textId="77777777" w:rsidR="00EF4892" w:rsidRPr="00EC2511" w:rsidRDefault="00EF4892" w:rsidP="00F91F38"/>
        </w:tc>
        <w:tc>
          <w:tcPr>
            <w:tcW w:w="771" w:type="pct"/>
          </w:tcPr>
          <w:p w14:paraId="3EB3B525" w14:textId="6E81D2AB" w:rsidR="00EF4892" w:rsidRPr="00EF4892" w:rsidRDefault="005249A4" w:rsidP="00F91F38">
            <w:r w:rsidRPr="005249A4">
              <w:t>Obvestilo</w:t>
            </w:r>
          </w:p>
        </w:tc>
      </w:tr>
    </w:tbl>
    <w:p w14:paraId="5F5FCB8E" w14:textId="77777777" w:rsidR="003B10E9" w:rsidRDefault="003B10E9" w:rsidP="003B10E9"/>
    <w:p w14:paraId="7910F9AC" w14:textId="77777777" w:rsidR="003B10E9" w:rsidRDefault="003B10E9" w:rsidP="003B10E9">
      <w:r>
        <w:t>* V – veljaven vnos; N – neveljaven vnos</w:t>
      </w:r>
    </w:p>
    <w:p w14:paraId="1B473BB0" w14:textId="77777777" w:rsidR="003B10E9" w:rsidRDefault="003B10E9" w:rsidP="003B10E9"/>
    <w:p w14:paraId="16C9A0B0" w14:textId="77777777" w:rsidR="003B10E9" w:rsidRDefault="003B10E9" w:rsidP="003B10E9">
      <w:pPr>
        <w:pStyle w:val="Naslov2"/>
      </w:pPr>
      <w:r>
        <w:t>Konkretni testni primeri</w:t>
      </w:r>
    </w:p>
    <w:tbl>
      <w:tblPr>
        <w:tblStyle w:val="Tabelamrea"/>
        <w:tblpPr w:leftFromText="141" w:rightFromText="141" w:vertAnchor="text" w:horzAnchor="margin" w:tblpXSpec="center" w:tblpY="316"/>
        <w:tblW w:w="5000" w:type="pct"/>
        <w:tblLook w:val="04A0" w:firstRow="1" w:lastRow="0" w:firstColumn="1" w:lastColumn="0" w:noHBand="0" w:noVBand="1"/>
      </w:tblPr>
      <w:tblGrid>
        <w:gridCol w:w="730"/>
        <w:gridCol w:w="1138"/>
        <w:gridCol w:w="1314"/>
        <w:gridCol w:w="1316"/>
        <w:gridCol w:w="600"/>
        <w:gridCol w:w="714"/>
        <w:gridCol w:w="710"/>
        <w:gridCol w:w="1184"/>
        <w:gridCol w:w="1356"/>
      </w:tblGrid>
      <w:tr w:rsidR="003B10E9" w:rsidRPr="00EC2511" w14:paraId="0E0CDCCC" w14:textId="77777777" w:rsidTr="005249A4">
        <w:tc>
          <w:tcPr>
            <w:tcW w:w="403" w:type="pct"/>
          </w:tcPr>
          <w:p w14:paraId="502639EE" w14:textId="77777777" w:rsidR="003B10E9" w:rsidRPr="00EC2511" w:rsidRDefault="003B10E9" w:rsidP="00F91F38">
            <w:pPr>
              <w:rPr>
                <w:b/>
              </w:rPr>
            </w:pPr>
            <w:r w:rsidRPr="00EC2511">
              <w:rPr>
                <w:b/>
              </w:rPr>
              <w:t>TC ID#</w:t>
            </w:r>
          </w:p>
        </w:tc>
        <w:tc>
          <w:tcPr>
            <w:tcW w:w="628" w:type="pct"/>
          </w:tcPr>
          <w:p w14:paraId="65894FED" w14:textId="77777777" w:rsidR="003B10E9" w:rsidRPr="00EC2511" w:rsidRDefault="003B10E9" w:rsidP="00F91F38">
            <w:pPr>
              <w:rPr>
                <w:b/>
              </w:rPr>
            </w:pPr>
            <w:r w:rsidRPr="00EC2511">
              <w:rPr>
                <w:b/>
              </w:rPr>
              <w:t>Scenarij/ pogoj</w:t>
            </w:r>
          </w:p>
        </w:tc>
        <w:tc>
          <w:tcPr>
            <w:tcW w:w="725" w:type="pct"/>
          </w:tcPr>
          <w:p w14:paraId="5FCC2996" w14:textId="77777777" w:rsidR="003B10E9" w:rsidRPr="00EC2511" w:rsidRDefault="003B10E9" w:rsidP="00F91F38">
            <w:pPr>
              <w:rPr>
                <w:b/>
              </w:rPr>
            </w:pPr>
            <w:r w:rsidRPr="00EC2511">
              <w:rPr>
                <w:b/>
              </w:rPr>
              <w:t>Parameter 1</w:t>
            </w:r>
          </w:p>
        </w:tc>
        <w:tc>
          <w:tcPr>
            <w:tcW w:w="726" w:type="pct"/>
          </w:tcPr>
          <w:p w14:paraId="36644E50" w14:textId="77777777" w:rsidR="003B10E9" w:rsidRPr="00EC2511" w:rsidRDefault="003B10E9" w:rsidP="00F91F38">
            <w:pPr>
              <w:rPr>
                <w:b/>
              </w:rPr>
            </w:pPr>
            <w:r>
              <w:rPr>
                <w:b/>
              </w:rPr>
              <w:t>Parameter 2</w:t>
            </w:r>
          </w:p>
        </w:tc>
        <w:tc>
          <w:tcPr>
            <w:tcW w:w="331" w:type="pct"/>
          </w:tcPr>
          <w:p w14:paraId="411D1F57" w14:textId="77777777" w:rsidR="003B10E9" w:rsidRPr="00EC2511" w:rsidRDefault="003B10E9" w:rsidP="00F91F38">
            <w:pPr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94" w:type="pct"/>
          </w:tcPr>
          <w:p w14:paraId="15482300" w14:textId="77777777" w:rsidR="003B10E9" w:rsidRPr="00EC2511" w:rsidRDefault="003B10E9" w:rsidP="00F91F38">
            <w:pPr>
              <w:rPr>
                <w:b/>
              </w:rPr>
            </w:pPr>
          </w:p>
        </w:tc>
        <w:tc>
          <w:tcPr>
            <w:tcW w:w="392" w:type="pct"/>
          </w:tcPr>
          <w:p w14:paraId="0B737B0A" w14:textId="77777777" w:rsidR="003B10E9" w:rsidRPr="00EC2511" w:rsidRDefault="003B10E9" w:rsidP="00F91F38">
            <w:pPr>
              <w:rPr>
                <w:b/>
              </w:rPr>
            </w:pPr>
          </w:p>
        </w:tc>
        <w:tc>
          <w:tcPr>
            <w:tcW w:w="653" w:type="pct"/>
          </w:tcPr>
          <w:p w14:paraId="6843DF69" w14:textId="77777777" w:rsidR="003B10E9" w:rsidRPr="00EC2511" w:rsidRDefault="003B10E9" w:rsidP="00F91F38">
            <w:pPr>
              <w:rPr>
                <w:b/>
              </w:rPr>
            </w:pPr>
            <w:r>
              <w:rPr>
                <w:b/>
              </w:rPr>
              <w:t>Parameter N</w:t>
            </w:r>
          </w:p>
        </w:tc>
        <w:tc>
          <w:tcPr>
            <w:tcW w:w="748" w:type="pct"/>
          </w:tcPr>
          <w:p w14:paraId="0EDEA281" w14:textId="77777777" w:rsidR="003B10E9" w:rsidRPr="00EC2511" w:rsidRDefault="003B10E9" w:rsidP="00F91F38">
            <w:pPr>
              <w:rPr>
                <w:b/>
              </w:rPr>
            </w:pPr>
            <w:r w:rsidRPr="00EC2511">
              <w:rPr>
                <w:b/>
              </w:rPr>
              <w:t>Pričakovan rezultat</w:t>
            </w:r>
          </w:p>
        </w:tc>
      </w:tr>
      <w:tr w:rsidR="005249A4" w:rsidRPr="00EC2511" w14:paraId="1A94FB11" w14:textId="77777777" w:rsidTr="005249A4">
        <w:tc>
          <w:tcPr>
            <w:tcW w:w="403" w:type="pct"/>
          </w:tcPr>
          <w:p w14:paraId="1E7F3EDA" w14:textId="77777777" w:rsidR="005249A4" w:rsidRPr="00EC2511" w:rsidRDefault="005249A4" w:rsidP="005249A4">
            <w:r w:rsidRPr="00EC2511">
              <w:t>SPU1</w:t>
            </w:r>
          </w:p>
        </w:tc>
        <w:tc>
          <w:tcPr>
            <w:tcW w:w="628" w:type="pct"/>
          </w:tcPr>
          <w:p w14:paraId="129AE247" w14:textId="6476A314" w:rsidR="005249A4" w:rsidRPr="00EC2511" w:rsidRDefault="005249A4" w:rsidP="005249A4">
            <w:r w:rsidRPr="00E36428">
              <w:t>Filtriran seznam</w:t>
            </w:r>
          </w:p>
        </w:tc>
        <w:tc>
          <w:tcPr>
            <w:tcW w:w="725" w:type="pct"/>
          </w:tcPr>
          <w:p w14:paraId="5AE7704B" w14:textId="0804C68C" w:rsidR="005249A4" w:rsidRPr="00EC2511" w:rsidRDefault="005249A4" w:rsidP="005249A4">
            <w:r w:rsidRPr="005249A4">
              <w:t>Fitnes park</w:t>
            </w:r>
          </w:p>
        </w:tc>
        <w:tc>
          <w:tcPr>
            <w:tcW w:w="726" w:type="pct"/>
          </w:tcPr>
          <w:p w14:paraId="7BCBD76B" w14:textId="40BD1631" w:rsidR="005249A4" w:rsidRPr="00EC2511" w:rsidRDefault="005249A4" w:rsidP="005249A4">
            <w:r>
              <w:t>Maribor</w:t>
            </w:r>
          </w:p>
        </w:tc>
        <w:tc>
          <w:tcPr>
            <w:tcW w:w="331" w:type="pct"/>
          </w:tcPr>
          <w:p w14:paraId="56140C78" w14:textId="77777777" w:rsidR="005249A4" w:rsidRPr="00EC2511" w:rsidRDefault="005249A4" w:rsidP="005249A4"/>
        </w:tc>
        <w:tc>
          <w:tcPr>
            <w:tcW w:w="394" w:type="pct"/>
          </w:tcPr>
          <w:p w14:paraId="5A2F4750" w14:textId="77777777" w:rsidR="005249A4" w:rsidRPr="00EC2511" w:rsidRDefault="005249A4" w:rsidP="005249A4"/>
        </w:tc>
        <w:tc>
          <w:tcPr>
            <w:tcW w:w="392" w:type="pct"/>
          </w:tcPr>
          <w:p w14:paraId="62CF9B3B" w14:textId="77777777" w:rsidR="005249A4" w:rsidRPr="00EC2511" w:rsidRDefault="005249A4" w:rsidP="005249A4"/>
        </w:tc>
        <w:tc>
          <w:tcPr>
            <w:tcW w:w="653" w:type="pct"/>
          </w:tcPr>
          <w:p w14:paraId="51831819" w14:textId="77777777" w:rsidR="005249A4" w:rsidRPr="00EC2511" w:rsidRDefault="005249A4" w:rsidP="005249A4"/>
        </w:tc>
        <w:tc>
          <w:tcPr>
            <w:tcW w:w="748" w:type="pct"/>
          </w:tcPr>
          <w:p w14:paraId="2D4065FA" w14:textId="671CFA0B" w:rsidR="005249A4" w:rsidRPr="00EC2511" w:rsidRDefault="005249A4" w:rsidP="005249A4">
            <w:r w:rsidRPr="001E21DD">
              <w:t>Prikazan seznam</w:t>
            </w:r>
          </w:p>
        </w:tc>
      </w:tr>
      <w:tr w:rsidR="005249A4" w:rsidRPr="00EC2511" w14:paraId="7C93024D" w14:textId="77777777" w:rsidTr="005249A4">
        <w:tc>
          <w:tcPr>
            <w:tcW w:w="403" w:type="pct"/>
          </w:tcPr>
          <w:p w14:paraId="01875047" w14:textId="6B8C7F7E" w:rsidR="005249A4" w:rsidRPr="00EC2511" w:rsidRDefault="005249A4" w:rsidP="005249A4">
            <w:r>
              <w:t>SPU2</w:t>
            </w:r>
          </w:p>
        </w:tc>
        <w:tc>
          <w:tcPr>
            <w:tcW w:w="628" w:type="pct"/>
          </w:tcPr>
          <w:p w14:paraId="3F1F54D6" w14:textId="365B12BB" w:rsidR="005249A4" w:rsidRPr="00EC2511" w:rsidRDefault="005249A4" w:rsidP="005249A4">
            <w:r w:rsidRPr="00E36428">
              <w:t>Filtriran seznam</w:t>
            </w:r>
          </w:p>
        </w:tc>
        <w:tc>
          <w:tcPr>
            <w:tcW w:w="725" w:type="pct"/>
          </w:tcPr>
          <w:p w14:paraId="3006738E" w14:textId="379967D2" w:rsidR="005249A4" w:rsidRPr="00EC2511" w:rsidRDefault="005249A4" w:rsidP="005249A4">
            <w:r>
              <w:t>/</w:t>
            </w:r>
          </w:p>
        </w:tc>
        <w:tc>
          <w:tcPr>
            <w:tcW w:w="726" w:type="pct"/>
          </w:tcPr>
          <w:p w14:paraId="028BDD6A" w14:textId="1C51E77E" w:rsidR="005249A4" w:rsidRPr="00EC2511" w:rsidRDefault="005249A4" w:rsidP="005249A4">
            <w:r>
              <w:t>Maribor</w:t>
            </w:r>
          </w:p>
        </w:tc>
        <w:tc>
          <w:tcPr>
            <w:tcW w:w="331" w:type="pct"/>
          </w:tcPr>
          <w:p w14:paraId="4AB9E248" w14:textId="77777777" w:rsidR="005249A4" w:rsidRPr="00EC2511" w:rsidRDefault="005249A4" w:rsidP="005249A4"/>
        </w:tc>
        <w:tc>
          <w:tcPr>
            <w:tcW w:w="394" w:type="pct"/>
          </w:tcPr>
          <w:p w14:paraId="582AB588" w14:textId="77777777" w:rsidR="005249A4" w:rsidRPr="00EC2511" w:rsidRDefault="005249A4" w:rsidP="005249A4"/>
        </w:tc>
        <w:tc>
          <w:tcPr>
            <w:tcW w:w="392" w:type="pct"/>
          </w:tcPr>
          <w:p w14:paraId="7982F6EC" w14:textId="77777777" w:rsidR="005249A4" w:rsidRPr="00EC2511" w:rsidRDefault="005249A4" w:rsidP="005249A4"/>
        </w:tc>
        <w:tc>
          <w:tcPr>
            <w:tcW w:w="653" w:type="pct"/>
          </w:tcPr>
          <w:p w14:paraId="3047B7BE" w14:textId="77777777" w:rsidR="005249A4" w:rsidRPr="00EC2511" w:rsidRDefault="005249A4" w:rsidP="005249A4"/>
        </w:tc>
        <w:tc>
          <w:tcPr>
            <w:tcW w:w="748" w:type="pct"/>
          </w:tcPr>
          <w:p w14:paraId="4A60BF2D" w14:textId="5DB16324" w:rsidR="005249A4" w:rsidRPr="00EC2511" w:rsidRDefault="005249A4" w:rsidP="005249A4">
            <w:r w:rsidRPr="001E21DD">
              <w:t>Prikazan seznam</w:t>
            </w:r>
          </w:p>
        </w:tc>
      </w:tr>
      <w:tr w:rsidR="005249A4" w:rsidRPr="00EC2511" w14:paraId="4E6C0E85" w14:textId="77777777" w:rsidTr="005249A4">
        <w:tc>
          <w:tcPr>
            <w:tcW w:w="403" w:type="pct"/>
          </w:tcPr>
          <w:p w14:paraId="60708D72" w14:textId="75D9AB82" w:rsidR="005249A4" w:rsidRPr="00EC2511" w:rsidRDefault="005249A4" w:rsidP="005249A4">
            <w:r w:rsidRPr="00EC2511">
              <w:t>SPU</w:t>
            </w:r>
            <w:r>
              <w:t>3</w:t>
            </w:r>
          </w:p>
        </w:tc>
        <w:tc>
          <w:tcPr>
            <w:tcW w:w="628" w:type="pct"/>
          </w:tcPr>
          <w:p w14:paraId="58EF3930" w14:textId="5EEA5FF5" w:rsidR="005249A4" w:rsidRPr="00EC2511" w:rsidRDefault="005249A4" w:rsidP="005249A4">
            <w:r w:rsidRPr="00E36428">
              <w:t>Filtriran seznam</w:t>
            </w:r>
          </w:p>
        </w:tc>
        <w:tc>
          <w:tcPr>
            <w:tcW w:w="725" w:type="pct"/>
          </w:tcPr>
          <w:p w14:paraId="6C71BA0E" w14:textId="12B6DDDD" w:rsidR="005249A4" w:rsidRPr="00EC2511" w:rsidRDefault="005249A4" w:rsidP="005249A4">
            <w:pPr>
              <w:rPr>
                <w:color w:val="FF0000"/>
              </w:rPr>
            </w:pPr>
            <w:r w:rsidRPr="005249A4">
              <w:t>Fitnes park</w:t>
            </w:r>
          </w:p>
        </w:tc>
        <w:tc>
          <w:tcPr>
            <w:tcW w:w="726" w:type="pct"/>
          </w:tcPr>
          <w:p w14:paraId="61FBA032" w14:textId="0D2A8A38" w:rsidR="005249A4" w:rsidRPr="00EC2511" w:rsidRDefault="005249A4" w:rsidP="005249A4">
            <w:r>
              <w:t>/</w:t>
            </w:r>
          </w:p>
        </w:tc>
        <w:tc>
          <w:tcPr>
            <w:tcW w:w="331" w:type="pct"/>
          </w:tcPr>
          <w:p w14:paraId="0D3D9AC6" w14:textId="77777777" w:rsidR="005249A4" w:rsidRPr="00EC2511" w:rsidRDefault="005249A4" w:rsidP="005249A4"/>
        </w:tc>
        <w:tc>
          <w:tcPr>
            <w:tcW w:w="394" w:type="pct"/>
          </w:tcPr>
          <w:p w14:paraId="0F675408" w14:textId="77777777" w:rsidR="005249A4" w:rsidRPr="00EC2511" w:rsidRDefault="005249A4" w:rsidP="005249A4"/>
        </w:tc>
        <w:tc>
          <w:tcPr>
            <w:tcW w:w="392" w:type="pct"/>
          </w:tcPr>
          <w:p w14:paraId="0A0F6FEE" w14:textId="77777777" w:rsidR="005249A4" w:rsidRPr="00EC2511" w:rsidRDefault="005249A4" w:rsidP="005249A4"/>
        </w:tc>
        <w:tc>
          <w:tcPr>
            <w:tcW w:w="653" w:type="pct"/>
          </w:tcPr>
          <w:p w14:paraId="0D45B9B5" w14:textId="77777777" w:rsidR="005249A4" w:rsidRPr="00EC2511" w:rsidRDefault="005249A4" w:rsidP="005249A4"/>
        </w:tc>
        <w:tc>
          <w:tcPr>
            <w:tcW w:w="748" w:type="pct"/>
          </w:tcPr>
          <w:p w14:paraId="46F209BA" w14:textId="79355289" w:rsidR="005249A4" w:rsidRPr="00EC2511" w:rsidRDefault="005249A4" w:rsidP="005249A4">
            <w:r w:rsidRPr="001E21DD">
              <w:t>Prikazan seznam</w:t>
            </w:r>
          </w:p>
        </w:tc>
      </w:tr>
      <w:tr w:rsidR="005249A4" w:rsidRPr="00EC2511" w14:paraId="12E40F4D" w14:textId="77777777" w:rsidTr="005249A4">
        <w:tc>
          <w:tcPr>
            <w:tcW w:w="403" w:type="pct"/>
          </w:tcPr>
          <w:p w14:paraId="2275D803" w14:textId="36340386" w:rsidR="005249A4" w:rsidRPr="00EC2511" w:rsidRDefault="005249A4" w:rsidP="005249A4">
            <w:r>
              <w:t>SPU4</w:t>
            </w:r>
          </w:p>
        </w:tc>
        <w:tc>
          <w:tcPr>
            <w:tcW w:w="628" w:type="pct"/>
          </w:tcPr>
          <w:p w14:paraId="1DECC0CF" w14:textId="6070138B" w:rsidR="005249A4" w:rsidRPr="00EC2511" w:rsidRDefault="005249A4" w:rsidP="005249A4">
            <w:r w:rsidRPr="00E36428">
              <w:t>Filtriran seznam</w:t>
            </w:r>
          </w:p>
        </w:tc>
        <w:tc>
          <w:tcPr>
            <w:tcW w:w="725" w:type="pct"/>
          </w:tcPr>
          <w:p w14:paraId="1EAD9740" w14:textId="47378295" w:rsidR="005249A4" w:rsidRPr="00EC2511" w:rsidRDefault="005249A4" w:rsidP="005249A4">
            <w:r>
              <w:t>/</w:t>
            </w:r>
          </w:p>
        </w:tc>
        <w:tc>
          <w:tcPr>
            <w:tcW w:w="726" w:type="pct"/>
          </w:tcPr>
          <w:p w14:paraId="049021C2" w14:textId="340537B9" w:rsidR="005249A4" w:rsidRPr="00EC2511" w:rsidRDefault="005249A4" w:rsidP="005249A4">
            <w:r>
              <w:t>/</w:t>
            </w:r>
          </w:p>
        </w:tc>
        <w:tc>
          <w:tcPr>
            <w:tcW w:w="331" w:type="pct"/>
          </w:tcPr>
          <w:p w14:paraId="286BC919" w14:textId="77777777" w:rsidR="005249A4" w:rsidRPr="00EC2511" w:rsidRDefault="005249A4" w:rsidP="005249A4"/>
        </w:tc>
        <w:tc>
          <w:tcPr>
            <w:tcW w:w="394" w:type="pct"/>
          </w:tcPr>
          <w:p w14:paraId="4A0E91B5" w14:textId="77777777" w:rsidR="005249A4" w:rsidRPr="00EC2511" w:rsidRDefault="005249A4" w:rsidP="005249A4"/>
        </w:tc>
        <w:tc>
          <w:tcPr>
            <w:tcW w:w="392" w:type="pct"/>
          </w:tcPr>
          <w:p w14:paraId="2BF8AD7D" w14:textId="77777777" w:rsidR="005249A4" w:rsidRPr="00EC2511" w:rsidRDefault="005249A4" w:rsidP="005249A4"/>
        </w:tc>
        <w:tc>
          <w:tcPr>
            <w:tcW w:w="653" w:type="pct"/>
          </w:tcPr>
          <w:p w14:paraId="7E245AFD" w14:textId="77777777" w:rsidR="005249A4" w:rsidRPr="00EC2511" w:rsidRDefault="005249A4" w:rsidP="005249A4"/>
        </w:tc>
        <w:tc>
          <w:tcPr>
            <w:tcW w:w="748" w:type="pct"/>
          </w:tcPr>
          <w:p w14:paraId="53C3A028" w14:textId="0DAC58A5" w:rsidR="005249A4" w:rsidRPr="00EC2511" w:rsidRDefault="005249A4" w:rsidP="005249A4">
            <w:r w:rsidRPr="001E21DD">
              <w:t>Obvestilo</w:t>
            </w:r>
          </w:p>
        </w:tc>
      </w:tr>
    </w:tbl>
    <w:p w14:paraId="522BBE9C" w14:textId="77777777" w:rsidR="003B10E9" w:rsidRPr="0048378A" w:rsidRDefault="003B10E9" w:rsidP="003B10E9"/>
    <w:p w14:paraId="733C4501" w14:textId="77777777" w:rsidR="003B10E9" w:rsidRPr="0048378A" w:rsidRDefault="003B10E9" w:rsidP="003B10E9"/>
    <w:p w14:paraId="6A302B80" w14:textId="77777777" w:rsidR="003B10E9" w:rsidRPr="0048378A" w:rsidRDefault="003B10E9" w:rsidP="003B10E9"/>
    <w:p w14:paraId="5501BC51" w14:textId="0CE04C03" w:rsidR="005249A4" w:rsidRDefault="005249A4" w:rsidP="0048378A"/>
    <w:p w14:paraId="13D0CAF6" w14:textId="77777777" w:rsidR="005249A4" w:rsidRDefault="005249A4">
      <w:pPr>
        <w:spacing w:after="0"/>
      </w:pPr>
      <w:r>
        <w:br w:type="page"/>
      </w:r>
    </w:p>
    <w:p w14:paraId="18164756" w14:textId="77777777" w:rsidR="001F4482" w:rsidRDefault="001F4482" w:rsidP="001F4482">
      <w:pPr>
        <w:pStyle w:val="Naslov1"/>
      </w:pPr>
      <w:r>
        <w:lastRenderedPageBreak/>
        <w:t xml:space="preserve">Funkcionalnost 2: </w:t>
      </w:r>
      <w:r w:rsidRPr="00AE3E7E">
        <w:t>Dodajanje nove lokacije</w:t>
      </w:r>
    </w:p>
    <w:p w14:paraId="3C4CABAA" w14:textId="164C003E" w:rsidR="00AE3E7E" w:rsidRPr="00AE3E7E" w:rsidRDefault="00AE3E7E" w:rsidP="00AE3E7E">
      <w:pPr>
        <w:pStyle w:val="Naslov2"/>
      </w:pPr>
      <w:r>
        <w:t>Opis</w:t>
      </w:r>
    </w:p>
    <w:tbl>
      <w:tblPr>
        <w:tblStyle w:val="Tabelamrea"/>
        <w:tblpPr w:leftFromText="141" w:rightFromText="141" w:vertAnchor="text" w:horzAnchor="margin" w:tblpY="53"/>
        <w:tblW w:w="5000" w:type="pct"/>
        <w:tblLook w:val="04A0" w:firstRow="1" w:lastRow="0" w:firstColumn="1" w:lastColumn="0" w:noHBand="0" w:noVBand="1"/>
      </w:tblPr>
      <w:tblGrid>
        <w:gridCol w:w="1696"/>
        <w:gridCol w:w="7366"/>
      </w:tblGrid>
      <w:tr w:rsidR="00AE3E7E" w14:paraId="1BE722D0" w14:textId="77777777" w:rsidTr="00E74C67">
        <w:tc>
          <w:tcPr>
            <w:tcW w:w="936" w:type="pct"/>
          </w:tcPr>
          <w:p w14:paraId="0A0D48D9" w14:textId="77777777" w:rsidR="00AE3E7E" w:rsidRPr="00370F6A" w:rsidRDefault="00AE3E7E" w:rsidP="00E74C67">
            <w:pPr>
              <w:rPr>
                <w:b/>
              </w:rPr>
            </w:pPr>
            <w:r w:rsidRPr="00370F6A">
              <w:rPr>
                <w:b/>
              </w:rPr>
              <w:t>Lastnost</w:t>
            </w:r>
          </w:p>
        </w:tc>
        <w:tc>
          <w:tcPr>
            <w:tcW w:w="4064" w:type="pct"/>
          </w:tcPr>
          <w:p w14:paraId="3AB06388" w14:textId="77777777" w:rsidR="00AE3E7E" w:rsidRPr="00370F6A" w:rsidRDefault="00AE3E7E" w:rsidP="00E74C67">
            <w:pPr>
              <w:rPr>
                <w:b/>
              </w:rPr>
            </w:pPr>
            <w:r w:rsidRPr="00370F6A">
              <w:rPr>
                <w:b/>
              </w:rPr>
              <w:t>Opis</w:t>
            </w:r>
          </w:p>
        </w:tc>
      </w:tr>
      <w:tr w:rsidR="00AE3E7E" w14:paraId="3776E510" w14:textId="77777777" w:rsidTr="00E74C67">
        <w:tc>
          <w:tcPr>
            <w:tcW w:w="936" w:type="pct"/>
          </w:tcPr>
          <w:p w14:paraId="0D2F4734" w14:textId="77777777" w:rsidR="00AE3E7E" w:rsidRPr="0048378A" w:rsidRDefault="00AE3E7E" w:rsidP="00E74C67">
            <w:pPr>
              <w:rPr>
                <w:b/>
              </w:rPr>
            </w:pPr>
            <w:r w:rsidRPr="0048378A">
              <w:rPr>
                <w:b/>
              </w:rPr>
              <w:t>Ime</w:t>
            </w:r>
          </w:p>
        </w:tc>
        <w:tc>
          <w:tcPr>
            <w:tcW w:w="4064" w:type="pct"/>
          </w:tcPr>
          <w:p w14:paraId="69CB4DDC" w14:textId="0835E367" w:rsidR="00AE3E7E" w:rsidRPr="000F77DC" w:rsidRDefault="00AE3E7E" w:rsidP="00E74C67">
            <w:pPr>
              <w:rPr>
                <w:iCs/>
              </w:rPr>
            </w:pPr>
            <w:proofErr w:type="spellStart"/>
            <w:r w:rsidRPr="00AE3E7E">
              <w:rPr>
                <w:iCs/>
              </w:rPr>
              <w:t>DodajanjeLokacijeTest</w:t>
            </w:r>
            <w:proofErr w:type="spellEnd"/>
          </w:p>
        </w:tc>
      </w:tr>
      <w:tr w:rsidR="00AE3E7E" w14:paraId="02428095" w14:textId="77777777" w:rsidTr="00E74C67">
        <w:tc>
          <w:tcPr>
            <w:tcW w:w="936" w:type="pct"/>
          </w:tcPr>
          <w:p w14:paraId="673E5F1E" w14:textId="77777777" w:rsidR="00AE3E7E" w:rsidRPr="0048378A" w:rsidRDefault="00AE3E7E" w:rsidP="00E74C67">
            <w:pPr>
              <w:rPr>
                <w:b/>
              </w:rPr>
            </w:pPr>
            <w:r w:rsidRPr="0048378A">
              <w:rPr>
                <w:b/>
              </w:rPr>
              <w:t>Opis</w:t>
            </w:r>
          </w:p>
        </w:tc>
        <w:tc>
          <w:tcPr>
            <w:tcW w:w="4064" w:type="pct"/>
          </w:tcPr>
          <w:p w14:paraId="5ED3E69A" w14:textId="02C5F9B6" w:rsidR="00AE3E7E" w:rsidRPr="000F77DC" w:rsidRDefault="00AE3E7E" w:rsidP="00E74C67">
            <w:pPr>
              <w:rPr>
                <w:iCs/>
              </w:rPr>
            </w:pPr>
            <w:r w:rsidRPr="00AE3E7E">
              <w:rPr>
                <w:iCs/>
              </w:rPr>
              <w:t>Preverimo pravilnost vnosa nove rekreacijske lokacije.</w:t>
            </w:r>
          </w:p>
        </w:tc>
      </w:tr>
      <w:tr w:rsidR="00AE3E7E" w14:paraId="17EDD282" w14:textId="77777777" w:rsidTr="00E74C67">
        <w:tc>
          <w:tcPr>
            <w:tcW w:w="936" w:type="pct"/>
          </w:tcPr>
          <w:p w14:paraId="4C4B976A" w14:textId="77777777" w:rsidR="00AE3E7E" w:rsidRPr="0048378A" w:rsidRDefault="00AE3E7E" w:rsidP="00E74C67">
            <w:pPr>
              <w:rPr>
                <w:b/>
              </w:rPr>
            </w:pPr>
            <w:r w:rsidRPr="0048378A">
              <w:rPr>
                <w:b/>
              </w:rPr>
              <w:t>Namen</w:t>
            </w:r>
          </w:p>
        </w:tc>
        <w:tc>
          <w:tcPr>
            <w:tcW w:w="4064" w:type="pct"/>
          </w:tcPr>
          <w:p w14:paraId="0AFC9BB3" w14:textId="63BBA500" w:rsidR="00AE3E7E" w:rsidRPr="000F77DC" w:rsidRDefault="00AE3E7E" w:rsidP="00E74C67">
            <w:pPr>
              <w:rPr>
                <w:iCs/>
              </w:rPr>
            </w:pPr>
            <w:r w:rsidRPr="00AE3E7E">
              <w:rPr>
                <w:iCs/>
              </w:rPr>
              <w:t>Zagotoviti pravilno dodajanje lokacij v pregled.</w:t>
            </w:r>
          </w:p>
        </w:tc>
      </w:tr>
      <w:tr w:rsidR="00AE3E7E" w14:paraId="1E05A703" w14:textId="77777777" w:rsidTr="00E74C67">
        <w:tc>
          <w:tcPr>
            <w:tcW w:w="936" w:type="pct"/>
          </w:tcPr>
          <w:p w14:paraId="19B18CB6" w14:textId="77777777" w:rsidR="00AE3E7E" w:rsidRPr="0048378A" w:rsidRDefault="00AE3E7E" w:rsidP="00E74C67">
            <w:pPr>
              <w:rPr>
                <w:b/>
              </w:rPr>
            </w:pPr>
            <w:r w:rsidRPr="0048378A">
              <w:rPr>
                <w:b/>
              </w:rPr>
              <w:t>Odvisni testi in ovrednotenje elementov</w:t>
            </w:r>
          </w:p>
        </w:tc>
        <w:tc>
          <w:tcPr>
            <w:tcW w:w="4064" w:type="pct"/>
          </w:tcPr>
          <w:p w14:paraId="4B6FE088" w14:textId="77777777" w:rsidR="00AE3E7E" w:rsidRPr="000F77DC" w:rsidRDefault="00AE3E7E" w:rsidP="00E74C67">
            <w:pPr>
              <w:rPr>
                <w:iCs/>
              </w:rPr>
            </w:pPr>
            <w:r>
              <w:rPr>
                <w:iCs/>
              </w:rPr>
              <w:t>/</w:t>
            </w:r>
          </w:p>
        </w:tc>
      </w:tr>
    </w:tbl>
    <w:p w14:paraId="5F0626D9" w14:textId="77777777" w:rsidR="00AE3E7E" w:rsidRDefault="00AE3E7E" w:rsidP="00AE3E7E"/>
    <w:p w14:paraId="6DAF2D40" w14:textId="77777777" w:rsidR="00AE3E7E" w:rsidRDefault="00AE3E7E" w:rsidP="00AE3E7E">
      <w:pPr>
        <w:pStyle w:val="Naslov2"/>
      </w:pPr>
      <w:r>
        <w:t>Izvajalni pogoji</w:t>
      </w:r>
    </w:p>
    <w:p w14:paraId="7467E031" w14:textId="2DC690EE" w:rsidR="00AE3E7E" w:rsidRDefault="00AE3E7E" w:rsidP="00AE3E7E">
      <w:pPr>
        <w:pStyle w:val="Naslov3"/>
      </w:pPr>
      <w:r>
        <w:t xml:space="preserve">Predpogoji: </w:t>
      </w:r>
      <w:r w:rsidRPr="00AE3E7E">
        <w:rPr>
          <w:b w:val="0"/>
          <w:bCs w:val="0"/>
        </w:rPr>
        <w:t>Uporabnik je prijavljen</w:t>
      </w:r>
      <w:r>
        <w:rPr>
          <w:b w:val="0"/>
          <w:bCs w:val="0"/>
        </w:rPr>
        <w:t>.</w:t>
      </w:r>
    </w:p>
    <w:p w14:paraId="5010A006" w14:textId="5D662FC5" w:rsidR="00AE3E7E" w:rsidRDefault="00AE3E7E" w:rsidP="00AE3E7E">
      <w:pPr>
        <w:pStyle w:val="Naslov3"/>
      </w:pPr>
      <w:r>
        <w:t xml:space="preserve">Vhodni podatki: </w:t>
      </w:r>
      <w:r w:rsidRPr="00AE3E7E">
        <w:rPr>
          <w:b w:val="0"/>
          <w:bCs w:val="0"/>
        </w:rPr>
        <w:t>Ime</w:t>
      </w:r>
      <w:r>
        <w:rPr>
          <w:b w:val="0"/>
          <w:bCs w:val="0"/>
        </w:rPr>
        <w:t>, Tip, Občina, GPS koordinate, Oprema.</w:t>
      </w:r>
    </w:p>
    <w:p w14:paraId="28D7F97F" w14:textId="5E3975B9" w:rsidR="00AE3E7E" w:rsidRDefault="00AE3E7E" w:rsidP="00AE3E7E">
      <w:pPr>
        <w:pStyle w:val="Naslov3"/>
      </w:pPr>
      <w:r>
        <w:t xml:space="preserve">Opazovalne točke: </w:t>
      </w:r>
      <w:r w:rsidRPr="00AE3E7E">
        <w:rPr>
          <w:b w:val="0"/>
          <w:bCs w:val="0"/>
        </w:rPr>
        <w:t>Obvezna polja niso prazna</w:t>
      </w:r>
      <w:r>
        <w:rPr>
          <w:b w:val="0"/>
          <w:bCs w:val="0"/>
        </w:rPr>
        <w:t>.</w:t>
      </w:r>
    </w:p>
    <w:p w14:paraId="008B4586" w14:textId="77777777" w:rsidR="00AE3E7E" w:rsidRDefault="00AE3E7E" w:rsidP="00AE3E7E">
      <w:pPr>
        <w:pStyle w:val="Naslov3"/>
      </w:pPr>
      <w:r>
        <w:t xml:space="preserve">Kontrolne točke: </w:t>
      </w:r>
      <w:r w:rsidRPr="000F77DC">
        <w:rPr>
          <w:b w:val="0"/>
          <w:bCs w:val="0"/>
        </w:rPr>
        <w:t>Filter mora biti izbran.</w:t>
      </w:r>
    </w:p>
    <w:p w14:paraId="79F6C49F" w14:textId="4720BCD1" w:rsidR="00AE3E7E" w:rsidRDefault="00AE3E7E" w:rsidP="00AE3E7E">
      <w:pPr>
        <w:pStyle w:val="Naslov3"/>
      </w:pPr>
      <w:r>
        <w:t xml:space="preserve">Pričakovani rezultati: </w:t>
      </w:r>
      <w:r w:rsidRPr="00AE3E7E">
        <w:rPr>
          <w:b w:val="0"/>
          <w:bCs w:val="0"/>
        </w:rPr>
        <w:t>Lokacija dodana v pregled</w:t>
      </w:r>
    </w:p>
    <w:p w14:paraId="0AE208A5" w14:textId="72AC8B92" w:rsidR="00AE3E7E" w:rsidRDefault="00AE3E7E" w:rsidP="00AE3E7E">
      <w:pPr>
        <w:pStyle w:val="Naslov3"/>
        <w:rPr>
          <w:b w:val="0"/>
          <w:bCs w:val="0"/>
        </w:rPr>
      </w:pPr>
      <w:proofErr w:type="spellStart"/>
      <w:r>
        <w:t>Popogoji</w:t>
      </w:r>
      <w:proofErr w:type="spellEnd"/>
      <w:r>
        <w:t xml:space="preserve">: </w:t>
      </w:r>
      <w:r>
        <w:rPr>
          <w:b w:val="0"/>
          <w:bCs w:val="0"/>
        </w:rPr>
        <w:t>/</w:t>
      </w:r>
    </w:p>
    <w:p w14:paraId="2F1DBF73" w14:textId="77777777" w:rsidR="00AE3E7E" w:rsidRDefault="00AE3E7E" w:rsidP="00AE3E7E"/>
    <w:p w14:paraId="5E56ACC4" w14:textId="77777777" w:rsidR="00AE3E7E" w:rsidRDefault="00AE3E7E" w:rsidP="00AE3E7E">
      <w:pPr>
        <w:pStyle w:val="Naslov2"/>
      </w:pPr>
      <w:r>
        <w:t>Osnovni in alternativni tokovi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AE3E7E" w14:paraId="4DFCB887" w14:textId="77777777" w:rsidTr="00E74C67">
        <w:tc>
          <w:tcPr>
            <w:tcW w:w="1555" w:type="dxa"/>
          </w:tcPr>
          <w:p w14:paraId="334C6B14" w14:textId="77777777" w:rsidR="00AE3E7E" w:rsidRDefault="00AE3E7E" w:rsidP="00E74C67"/>
        </w:tc>
        <w:tc>
          <w:tcPr>
            <w:tcW w:w="7507" w:type="dxa"/>
          </w:tcPr>
          <w:p w14:paraId="15B4A3CD" w14:textId="77777777" w:rsidR="00AE3E7E" w:rsidRDefault="00AE3E7E" w:rsidP="00E74C67">
            <w:r>
              <w:t>Koraki</w:t>
            </w:r>
          </w:p>
        </w:tc>
      </w:tr>
      <w:tr w:rsidR="00AE3E7E" w14:paraId="05FA464E" w14:textId="77777777" w:rsidTr="00E74C67">
        <w:tc>
          <w:tcPr>
            <w:tcW w:w="1555" w:type="dxa"/>
          </w:tcPr>
          <w:p w14:paraId="733FF0B3" w14:textId="77777777" w:rsidR="00AE3E7E" w:rsidRPr="0048378A" w:rsidRDefault="00AE3E7E" w:rsidP="00E74C67">
            <w:pPr>
              <w:rPr>
                <w:b/>
              </w:rPr>
            </w:pPr>
            <w:r w:rsidRPr="0048378A">
              <w:rPr>
                <w:b/>
              </w:rPr>
              <w:t>Osnovni tok</w:t>
            </w:r>
          </w:p>
        </w:tc>
        <w:tc>
          <w:tcPr>
            <w:tcW w:w="7507" w:type="dxa"/>
          </w:tcPr>
          <w:p w14:paraId="0156F88D" w14:textId="77777777" w:rsidR="00AE3E7E" w:rsidRPr="00AE3E7E" w:rsidRDefault="00AE3E7E" w:rsidP="00AE3E7E">
            <w:pPr>
              <w:pStyle w:val="Odstavekseznama"/>
              <w:numPr>
                <w:ilvl w:val="0"/>
                <w:numId w:val="17"/>
              </w:numPr>
              <w:rPr>
                <w:color w:val="FF0000"/>
              </w:rPr>
            </w:pPr>
            <w:r w:rsidRPr="00AE3E7E">
              <w:t>Uporabnik izpolni obrazec.</w:t>
            </w:r>
          </w:p>
          <w:p w14:paraId="238D7CD2" w14:textId="37D4FF68" w:rsidR="00AE3E7E" w:rsidRPr="00AE3E7E" w:rsidRDefault="00AE3E7E" w:rsidP="00AE3E7E">
            <w:pPr>
              <w:pStyle w:val="Odstavekseznama"/>
              <w:numPr>
                <w:ilvl w:val="0"/>
                <w:numId w:val="17"/>
              </w:numPr>
              <w:rPr>
                <w:color w:val="FF0000"/>
              </w:rPr>
            </w:pPr>
            <w:r w:rsidRPr="00AE3E7E">
              <w:t>Odda lokacijo.</w:t>
            </w:r>
          </w:p>
        </w:tc>
      </w:tr>
      <w:tr w:rsidR="00AE3E7E" w14:paraId="160239D8" w14:textId="77777777" w:rsidTr="00E74C67">
        <w:tc>
          <w:tcPr>
            <w:tcW w:w="1555" w:type="dxa"/>
          </w:tcPr>
          <w:p w14:paraId="6D67D2C9" w14:textId="77777777" w:rsidR="00AE3E7E" w:rsidRPr="0048378A" w:rsidRDefault="00AE3E7E" w:rsidP="00E74C67">
            <w:pPr>
              <w:rPr>
                <w:b/>
              </w:rPr>
            </w:pPr>
            <w:r w:rsidRPr="0048378A">
              <w:rPr>
                <w:b/>
              </w:rPr>
              <w:t>Alternative</w:t>
            </w:r>
          </w:p>
        </w:tc>
        <w:tc>
          <w:tcPr>
            <w:tcW w:w="7507" w:type="dxa"/>
          </w:tcPr>
          <w:p w14:paraId="430E488E" w14:textId="1FF79167" w:rsidR="00AE3E7E" w:rsidRPr="00AE3E7E" w:rsidRDefault="00AE3E7E" w:rsidP="00AE3E7E">
            <w:pPr>
              <w:pStyle w:val="Odstavekseznama"/>
              <w:numPr>
                <w:ilvl w:val="0"/>
                <w:numId w:val="18"/>
              </w:numPr>
              <w:rPr>
                <w:color w:val="FF0000"/>
              </w:rPr>
            </w:pPr>
            <w:r w:rsidRPr="00AE3E7E">
              <w:t>Manjkajo podatki.</w:t>
            </w:r>
          </w:p>
        </w:tc>
      </w:tr>
    </w:tbl>
    <w:p w14:paraId="608B62B5" w14:textId="77777777" w:rsidR="00AE3E7E" w:rsidRPr="00AE3E7E" w:rsidRDefault="00AE3E7E" w:rsidP="00AE3E7E"/>
    <w:p w14:paraId="1DF2A333" w14:textId="77777777" w:rsidR="00AE3E7E" w:rsidRDefault="00AE3E7E" w:rsidP="00AE3E7E">
      <w:pPr>
        <w:pStyle w:val="Naslov2"/>
      </w:pPr>
      <w:r>
        <w:t>Možni scenariji</w:t>
      </w:r>
    </w:p>
    <w:tbl>
      <w:tblPr>
        <w:tblStyle w:val="Tabelamrea"/>
        <w:tblW w:w="9067" w:type="dxa"/>
        <w:tblLook w:val="04A0" w:firstRow="1" w:lastRow="0" w:firstColumn="1" w:lastColumn="0" w:noHBand="0" w:noVBand="1"/>
      </w:tblPr>
      <w:tblGrid>
        <w:gridCol w:w="2501"/>
        <w:gridCol w:w="3306"/>
        <w:gridCol w:w="3260"/>
      </w:tblGrid>
      <w:tr w:rsidR="00AE3E7E" w14:paraId="4BAD3C53" w14:textId="234636B5" w:rsidTr="00AE3E7E">
        <w:tc>
          <w:tcPr>
            <w:tcW w:w="2501" w:type="dxa"/>
          </w:tcPr>
          <w:p w14:paraId="1B7947E2" w14:textId="77777777" w:rsidR="00AE3E7E" w:rsidRPr="0076330F" w:rsidRDefault="00AE3E7E" w:rsidP="00E74C67">
            <w:pPr>
              <w:rPr>
                <w:b/>
              </w:rPr>
            </w:pPr>
            <w:r w:rsidRPr="0076330F">
              <w:rPr>
                <w:b/>
              </w:rPr>
              <w:t>Scenarij</w:t>
            </w:r>
          </w:p>
        </w:tc>
        <w:tc>
          <w:tcPr>
            <w:tcW w:w="3306" w:type="dxa"/>
          </w:tcPr>
          <w:p w14:paraId="16C779E1" w14:textId="77777777" w:rsidR="00AE3E7E" w:rsidRDefault="00AE3E7E" w:rsidP="00E74C67">
            <w:r>
              <w:t>Osnovni tok</w:t>
            </w:r>
          </w:p>
        </w:tc>
        <w:tc>
          <w:tcPr>
            <w:tcW w:w="3260" w:type="dxa"/>
          </w:tcPr>
          <w:p w14:paraId="7D9B58DE" w14:textId="66B81859" w:rsidR="00AE3E7E" w:rsidRDefault="00AE3E7E" w:rsidP="00E74C67">
            <w:r>
              <w:t xml:space="preserve"> </w:t>
            </w:r>
            <w:r>
              <w:t>Alternativni tok</w:t>
            </w:r>
          </w:p>
        </w:tc>
      </w:tr>
      <w:tr w:rsidR="00AE3E7E" w14:paraId="6618CF17" w14:textId="376A0D3D" w:rsidTr="00AE3E7E">
        <w:tc>
          <w:tcPr>
            <w:tcW w:w="2501" w:type="dxa"/>
          </w:tcPr>
          <w:p w14:paraId="4FF029C6" w14:textId="453A806A" w:rsidR="00AE3E7E" w:rsidRPr="00EF4892" w:rsidRDefault="00AE3E7E" w:rsidP="00E74C67">
            <w:pPr>
              <w:rPr>
                <w:iCs/>
              </w:rPr>
            </w:pPr>
            <w:r>
              <w:rPr>
                <w:iCs/>
              </w:rPr>
              <w:t>1_</w:t>
            </w:r>
            <w:r>
              <w:t xml:space="preserve"> </w:t>
            </w:r>
            <w:r w:rsidRPr="00AE3E7E">
              <w:rPr>
                <w:iCs/>
              </w:rPr>
              <w:t>Uspešno dodajanje</w:t>
            </w:r>
          </w:p>
        </w:tc>
        <w:tc>
          <w:tcPr>
            <w:tcW w:w="3306" w:type="dxa"/>
          </w:tcPr>
          <w:p w14:paraId="4B7F60CE" w14:textId="77777777" w:rsidR="00AE3E7E" w:rsidRDefault="00AE3E7E" w:rsidP="00E74C67">
            <w:r>
              <w:t>Da</w:t>
            </w:r>
          </w:p>
        </w:tc>
        <w:tc>
          <w:tcPr>
            <w:tcW w:w="3260" w:type="dxa"/>
          </w:tcPr>
          <w:p w14:paraId="70B18A70" w14:textId="77777777" w:rsidR="00AE3E7E" w:rsidRDefault="00AE3E7E" w:rsidP="00E74C67">
            <w:r>
              <w:t>Ne</w:t>
            </w:r>
          </w:p>
        </w:tc>
      </w:tr>
      <w:tr w:rsidR="00AE3E7E" w14:paraId="1495B0F2" w14:textId="36DA89D4" w:rsidTr="00AE3E7E">
        <w:tc>
          <w:tcPr>
            <w:tcW w:w="2501" w:type="dxa"/>
          </w:tcPr>
          <w:p w14:paraId="60CD8E7A" w14:textId="080C89FD" w:rsidR="00AE3E7E" w:rsidRDefault="00AE3E7E" w:rsidP="00E74C67">
            <w:r>
              <w:t xml:space="preserve">2_ </w:t>
            </w:r>
            <w:r w:rsidRPr="00AE3E7E">
              <w:t>Manjkajoči podatki</w:t>
            </w:r>
          </w:p>
        </w:tc>
        <w:tc>
          <w:tcPr>
            <w:tcW w:w="3306" w:type="dxa"/>
          </w:tcPr>
          <w:p w14:paraId="48DFD874" w14:textId="77777777" w:rsidR="00AE3E7E" w:rsidRDefault="00AE3E7E" w:rsidP="00E74C67">
            <w:r>
              <w:t>Da</w:t>
            </w:r>
          </w:p>
        </w:tc>
        <w:tc>
          <w:tcPr>
            <w:tcW w:w="3260" w:type="dxa"/>
          </w:tcPr>
          <w:p w14:paraId="4E7FB6D4" w14:textId="77777777" w:rsidR="00AE3E7E" w:rsidRDefault="00AE3E7E" w:rsidP="00E74C67">
            <w:r>
              <w:t>Da_1</w:t>
            </w:r>
          </w:p>
        </w:tc>
      </w:tr>
      <w:tr w:rsidR="00AE3E7E" w14:paraId="2089D6D3" w14:textId="3769B310" w:rsidTr="00AE3E7E">
        <w:tc>
          <w:tcPr>
            <w:tcW w:w="2501" w:type="dxa"/>
          </w:tcPr>
          <w:p w14:paraId="4DB1E3CB" w14:textId="48127C07" w:rsidR="00AE3E7E" w:rsidRDefault="00AE3E7E" w:rsidP="00E74C67">
            <w:r>
              <w:t xml:space="preserve">3_ </w:t>
            </w:r>
            <w:r w:rsidRPr="00AE3E7E">
              <w:t>Napačen format podatkov</w:t>
            </w:r>
          </w:p>
        </w:tc>
        <w:tc>
          <w:tcPr>
            <w:tcW w:w="3306" w:type="dxa"/>
          </w:tcPr>
          <w:p w14:paraId="3C7CBF35" w14:textId="77777777" w:rsidR="00AE3E7E" w:rsidRDefault="00AE3E7E" w:rsidP="00E74C67">
            <w:r>
              <w:t>Ne</w:t>
            </w:r>
          </w:p>
        </w:tc>
        <w:tc>
          <w:tcPr>
            <w:tcW w:w="3260" w:type="dxa"/>
          </w:tcPr>
          <w:p w14:paraId="18C033A4" w14:textId="77777777" w:rsidR="00AE3E7E" w:rsidRDefault="00AE3E7E" w:rsidP="00E74C67">
            <w:r>
              <w:t>Da_1</w:t>
            </w:r>
          </w:p>
        </w:tc>
      </w:tr>
    </w:tbl>
    <w:p w14:paraId="2B601398" w14:textId="77777777" w:rsidR="00AE3E7E" w:rsidRDefault="00AE3E7E" w:rsidP="00AE3E7E"/>
    <w:p w14:paraId="35DF3A93" w14:textId="77777777" w:rsidR="00AE3E7E" w:rsidRDefault="00AE3E7E" w:rsidP="00AE3E7E">
      <w:pPr>
        <w:pStyle w:val="Naslov2"/>
        <w:numPr>
          <w:ilvl w:val="0"/>
          <w:numId w:val="0"/>
        </w:numPr>
        <w:ind w:left="576"/>
      </w:pPr>
    </w:p>
    <w:p w14:paraId="44B3AC9F" w14:textId="77777777" w:rsidR="00AE3E7E" w:rsidRDefault="00AE3E7E" w:rsidP="00AE3E7E">
      <w:pPr>
        <w:pStyle w:val="Naslov2"/>
        <w:numPr>
          <w:ilvl w:val="0"/>
          <w:numId w:val="0"/>
        </w:numPr>
        <w:ind w:left="576"/>
      </w:pPr>
    </w:p>
    <w:p w14:paraId="3E59D348" w14:textId="77777777" w:rsidR="00AE3E7E" w:rsidRDefault="00AE3E7E" w:rsidP="00AE3E7E">
      <w:pPr>
        <w:pStyle w:val="Naslov2"/>
        <w:numPr>
          <w:ilvl w:val="0"/>
          <w:numId w:val="0"/>
        </w:numPr>
        <w:ind w:left="576"/>
      </w:pPr>
    </w:p>
    <w:p w14:paraId="640052AE" w14:textId="77777777" w:rsidR="001F4482" w:rsidRPr="00AE3E7E" w:rsidRDefault="001F4482" w:rsidP="001F4482">
      <w:pPr>
        <w:pStyle w:val="Naslov2"/>
      </w:pPr>
      <w:r>
        <w:lastRenderedPageBreak/>
        <w:t>Testni primeri</w:t>
      </w:r>
    </w:p>
    <w:tbl>
      <w:tblPr>
        <w:tblStyle w:val="Tabelamrea"/>
        <w:tblpPr w:leftFromText="141" w:rightFromText="141" w:vertAnchor="text" w:horzAnchor="margin" w:tblpXSpec="center" w:tblpY="408"/>
        <w:tblW w:w="5000" w:type="pct"/>
        <w:tblLook w:val="04A0" w:firstRow="1" w:lastRow="0" w:firstColumn="1" w:lastColumn="0" w:noHBand="0" w:noVBand="1"/>
      </w:tblPr>
      <w:tblGrid>
        <w:gridCol w:w="754"/>
        <w:gridCol w:w="1196"/>
        <w:gridCol w:w="565"/>
        <w:gridCol w:w="829"/>
        <w:gridCol w:w="856"/>
        <w:gridCol w:w="968"/>
        <w:gridCol w:w="1110"/>
        <w:gridCol w:w="1410"/>
        <w:gridCol w:w="1374"/>
      </w:tblGrid>
      <w:tr w:rsidR="001F4482" w:rsidRPr="00EC2511" w14:paraId="504169D4" w14:textId="77777777" w:rsidTr="001F4482">
        <w:tc>
          <w:tcPr>
            <w:tcW w:w="419" w:type="pct"/>
          </w:tcPr>
          <w:p w14:paraId="2B33F64D" w14:textId="77777777" w:rsidR="00AE3E7E" w:rsidRPr="00EC2511" w:rsidRDefault="00AE3E7E" w:rsidP="00E74C67">
            <w:pPr>
              <w:rPr>
                <w:b/>
              </w:rPr>
            </w:pPr>
            <w:r w:rsidRPr="00EC2511">
              <w:rPr>
                <w:b/>
              </w:rPr>
              <w:t>TC ID#</w:t>
            </w:r>
          </w:p>
        </w:tc>
        <w:tc>
          <w:tcPr>
            <w:tcW w:w="642" w:type="pct"/>
          </w:tcPr>
          <w:p w14:paraId="037CA68B" w14:textId="77777777" w:rsidR="00AE3E7E" w:rsidRPr="00EC2511" w:rsidRDefault="00AE3E7E" w:rsidP="00E74C67">
            <w:pPr>
              <w:rPr>
                <w:b/>
              </w:rPr>
            </w:pPr>
            <w:r w:rsidRPr="00EC2511">
              <w:rPr>
                <w:b/>
              </w:rPr>
              <w:t>Scenarij/ pogoj</w:t>
            </w:r>
          </w:p>
        </w:tc>
        <w:tc>
          <w:tcPr>
            <w:tcW w:w="312" w:type="pct"/>
          </w:tcPr>
          <w:p w14:paraId="600DC94F" w14:textId="4DA0E735" w:rsidR="00AE3E7E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Ime</w:t>
            </w:r>
          </w:p>
        </w:tc>
        <w:tc>
          <w:tcPr>
            <w:tcW w:w="460" w:type="pct"/>
          </w:tcPr>
          <w:p w14:paraId="0BF0B8FD" w14:textId="549577DE" w:rsidR="00AE3E7E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472" w:type="pct"/>
          </w:tcPr>
          <w:p w14:paraId="2CF57ADB" w14:textId="52D64961" w:rsidR="00AE3E7E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Občina</w:t>
            </w:r>
          </w:p>
        </w:tc>
        <w:tc>
          <w:tcPr>
            <w:tcW w:w="537" w:type="pct"/>
          </w:tcPr>
          <w:p w14:paraId="6076FF32" w14:textId="0B42799D" w:rsidR="00AE3E7E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GPS</w:t>
            </w:r>
          </w:p>
        </w:tc>
        <w:tc>
          <w:tcPr>
            <w:tcW w:w="615" w:type="pct"/>
          </w:tcPr>
          <w:p w14:paraId="5029009F" w14:textId="6DAED6DB" w:rsidR="00AE3E7E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Oprema</w:t>
            </w:r>
          </w:p>
        </w:tc>
        <w:tc>
          <w:tcPr>
            <w:tcW w:w="781" w:type="pct"/>
          </w:tcPr>
          <w:p w14:paraId="5009BD56" w14:textId="77777777" w:rsidR="00AE3E7E" w:rsidRPr="00EC2511" w:rsidRDefault="00AE3E7E" w:rsidP="00E74C67">
            <w:pPr>
              <w:rPr>
                <w:b/>
              </w:rPr>
            </w:pPr>
            <w:r>
              <w:rPr>
                <w:b/>
              </w:rPr>
              <w:t>Parameter N</w:t>
            </w:r>
          </w:p>
        </w:tc>
        <w:tc>
          <w:tcPr>
            <w:tcW w:w="761" w:type="pct"/>
          </w:tcPr>
          <w:p w14:paraId="20B16376" w14:textId="77777777" w:rsidR="00AE3E7E" w:rsidRPr="00EC2511" w:rsidRDefault="00AE3E7E" w:rsidP="00E74C67">
            <w:pPr>
              <w:rPr>
                <w:b/>
              </w:rPr>
            </w:pPr>
            <w:r w:rsidRPr="00EC2511">
              <w:rPr>
                <w:b/>
              </w:rPr>
              <w:t>Pričakovan rezultat</w:t>
            </w:r>
          </w:p>
        </w:tc>
      </w:tr>
      <w:tr w:rsidR="001F4482" w:rsidRPr="00EC2511" w14:paraId="2CF60C19" w14:textId="77777777" w:rsidTr="001F4482">
        <w:tc>
          <w:tcPr>
            <w:tcW w:w="419" w:type="pct"/>
          </w:tcPr>
          <w:p w14:paraId="7885BA30" w14:textId="77777777" w:rsidR="00AE3E7E" w:rsidRPr="00EC2511" w:rsidRDefault="00AE3E7E" w:rsidP="00E74C67">
            <w:r w:rsidRPr="00EC2511">
              <w:t>SPU1</w:t>
            </w:r>
          </w:p>
        </w:tc>
        <w:tc>
          <w:tcPr>
            <w:tcW w:w="642" w:type="pct"/>
          </w:tcPr>
          <w:p w14:paraId="3D44AAEA" w14:textId="5B9C94A0" w:rsidR="00AE3E7E" w:rsidRPr="00EC2511" w:rsidRDefault="001F4482" w:rsidP="00E74C67">
            <w:r w:rsidRPr="00AE3E7E">
              <w:rPr>
                <w:iCs/>
              </w:rPr>
              <w:t>Uspešno dodajanje</w:t>
            </w:r>
          </w:p>
        </w:tc>
        <w:tc>
          <w:tcPr>
            <w:tcW w:w="312" w:type="pct"/>
          </w:tcPr>
          <w:p w14:paraId="0E5DA701" w14:textId="77777777" w:rsidR="00AE3E7E" w:rsidRPr="00EC2511" w:rsidRDefault="00AE3E7E" w:rsidP="00E74C67">
            <w:r>
              <w:t>V</w:t>
            </w:r>
          </w:p>
        </w:tc>
        <w:tc>
          <w:tcPr>
            <w:tcW w:w="460" w:type="pct"/>
          </w:tcPr>
          <w:p w14:paraId="39DC9C98" w14:textId="77777777" w:rsidR="00AE3E7E" w:rsidRPr="00EC2511" w:rsidRDefault="00AE3E7E" w:rsidP="00E74C67">
            <w:r>
              <w:t>V</w:t>
            </w:r>
          </w:p>
        </w:tc>
        <w:tc>
          <w:tcPr>
            <w:tcW w:w="472" w:type="pct"/>
          </w:tcPr>
          <w:p w14:paraId="5F7034C8" w14:textId="01C9ED07" w:rsidR="00AE3E7E" w:rsidRPr="00EC2511" w:rsidRDefault="001F4482" w:rsidP="00E74C67">
            <w:r>
              <w:t>V</w:t>
            </w:r>
          </w:p>
        </w:tc>
        <w:tc>
          <w:tcPr>
            <w:tcW w:w="537" w:type="pct"/>
          </w:tcPr>
          <w:p w14:paraId="6EA5B405" w14:textId="3A96D067" w:rsidR="00AE3E7E" w:rsidRPr="00EC2511" w:rsidRDefault="001F4482" w:rsidP="00E74C67">
            <w:r>
              <w:t>V</w:t>
            </w:r>
          </w:p>
        </w:tc>
        <w:tc>
          <w:tcPr>
            <w:tcW w:w="615" w:type="pct"/>
          </w:tcPr>
          <w:p w14:paraId="65F81C13" w14:textId="46C5D55D" w:rsidR="00AE3E7E" w:rsidRPr="00EC2511" w:rsidRDefault="001F4482" w:rsidP="00E74C67">
            <w:r>
              <w:t>V</w:t>
            </w:r>
          </w:p>
        </w:tc>
        <w:tc>
          <w:tcPr>
            <w:tcW w:w="781" w:type="pct"/>
          </w:tcPr>
          <w:p w14:paraId="7A59F345" w14:textId="77777777" w:rsidR="00AE3E7E" w:rsidRPr="00EC2511" w:rsidRDefault="00AE3E7E" w:rsidP="00E74C67"/>
        </w:tc>
        <w:tc>
          <w:tcPr>
            <w:tcW w:w="761" w:type="pct"/>
          </w:tcPr>
          <w:p w14:paraId="67D68D42" w14:textId="2CCDF5B8" w:rsidR="00AE3E7E" w:rsidRPr="00EC2511" w:rsidRDefault="001F4482" w:rsidP="00E74C67">
            <w:r w:rsidRPr="001F4482">
              <w:t>Uspešno</w:t>
            </w:r>
          </w:p>
        </w:tc>
      </w:tr>
      <w:tr w:rsidR="001F4482" w:rsidRPr="00EC2511" w14:paraId="7351A04B" w14:textId="77777777" w:rsidTr="001F4482">
        <w:tc>
          <w:tcPr>
            <w:tcW w:w="419" w:type="pct"/>
          </w:tcPr>
          <w:p w14:paraId="763ADCDE" w14:textId="77777777" w:rsidR="00AE3E7E" w:rsidRPr="00EC2511" w:rsidRDefault="00AE3E7E" w:rsidP="00E74C67">
            <w:r w:rsidRPr="00EC2511">
              <w:t>SPU2</w:t>
            </w:r>
          </w:p>
        </w:tc>
        <w:tc>
          <w:tcPr>
            <w:tcW w:w="642" w:type="pct"/>
          </w:tcPr>
          <w:p w14:paraId="4B381CEB" w14:textId="580F855C" w:rsidR="00AE3E7E" w:rsidRPr="00EC2511" w:rsidRDefault="001F4482" w:rsidP="00E74C67">
            <w:r w:rsidRPr="00AE3E7E">
              <w:t>Manjkajoči podatki</w:t>
            </w:r>
          </w:p>
        </w:tc>
        <w:tc>
          <w:tcPr>
            <w:tcW w:w="312" w:type="pct"/>
          </w:tcPr>
          <w:p w14:paraId="42BA4F58" w14:textId="0837F6E7" w:rsidR="00AE3E7E" w:rsidRPr="00EC2511" w:rsidRDefault="001F4482" w:rsidP="00E74C67">
            <w:pPr>
              <w:rPr>
                <w:color w:val="FF0000"/>
              </w:rPr>
            </w:pPr>
            <w:r w:rsidRPr="001F4482">
              <w:t>N</w:t>
            </w:r>
          </w:p>
        </w:tc>
        <w:tc>
          <w:tcPr>
            <w:tcW w:w="460" w:type="pct"/>
          </w:tcPr>
          <w:p w14:paraId="0082B2FF" w14:textId="3D1CD717" w:rsidR="00AE3E7E" w:rsidRPr="00EC2511" w:rsidRDefault="001F4482" w:rsidP="00E74C67">
            <w:r>
              <w:t>N</w:t>
            </w:r>
          </w:p>
        </w:tc>
        <w:tc>
          <w:tcPr>
            <w:tcW w:w="472" w:type="pct"/>
          </w:tcPr>
          <w:p w14:paraId="311993D0" w14:textId="51985393" w:rsidR="00AE3E7E" w:rsidRPr="00EC2511" w:rsidRDefault="001F4482" w:rsidP="00E74C67">
            <w:r>
              <w:t>N</w:t>
            </w:r>
          </w:p>
        </w:tc>
        <w:tc>
          <w:tcPr>
            <w:tcW w:w="537" w:type="pct"/>
          </w:tcPr>
          <w:p w14:paraId="3D486EBA" w14:textId="1A357F99" w:rsidR="00AE3E7E" w:rsidRPr="00EC2511" w:rsidRDefault="001F4482" w:rsidP="00E74C67">
            <w:r>
              <w:t>V</w:t>
            </w:r>
          </w:p>
        </w:tc>
        <w:tc>
          <w:tcPr>
            <w:tcW w:w="615" w:type="pct"/>
          </w:tcPr>
          <w:p w14:paraId="1ECCA496" w14:textId="180B7E32" w:rsidR="00AE3E7E" w:rsidRPr="00EC2511" w:rsidRDefault="001F4482" w:rsidP="00E74C67">
            <w:r>
              <w:t>N</w:t>
            </w:r>
          </w:p>
        </w:tc>
        <w:tc>
          <w:tcPr>
            <w:tcW w:w="781" w:type="pct"/>
          </w:tcPr>
          <w:p w14:paraId="2BD2C38B" w14:textId="77777777" w:rsidR="00AE3E7E" w:rsidRPr="00EC2511" w:rsidRDefault="00AE3E7E" w:rsidP="00E74C67"/>
        </w:tc>
        <w:tc>
          <w:tcPr>
            <w:tcW w:w="761" w:type="pct"/>
          </w:tcPr>
          <w:p w14:paraId="4FA4760D" w14:textId="684D6197" w:rsidR="00AE3E7E" w:rsidRPr="00EC2511" w:rsidRDefault="001F4482" w:rsidP="00E74C67">
            <w:r w:rsidRPr="001F4482">
              <w:t>Napaka</w:t>
            </w:r>
          </w:p>
        </w:tc>
      </w:tr>
      <w:tr w:rsidR="001F4482" w:rsidRPr="00EC2511" w14:paraId="01415520" w14:textId="77777777" w:rsidTr="001F4482">
        <w:tc>
          <w:tcPr>
            <w:tcW w:w="419" w:type="pct"/>
          </w:tcPr>
          <w:p w14:paraId="03C5F27B" w14:textId="2544C296" w:rsidR="00AE3E7E" w:rsidRDefault="00AE3E7E" w:rsidP="00E74C67">
            <w:r>
              <w:t>SPU</w:t>
            </w:r>
            <w:r w:rsidR="001F4482">
              <w:t>3</w:t>
            </w:r>
          </w:p>
        </w:tc>
        <w:tc>
          <w:tcPr>
            <w:tcW w:w="642" w:type="pct"/>
          </w:tcPr>
          <w:p w14:paraId="5BF411C7" w14:textId="3CF76319" w:rsidR="00AE3E7E" w:rsidRPr="00EC2511" w:rsidRDefault="001F4482" w:rsidP="00E74C67">
            <w:r w:rsidRPr="00AE3E7E">
              <w:t>Napačen format podatkov</w:t>
            </w:r>
          </w:p>
        </w:tc>
        <w:tc>
          <w:tcPr>
            <w:tcW w:w="312" w:type="pct"/>
          </w:tcPr>
          <w:p w14:paraId="3D5AE8DE" w14:textId="107725BC" w:rsidR="00AE3E7E" w:rsidRPr="00EC2511" w:rsidRDefault="001F4482" w:rsidP="00E74C67">
            <w:r>
              <w:t>V</w:t>
            </w:r>
          </w:p>
        </w:tc>
        <w:tc>
          <w:tcPr>
            <w:tcW w:w="460" w:type="pct"/>
          </w:tcPr>
          <w:p w14:paraId="63A463DD" w14:textId="539014ED" w:rsidR="00AE3E7E" w:rsidRPr="00EC2511" w:rsidRDefault="001F4482" w:rsidP="00E74C67">
            <w:r>
              <w:t>V</w:t>
            </w:r>
          </w:p>
        </w:tc>
        <w:tc>
          <w:tcPr>
            <w:tcW w:w="472" w:type="pct"/>
          </w:tcPr>
          <w:p w14:paraId="3497FF9C" w14:textId="7759C2D3" w:rsidR="00AE3E7E" w:rsidRPr="00EC2511" w:rsidRDefault="001F4482" w:rsidP="00E74C67">
            <w:r>
              <w:t>V</w:t>
            </w:r>
          </w:p>
        </w:tc>
        <w:tc>
          <w:tcPr>
            <w:tcW w:w="537" w:type="pct"/>
          </w:tcPr>
          <w:p w14:paraId="4635D3D8" w14:textId="499421EC" w:rsidR="00AE3E7E" w:rsidRPr="00EC2511" w:rsidRDefault="001F4482" w:rsidP="00E74C67">
            <w:r>
              <w:t>N</w:t>
            </w:r>
          </w:p>
        </w:tc>
        <w:tc>
          <w:tcPr>
            <w:tcW w:w="615" w:type="pct"/>
          </w:tcPr>
          <w:p w14:paraId="1A0CECF3" w14:textId="52E62B95" w:rsidR="00AE3E7E" w:rsidRPr="00EC2511" w:rsidRDefault="001F4482" w:rsidP="00E74C67">
            <w:r>
              <w:t>V</w:t>
            </w:r>
          </w:p>
        </w:tc>
        <w:tc>
          <w:tcPr>
            <w:tcW w:w="781" w:type="pct"/>
          </w:tcPr>
          <w:p w14:paraId="7CEAD3D5" w14:textId="77777777" w:rsidR="00AE3E7E" w:rsidRPr="00EC2511" w:rsidRDefault="00AE3E7E" w:rsidP="00E74C67"/>
        </w:tc>
        <w:tc>
          <w:tcPr>
            <w:tcW w:w="761" w:type="pct"/>
          </w:tcPr>
          <w:p w14:paraId="57CD7D00" w14:textId="295E0144" w:rsidR="00AE3E7E" w:rsidRPr="00EF4892" w:rsidRDefault="001F4482" w:rsidP="00E74C67">
            <w:r w:rsidRPr="001F4482">
              <w:t>Napaka</w:t>
            </w:r>
          </w:p>
        </w:tc>
      </w:tr>
    </w:tbl>
    <w:p w14:paraId="52B8BF58" w14:textId="77777777" w:rsidR="00AE3E7E" w:rsidRDefault="00AE3E7E" w:rsidP="00AE3E7E">
      <w:pPr>
        <w:pStyle w:val="Naslov2"/>
        <w:numPr>
          <w:ilvl w:val="0"/>
          <w:numId w:val="0"/>
        </w:numPr>
      </w:pPr>
    </w:p>
    <w:p w14:paraId="01709957" w14:textId="3292BD28" w:rsidR="00AE3E7E" w:rsidRPr="00AE3E7E" w:rsidRDefault="00AE3E7E" w:rsidP="00AE3E7E">
      <w:pPr>
        <w:pStyle w:val="Naslov2"/>
      </w:pPr>
      <w:r>
        <w:t>Konkretni testni primeri</w:t>
      </w:r>
    </w:p>
    <w:tbl>
      <w:tblPr>
        <w:tblStyle w:val="Tabelamrea"/>
        <w:tblpPr w:leftFromText="141" w:rightFromText="141" w:vertAnchor="text" w:horzAnchor="margin" w:tblpXSpec="center" w:tblpY="408"/>
        <w:tblW w:w="5000" w:type="pct"/>
        <w:tblLook w:val="04A0" w:firstRow="1" w:lastRow="0" w:firstColumn="1" w:lastColumn="0" w:noHBand="0" w:noVBand="1"/>
      </w:tblPr>
      <w:tblGrid>
        <w:gridCol w:w="637"/>
        <w:gridCol w:w="1097"/>
        <w:gridCol w:w="871"/>
        <w:gridCol w:w="1380"/>
        <w:gridCol w:w="871"/>
        <w:gridCol w:w="1117"/>
        <w:gridCol w:w="884"/>
        <w:gridCol w:w="1086"/>
        <w:gridCol w:w="1119"/>
      </w:tblGrid>
      <w:tr w:rsidR="001F4482" w:rsidRPr="00EC2511" w14:paraId="67C87B82" w14:textId="77777777" w:rsidTr="00E74C67">
        <w:tc>
          <w:tcPr>
            <w:tcW w:w="419" w:type="pct"/>
          </w:tcPr>
          <w:p w14:paraId="71A06C13" w14:textId="77777777" w:rsidR="001F4482" w:rsidRPr="00EC2511" w:rsidRDefault="001F4482" w:rsidP="00E74C67">
            <w:pPr>
              <w:rPr>
                <w:b/>
              </w:rPr>
            </w:pPr>
            <w:r w:rsidRPr="00EC2511">
              <w:rPr>
                <w:b/>
              </w:rPr>
              <w:t>TC ID#</w:t>
            </w:r>
          </w:p>
        </w:tc>
        <w:tc>
          <w:tcPr>
            <w:tcW w:w="642" w:type="pct"/>
          </w:tcPr>
          <w:p w14:paraId="325EFB7B" w14:textId="77777777" w:rsidR="001F4482" w:rsidRPr="00EC2511" w:rsidRDefault="001F4482" w:rsidP="00E74C67">
            <w:pPr>
              <w:rPr>
                <w:b/>
              </w:rPr>
            </w:pPr>
            <w:r w:rsidRPr="00EC2511">
              <w:rPr>
                <w:b/>
              </w:rPr>
              <w:t>Scenarij/ pogoj</w:t>
            </w:r>
          </w:p>
        </w:tc>
        <w:tc>
          <w:tcPr>
            <w:tcW w:w="312" w:type="pct"/>
          </w:tcPr>
          <w:p w14:paraId="00E26ACA" w14:textId="77777777" w:rsidR="001F4482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Ime</w:t>
            </w:r>
          </w:p>
        </w:tc>
        <w:tc>
          <w:tcPr>
            <w:tcW w:w="460" w:type="pct"/>
          </w:tcPr>
          <w:p w14:paraId="09277757" w14:textId="77777777" w:rsidR="001F4482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472" w:type="pct"/>
          </w:tcPr>
          <w:p w14:paraId="4A1A01AC" w14:textId="77777777" w:rsidR="001F4482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Občina</w:t>
            </w:r>
          </w:p>
        </w:tc>
        <w:tc>
          <w:tcPr>
            <w:tcW w:w="537" w:type="pct"/>
          </w:tcPr>
          <w:p w14:paraId="62BF0A3F" w14:textId="77777777" w:rsidR="001F4482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GPS</w:t>
            </w:r>
          </w:p>
        </w:tc>
        <w:tc>
          <w:tcPr>
            <w:tcW w:w="615" w:type="pct"/>
          </w:tcPr>
          <w:p w14:paraId="55F9047A" w14:textId="77777777" w:rsidR="001F4482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Oprema</w:t>
            </w:r>
          </w:p>
        </w:tc>
        <w:tc>
          <w:tcPr>
            <w:tcW w:w="781" w:type="pct"/>
          </w:tcPr>
          <w:p w14:paraId="4D2DA43F" w14:textId="77777777" w:rsidR="001F4482" w:rsidRPr="00EC2511" w:rsidRDefault="001F4482" w:rsidP="00E74C67">
            <w:pPr>
              <w:rPr>
                <w:b/>
              </w:rPr>
            </w:pPr>
            <w:r>
              <w:rPr>
                <w:b/>
              </w:rPr>
              <w:t>Parameter N</w:t>
            </w:r>
          </w:p>
        </w:tc>
        <w:tc>
          <w:tcPr>
            <w:tcW w:w="761" w:type="pct"/>
          </w:tcPr>
          <w:p w14:paraId="6B02DC40" w14:textId="77777777" w:rsidR="001F4482" w:rsidRPr="00EC2511" w:rsidRDefault="001F4482" w:rsidP="00E74C67">
            <w:pPr>
              <w:rPr>
                <w:b/>
              </w:rPr>
            </w:pPr>
            <w:r w:rsidRPr="00EC2511">
              <w:rPr>
                <w:b/>
              </w:rPr>
              <w:t>Pričakovan rezultat</w:t>
            </w:r>
          </w:p>
        </w:tc>
      </w:tr>
      <w:tr w:rsidR="001F4482" w:rsidRPr="00EC2511" w14:paraId="242702FC" w14:textId="77777777" w:rsidTr="00E74C67">
        <w:tc>
          <w:tcPr>
            <w:tcW w:w="419" w:type="pct"/>
          </w:tcPr>
          <w:p w14:paraId="11371899" w14:textId="77777777" w:rsidR="001F4482" w:rsidRPr="00EC2511" w:rsidRDefault="001F4482" w:rsidP="00E74C67">
            <w:r w:rsidRPr="00EC2511">
              <w:t>SPU1</w:t>
            </w:r>
          </w:p>
        </w:tc>
        <w:tc>
          <w:tcPr>
            <w:tcW w:w="642" w:type="pct"/>
          </w:tcPr>
          <w:p w14:paraId="09B76E6A" w14:textId="77777777" w:rsidR="001F4482" w:rsidRPr="00EC2511" w:rsidRDefault="001F4482" w:rsidP="00E74C67">
            <w:r w:rsidRPr="00AE3E7E">
              <w:rPr>
                <w:iCs/>
              </w:rPr>
              <w:t>Uspešno dodajanje</w:t>
            </w:r>
          </w:p>
        </w:tc>
        <w:tc>
          <w:tcPr>
            <w:tcW w:w="312" w:type="pct"/>
          </w:tcPr>
          <w:p w14:paraId="5D13A143" w14:textId="695C7467" w:rsidR="001F4482" w:rsidRPr="00EC2511" w:rsidRDefault="001F4482" w:rsidP="00E74C67">
            <w:r>
              <w:t>Štange Maribor ŠD</w:t>
            </w:r>
          </w:p>
        </w:tc>
        <w:tc>
          <w:tcPr>
            <w:tcW w:w="460" w:type="pct"/>
          </w:tcPr>
          <w:p w14:paraId="551E6F7D" w14:textId="1F4019B0" w:rsidR="001F4482" w:rsidRPr="00EC2511" w:rsidRDefault="001F4482" w:rsidP="00E74C67">
            <w:proofErr w:type="spellStart"/>
            <w:r>
              <w:t>Streatworkout</w:t>
            </w:r>
            <w:proofErr w:type="spellEnd"/>
          </w:p>
        </w:tc>
        <w:tc>
          <w:tcPr>
            <w:tcW w:w="472" w:type="pct"/>
          </w:tcPr>
          <w:p w14:paraId="0BA7FAAF" w14:textId="7D0301A5" w:rsidR="001F4482" w:rsidRPr="00EC2511" w:rsidRDefault="001F4482" w:rsidP="00E74C67">
            <w:r>
              <w:t>Maribor</w:t>
            </w:r>
          </w:p>
        </w:tc>
        <w:tc>
          <w:tcPr>
            <w:tcW w:w="537" w:type="pct"/>
          </w:tcPr>
          <w:p w14:paraId="4648D11C" w14:textId="4381B30A" w:rsidR="001F4482" w:rsidRPr="00EC2511" w:rsidRDefault="001F4482" w:rsidP="00E74C67">
            <w:r w:rsidRPr="001F4482">
              <w:rPr>
                <w:u w:val="single"/>
              </w:rPr>
              <w:t>46.563030, 15.625692</w:t>
            </w:r>
          </w:p>
        </w:tc>
        <w:tc>
          <w:tcPr>
            <w:tcW w:w="615" w:type="pct"/>
          </w:tcPr>
          <w:p w14:paraId="728AE839" w14:textId="3685B316" w:rsidR="001F4482" w:rsidRPr="00EC2511" w:rsidRDefault="001F4482" w:rsidP="00E74C67">
            <w:proofErr w:type="spellStart"/>
            <w:r>
              <w:t>Pull</w:t>
            </w:r>
            <w:proofErr w:type="spellEnd"/>
            <w:r>
              <w:t xml:space="preserve"> up bar…</w:t>
            </w:r>
          </w:p>
        </w:tc>
        <w:tc>
          <w:tcPr>
            <w:tcW w:w="781" w:type="pct"/>
          </w:tcPr>
          <w:p w14:paraId="55FBD6BB" w14:textId="77777777" w:rsidR="001F4482" w:rsidRPr="00EC2511" w:rsidRDefault="001F4482" w:rsidP="00E74C67"/>
        </w:tc>
        <w:tc>
          <w:tcPr>
            <w:tcW w:w="761" w:type="pct"/>
          </w:tcPr>
          <w:p w14:paraId="39699FDF" w14:textId="77777777" w:rsidR="001F4482" w:rsidRPr="00EC2511" w:rsidRDefault="001F4482" w:rsidP="00E74C67">
            <w:r w:rsidRPr="001F4482">
              <w:t>Uspešno</w:t>
            </w:r>
          </w:p>
        </w:tc>
      </w:tr>
      <w:tr w:rsidR="001F4482" w:rsidRPr="00EC2511" w14:paraId="1990D9E2" w14:textId="77777777" w:rsidTr="00E74C67">
        <w:tc>
          <w:tcPr>
            <w:tcW w:w="419" w:type="pct"/>
          </w:tcPr>
          <w:p w14:paraId="07AA3047" w14:textId="77777777" w:rsidR="001F4482" w:rsidRPr="00EC2511" w:rsidRDefault="001F4482" w:rsidP="00E74C67">
            <w:r w:rsidRPr="00EC2511">
              <w:t>SPU2</w:t>
            </w:r>
          </w:p>
        </w:tc>
        <w:tc>
          <w:tcPr>
            <w:tcW w:w="642" w:type="pct"/>
          </w:tcPr>
          <w:p w14:paraId="270AC626" w14:textId="77777777" w:rsidR="001F4482" w:rsidRPr="00EC2511" w:rsidRDefault="001F4482" w:rsidP="00E74C67">
            <w:r w:rsidRPr="00AE3E7E">
              <w:t>Manjkajoči podatki</w:t>
            </w:r>
          </w:p>
        </w:tc>
        <w:tc>
          <w:tcPr>
            <w:tcW w:w="312" w:type="pct"/>
          </w:tcPr>
          <w:p w14:paraId="636055AD" w14:textId="39D5566A" w:rsidR="001F4482" w:rsidRPr="00EC2511" w:rsidRDefault="001F4482" w:rsidP="00E74C67">
            <w:pPr>
              <w:rPr>
                <w:color w:val="FF0000"/>
              </w:rPr>
            </w:pPr>
            <w:r w:rsidRPr="001F4482">
              <w:t>/</w:t>
            </w:r>
          </w:p>
        </w:tc>
        <w:tc>
          <w:tcPr>
            <w:tcW w:w="460" w:type="pct"/>
          </w:tcPr>
          <w:p w14:paraId="01C3BEB2" w14:textId="372B94C5" w:rsidR="001F4482" w:rsidRPr="00EC2511" w:rsidRDefault="001F4482" w:rsidP="00E74C67">
            <w:r>
              <w:t>/</w:t>
            </w:r>
          </w:p>
        </w:tc>
        <w:tc>
          <w:tcPr>
            <w:tcW w:w="472" w:type="pct"/>
          </w:tcPr>
          <w:p w14:paraId="4D7754E8" w14:textId="7E2C0CAA" w:rsidR="001F4482" w:rsidRPr="00EC2511" w:rsidRDefault="001F4482" w:rsidP="00E74C67">
            <w:r>
              <w:t>/</w:t>
            </w:r>
          </w:p>
        </w:tc>
        <w:tc>
          <w:tcPr>
            <w:tcW w:w="537" w:type="pct"/>
          </w:tcPr>
          <w:p w14:paraId="7601227F" w14:textId="610E1390" w:rsidR="001F4482" w:rsidRPr="00EC2511" w:rsidRDefault="001F4482" w:rsidP="00E74C67">
            <w:r w:rsidRPr="001F4482">
              <w:rPr>
                <w:u w:val="single"/>
              </w:rPr>
              <w:t>46.563030, 15.625692</w:t>
            </w:r>
          </w:p>
        </w:tc>
        <w:tc>
          <w:tcPr>
            <w:tcW w:w="615" w:type="pct"/>
          </w:tcPr>
          <w:p w14:paraId="2495474B" w14:textId="4C626F24" w:rsidR="001F4482" w:rsidRPr="00EC2511" w:rsidRDefault="001F4482" w:rsidP="00E74C67">
            <w:r>
              <w:t>/</w:t>
            </w:r>
          </w:p>
        </w:tc>
        <w:tc>
          <w:tcPr>
            <w:tcW w:w="781" w:type="pct"/>
          </w:tcPr>
          <w:p w14:paraId="0DDCC41E" w14:textId="77777777" w:rsidR="001F4482" w:rsidRPr="00EC2511" w:rsidRDefault="001F4482" w:rsidP="00E74C67"/>
        </w:tc>
        <w:tc>
          <w:tcPr>
            <w:tcW w:w="761" w:type="pct"/>
          </w:tcPr>
          <w:p w14:paraId="695C6B64" w14:textId="77777777" w:rsidR="001F4482" w:rsidRPr="00EC2511" w:rsidRDefault="001F4482" w:rsidP="00E74C67">
            <w:r w:rsidRPr="001F4482">
              <w:t>Napaka</w:t>
            </w:r>
          </w:p>
        </w:tc>
      </w:tr>
      <w:tr w:rsidR="001F4482" w:rsidRPr="00EC2511" w14:paraId="0F1217C4" w14:textId="77777777" w:rsidTr="00E74C67">
        <w:tc>
          <w:tcPr>
            <w:tcW w:w="419" w:type="pct"/>
          </w:tcPr>
          <w:p w14:paraId="650384EC" w14:textId="77777777" w:rsidR="001F4482" w:rsidRDefault="001F4482" w:rsidP="00E74C67">
            <w:r>
              <w:t>SPU3</w:t>
            </w:r>
          </w:p>
        </w:tc>
        <w:tc>
          <w:tcPr>
            <w:tcW w:w="642" w:type="pct"/>
          </w:tcPr>
          <w:p w14:paraId="530F390F" w14:textId="77777777" w:rsidR="001F4482" w:rsidRPr="00EC2511" w:rsidRDefault="001F4482" w:rsidP="00E74C67">
            <w:r w:rsidRPr="00AE3E7E">
              <w:t>Napačen format podatkov</w:t>
            </w:r>
          </w:p>
        </w:tc>
        <w:tc>
          <w:tcPr>
            <w:tcW w:w="312" w:type="pct"/>
          </w:tcPr>
          <w:p w14:paraId="0A0CE0CD" w14:textId="0A236827" w:rsidR="001F4482" w:rsidRPr="00EC2511" w:rsidRDefault="001F4482" w:rsidP="00E74C67">
            <w:r>
              <w:t>Štange Maribor ŠD</w:t>
            </w:r>
          </w:p>
        </w:tc>
        <w:tc>
          <w:tcPr>
            <w:tcW w:w="460" w:type="pct"/>
          </w:tcPr>
          <w:p w14:paraId="2B18BE9D" w14:textId="358CFE7D" w:rsidR="001F4482" w:rsidRPr="00EC2511" w:rsidRDefault="001F4482" w:rsidP="00E74C67">
            <w:proofErr w:type="spellStart"/>
            <w:r>
              <w:t>Streatworkout</w:t>
            </w:r>
            <w:proofErr w:type="spellEnd"/>
          </w:p>
        </w:tc>
        <w:tc>
          <w:tcPr>
            <w:tcW w:w="472" w:type="pct"/>
          </w:tcPr>
          <w:p w14:paraId="6F5551F7" w14:textId="1130E9DD" w:rsidR="001F4482" w:rsidRPr="00EC2511" w:rsidRDefault="001F4482" w:rsidP="00E74C67">
            <w:r>
              <w:t>Maribor</w:t>
            </w:r>
          </w:p>
        </w:tc>
        <w:tc>
          <w:tcPr>
            <w:tcW w:w="537" w:type="pct"/>
          </w:tcPr>
          <w:p w14:paraId="37367521" w14:textId="284831FD" w:rsidR="001F4482" w:rsidRPr="00EC2511" w:rsidRDefault="001F4482" w:rsidP="00E74C67">
            <w:r w:rsidRPr="001F4482">
              <w:rPr>
                <w:u w:val="single"/>
              </w:rPr>
              <w:t>46.030, 15.692</w:t>
            </w:r>
          </w:p>
        </w:tc>
        <w:tc>
          <w:tcPr>
            <w:tcW w:w="615" w:type="pct"/>
          </w:tcPr>
          <w:p w14:paraId="3F384B54" w14:textId="490EB9A6" w:rsidR="001F4482" w:rsidRPr="00EC2511" w:rsidRDefault="001F4482" w:rsidP="00E74C67">
            <w:proofErr w:type="spellStart"/>
            <w:r>
              <w:t>Pull</w:t>
            </w:r>
            <w:proofErr w:type="spellEnd"/>
            <w:r>
              <w:t xml:space="preserve"> up bar…</w:t>
            </w:r>
          </w:p>
        </w:tc>
        <w:tc>
          <w:tcPr>
            <w:tcW w:w="781" w:type="pct"/>
          </w:tcPr>
          <w:p w14:paraId="6DAEB546" w14:textId="77777777" w:rsidR="001F4482" w:rsidRPr="00EC2511" w:rsidRDefault="001F4482" w:rsidP="00E74C67"/>
        </w:tc>
        <w:tc>
          <w:tcPr>
            <w:tcW w:w="761" w:type="pct"/>
          </w:tcPr>
          <w:p w14:paraId="626D1D83" w14:textId="77777777" w:rsidR="001F4482" w:rsidRPr="00EF4892" w:rsidRDefault="001F4482" w:rsidP="00E74C67">
            <w:r w:rsidRPr="001F4482">
              <w:t>Napaka</w:t>
            </w:r>
          </w:p>
        </w:tc>
      </w:tr>
    </w:tbl>
    <w:p w14:paraId="2143D999" w14:textId="119D142F" w:rsidR="001F4482" w:rsidRDefault="001F4482" w:rsidP="00AE3E7E"/>
    <w:p w14:paraId="521C05C5" w14:textId="77777777" w:rsidR="001F4482" w:rsidRDefault="001F4482">
      <w:pPr>
        <w:spacing w:after="0"/>
      </w:pPr>
      <w:r>
        <w:br w:type="page"/>
      </w:r>
    </w:p>
    <w:p w14:paraId="29BB6FE2" w14:textId="4CFD6CF7" w:rsidR="001F4482" w:rsidRDefault="001F4482" w:rsidP="001F4482">
      <w:pPr>
        <w:pStyle w:val="Naslov1"/>
      </w:pPr>
      <w:r>
        <w:lastRenderedPageBreak/>
        <w:t xml:space="preserve">Funkcionalnost 2: </w:t>
      </w:r>
      <w:r w:rsidR="00A72809" w:rsidRPr="00A72809">
        <w:t>Ocenjevanje lokacije</w:t>
      </w:r>
    </w:p>
    <w:p w14:paraId="5809A3F7" w14:textId="77777777" w:rsidR="001F4482" w:rsidRPr="00AE3E7E" w:rsidRDefault="001F4482" w:rsidP="001F4482">
      <w:pPr>
        <w:pStyle w:val="Naslov2"/>
      </w:pPr>
      <w:r>
        <w:t>Opis</w:t>
      </w:r>
    </w:p>
    <w:tbl>
      <w:tblPr>
        <w:tblStyle w:val="Tabelamrea"/>
        <w:tblpPr w:leftFromText="141" w:rightFromText="141" w:vertAnchor="text" w:horzAnchor="margin" w:tblpY="53"/>
        <w:tblW w:w="5000" w:type="pct"/>
        <w:tblLook w:val="04A0" w:firstRow="1" w:lastRow="0" w:firstColumn="1" w:lastColumn="0" w:noHBand="0" w:noVBand="1"/>
      </w:tblPr>
      <w:tblGrid>
        <w:gridCol w:w="1696"/>
        <w:gridCol w:w="7366"/>
      </w:tblGrid>
      <w:tr w:rsidR="001F4482" w14:paraId="08413AD7" w14:textId="77777777" w:rsidTr="00E74C67">
        <w:tc>
          <w:tcPr>
            <w:tcW w:w="936" w:type="pct"/>
          </w:tcPr>
          <w:p w14:paraId="73C75EDC" w14:textId="77777777" w:rsidR="001F4482" w:rsidRPr="00370F6A" w:rsidRDefault="001F4482" w:rsidP="00E74C67">
            <w:pPr>
              <w:rPr>
                <w:b/>
              </w:rPr>
            </w:pPr>
            <w:r w:rsidRPr="00370F6A">
              <w:rPr>
                <w:b/>
              </w:rPr>
              <w:t>Lastnost</w:t>
            </w:r>
          </w:p>
        </w:tc>
        <w:tc>
          <w:tcPr>
            <w:tcW w:w="4064" w:type="pct"/>
          </w:tcPr>
          <w:p w14:paraId="428F2312" w14:textId="77777777" w:rsidR="001F4482" w:rsidRPr="00370F6A" w:rsidRDefault="001F4482" w:rsidP="00E74C67">
            <w:pPr>
              <w:rPr>
                <w:b/>
              </w:rPr>
            </w:pPr>
            <w:r w:rsidRPr="00370F6A">
              <w:rPr>
                <w:b/>
              </w:rPr>
              <w:t>Opis</w:t>
            </w:r>
          </w:p>
        </w:tc>
      </w:tr>
      <w:tr w:rsidR="001F4482" w14:paraId="190E9D62" w14:textId="77777777" w:rsidTr="00E74C67">
        <w:tc>
          <w:tcPr>
            <w:tcW w:w="936" w:type="pct"/>
          </w:tcPr>
          <w:p w14:paraId="497B00A7" w14:textId="77777777" w:rsidR="001F4482" w:rsidRPr="0048378A" w:rsidRDefault="001F4482" w:rsidP="00E74C67">
            <w:pPr>
              <w:rPr>
                <w:b/>
              </w:rPr>
            </w:pPr>
            <w:r w:rsidRPr="0048378A">
              <w:rPr>
                <w:b/>
              </w:rPr>
              <w:t>Ime</w:t>
            </w:r>
          </w:p>
        </w:tc>
        <w:tc>
          <w:tcPr>
            <w:tcW w:w="4064" w:type="pct"/>
          </w:tcPr>
          <w:p w14:paraId="0ED4E980" w14:textId="30235ED8" w:rsidR="001F4482" w:rsidRPr="000F77DC" w:rsidRDefault="00A72809" w:rsidP="00E74C67">
            <w:pPr>
              <w:rPr>
                <w:iCs/>
              </w:rPr>
            </w:pPr>
            <w:proofErr w:type="spellStart"/>
            <w:r w:rsidRPr="00A72809">
              <w:rPr>
                <w:iCs/>
              </w:rPr>
              <w:t>OcenjevanjeLokacijeTest</w:t>
            </w:r>
            <w:proofErr w:type="spellEnd"/>
          </w:p>
        </w:tc>
      </w:tr>
      <w:tr w:rsidR="001F4482" w14:paraId="7F18DB1B" w14:textId="77777777" w:rsidTr="00E74C67">
        <w:tc>
          <w:tcPr>
            <w:tcW w:w="936" w:type="pct"/>
          </w:tcPr>
          <w:p w14:paraId="60B86FD2" w14:textId="77777777" w:rsidR="001F4482" w:rsidRPr="0048378A" w:rsidRDefault="001F4482" w:rsidP="00E74C67">
            <w:pPr>
              <w:rPr>
                <w:b/>
              </w:rPr>
            </w:pPr>
            <w:r w:rsidRPr="0048378A">
              <w:rPr>
                <w:b/>
              </w:rPr>
              <w:t>Opis</w:t>
            </w:r>
          </w:p>
        </w:tc>
        <w:tc>
          <w:tcPr>
            <w:tcW w:w="4064" w:type="pct"/>
          </w:tcPr>
          <w:p w14:paraId="1EA6C679" w14:textId="224084EF" w:rsidR="001F4482" w:rsidRPr="000F77DC" w:rsidRDefault="00A72809" w:rsidP="00E74C67">
            <w:pPr>
              <w:rPr>
                <w:iCs/>
              </w:rPr>
            </w:pPr>
            <w:r>
              <w:rPr>
                <w:iCs/>
              </w:rPr>
              <w:t>Preverimo delovanja ocenjevalne vrstice.</w:t>
            </w:r>
          </w:p>
        </w:tc>
      </w:tr>
      <w:tr w:rsidR="001F4482" w14:paraId="050D84AA" w14:textId="77777777" w:rsidTr="00E74C67">
        <w:tc>
          <w:tcPr>
            <w:tcW w:w="936" w:type="pct"/>
          </w:tcPr>
          <w:p w14:paraId="779AA220" w14:textId="77777777" w:rsidR="001F4482" w:rsidRPr="0048378A" w:rsidRDefault="001F4482" w:rsidP="00E74C67">
            <w:pPr>
              <w:rPr>
                <w:b/>
              </w:rPr>
            </w:pPr>
            <w:r w:rsidRPr="0048378A">
              <w:rPr>
                <w:b/>
              </w:rPr>
              <w:t>Namen</w:t>
            </w:r>
          </w:p>
        </w:tc>
        <w:tc>
          <w:tcPr>
            <w:tcW w:w="4064" w:type="pct"/>
          </w:tcPr>
          <w:p w14:paraId="024AA7A1" w14:textId="6EC45FD2" w:rsidR="001F4482" w:rsidRPr="000F77DC" w:rsidRDefault="00A72809" w:rsidP="00E74C67">
            <w:pPr>
              <w:rPr>
                <w:iCs/>
              </w:rPr>
            </w:pPr>
            <w:r w:rsidRPr="00A72809">
              <w:rPr>
                <w:iCs/>
              </w:rPr>
              <w:t>Zagotoviti, da lahko uporabnik uspešno oceni lokacijo z veljavno oceno in da sistem pravilno obravnava neveljavne vnose.</w:t>
            </w:r>
          </w:p>
        </w:tc>
      </w:tr>
      <w:tr w:rsidR="001F4482" w14:paraId="32509A45" w14:textId="77777777" w:rsidTr="00E74C67">
        <w:tc>
          <w:tcPr>
            <w:tcW w:w="936" w:type="pct"/>
          </w:tcPr>
          <w:p w14:paraId="72A71193" w14:textId="77777777" w:rsidR="001F4482" w:rsidRPr="0048378A" w:rsidRDefault="001F4482" w:rsidP="00E74C67">
            <w:pPr>
              <w:rPr>
                <w:b/>
              </w:rPr>
            </w:pPr>
            <w:r w:rsidRPr="0048378A">
              <w:rPr>
                <w:b/>
              </w:rPr>
              <w:t>Odvisni testi in ovrednotenje elementov</w:t>
            </w:r>
          </w:p>
        </w:tc>
        <w:tc>
          <w:tcPr>
            <w:tcW w:w="4064" w:type="pct"/>
          </w:tcPr>
          <w:p w14:paraId="0E5A1E7F" w14:textId="6FB22725" w:rsidR="001F4482" w:rsidRPr="000F77DC" w:rsidRDefault="00A72809" w:rsidP="00E74C67">
            <w:pPr>
              <w:rPr>
                <w:iCs/>
              </w:rPr>
            </w:pPr>
            <w:r w:rsidRPr="00A72809">
              <w:rPr>
                <w:iCs/>
              </w:rPr>
              <w:t>Test je odvisen od obstoja rekreacijske lokacije v sistemu.</w:t>
            </w:r>
          </w:p>
        </w:tc>
      </w:tr>
    </w:tbl>
    <w:p w14:paraId="56C2FE27" w14:textId="252D1A85" w:rsidR="001F4482" w:rsidRDefault="001F4482" w:rsidP="00AE3E7E"/>
    <w:p w14:paraId="49761C7D" w14:textId="77777777" w:rsidR="001F4482" w:rsidRDefault="001F4482" w:rsidP="001F4482">
      <w:pPr>
        <w:pStyle w:val="Naslov2"/>
      </w:pPr>
      <w:r>
        <w:t>Izvajalni pogoji</w:t>
      </w:r>
    </w:p>
    <w:p w14:paraId="532FC7FE" w14:textId="7AAED826" w:rsidR="001F4482" w:rsidRDefault="001F4482" w:rsidP="001F4482">
      <w:pPr>
        <w:pStyle w:val="Naslov3"/>
      </w:pPr>
      <w:r>
        <w:t xml:space="preserve">Predpogoji: </w:t>
      </w:r>
      <w:r w:rsidR="00A72809" w:rsidRPr="00A72809">
        <w:rPr>
          <w:b w:val="0"/>
          <w:bCs w:val="0"/>
        </w:rPr>
        <w:t>Rekreacijska lokacija obstaja v sistemu</w:t>
      </w:r>
      <w:r w:rsidR="00A72809">
        <w:rPr>
          <w:b w:val="0"/>
          <w:bCs w:val="0"/>
        </w:rPr>
        <w:t xml:space="preserve">, </w:t>
      </w:r>
      <w:r w:rsidR="00A72809" w:rsidRPr="00A72809">
        <w:rPr>
          <w:b w:val="0"/>
          <w:bCs w:val="0"/>
        </w:rPr>
        <w:t>Uporabnik ima dostop do podrobnosti lokacije.</w:t>
      </w:r>
    </w:p>
    <w:p w14:paraId="6B183A48" w14:textId="6BBB74FC" w:rsidR="001F4482" w:rsidRDefault="001F4482" w:rsidP="001F4482">
      <w:pPr>
        <w:pStyle w:val="Naslov3"/>
      </w:pPr>
      <w:r>
        <w:t xml:space="preserve">Vhodni podatki: </w:t>
      </w:r>
      <w:r w:rsidR="00A72809">
        <w:rPr>
          <w:b w:val="0"/>
          <w:bCs w:val="0"/>
        </w:rPr>
        <w:t>V</w:t>
      </w:r>
      <w:r w:rsidR="00A72809" w:rsidRPr="00A72809">
        <w:rPr>
          <w:b w:val="0"/>
          <w:bCs w:val="0"/>
        </w:rPr>
        <w:t>rednost ocene (1–5)</w:t>
      </w:r>
      <w:r w:rsidR="00A72809">
        <w:rPr>
          <w:b w:val="0"/>
          <w:bCs w:val="0"/>
        </w:rPr>
        <w:t>.</w:t>
      </w:r>
    </w:p>
    <w:p w14:paraId="1B80C249" w14:textId="39B56F22" w:rsidR="001F4482" w:rsidRDefault="001F4482" w:rsidP="001F4482">
      <w:pPr>
        <w:pStyle w:val="Naslov3"/>
      </w:pPr>
      <w:r>
        <w:t xml:space="preserve">Opazovalne točke: </w:t>
      </w:r>
      <w:r w:rsidR="00A72809">
        <w:rPr>
          <w:b w:val="0"/>
          <w:bCs w:val="0"/>
        </w:rPr>
        <w:t>K</w:t>
      </w:r>
      <w:r w:rsidR="00A72809" w:rsidRPr="00A72809">
        <w:rPr>
          <w:b w:val="0"/>
          <w:bCs w:val="0"/>
        </w:rPr>
        <w:t>omponenta za izbor ocene (zvezdice)</w:t>
      </w:r>
      <w:r w:rsidR="00A72809">
        <w:rPr>
          <w:b w:val="0"/>
          <w:bCs w:val="0"/>
        </w:rPr>
        <w:t xml:space="preserve">, </w:t>
      </w:r>
      <w:r w:rsidR="00A72809" w:rsidRPr="00A72809">
        <w:rPr>
          <w:b w:val="0"/>
          <w:bCs w:val="0"/>
        </w:rPr>
        <w:t>prikaz povprečne ocene</w:t>
      </w:r>
      <w:r w:rsidR="00A72809">
        <w:rPr>
          <w:b w:val="0"/>
          <w:bCs w:val="0"/>
        </w:rPr>
        <w:t>.</w:t>
      </w:r>
    </w:p>
    <w:p w14:paraId="35AA342D" w14:textId="5F7B32B0" w:rsidR="001F4482" w:rsidRDefault="001F4482" w:rsidP="001F4482">
      <w:pPr>
        <w:pStyle w:val="Naslov3"/>
      </w:pPr>
      <w:r>
        <w:t xml:space="preserve">Kontrolne točke: </w:t>
      </w:r>
      <w:r w:rsidR="00A72809">
        <w:rPr>
          <w:b w:val="0"/>
          <w:bCs w:val="0"/>
        </w:rPr>
        <w:t>O</w:t>
      </w:r>
      <w:r w:rsidR="00A72809" w:rsidRPr="00A72809">
        <w:rPr>
          <w:b w:val="0"/>
          <w:bCs w:val="0"/>
        </w:rPr>
        <w:t>cena mora biti med 1 in 5</w:t>
      </w:r>
      <w:r w:rsidR="00A72809">
        <w:rPr>
          <w:b w:val="0"/>
          <w:bCs w:val="0"/>
        </w:rPr>
        <w:t xml:space="preserve">, </w:t>
      </w:r>
      <w:r w:rsidR="00A72809" w:rsidRPr="00A72809">
        <w:rPr>
          <w:b w:val="0"/>
          <w:bCs w:val="0"/>
        </w:rPr>
        <w:t>uporabnik lahko odda največ eno oceno na lokacijo</w:t>
      </w:r>
      <w:r w:rsidR="00A72809">
        <w:rPr>
          <w:b w:val="0"/>
          <w:bCs w:val="0"/>
        </w:rPr>
        <w:t>.</w:t>
      </w:r>
    </w:p>
    <w:p w14:paraId="5DA06B07" w14:textId="695B7A01" w:rsidR="001F4482" w:rsidRDefault="001F4482" w:rsidP="001F4482">
      <w:pPr>
        <w:pStyle w:val="Naslov3"/>
      </w:pPr>
      <w:r>
        <w:t xml:space="preserve">Pričakovani rezultati: </w:t>
      </w:r>
      <w:r w:rsidR="00A72809">
        <w:rPr>
          <w:b w:val="0"/>
          <w:bCs w:val="0"/>
        </w:rPr>
        <w:t>S</w:t>
      </w:r>
      <w:r w:rsidR="00A72809" w:rsidRPr="00A72809">
        <w:rPr>
          <w:b w:val="0"/>
          <w:bCs w:val="0"/>
        </w:rPr>
        <w:t>istem shrani oceno</w:t>
      </w:r>
      <w:r w:rsidR="00A72809">
        <w:rPr>
          <w:b w:val="0"/>
          <w:bCs w:val="0"/>
        </w:rPr>
        <w:t xml:space="preserve">, </w:t>
      </w:r>
      <w:r w:rsidR="00A72809" w:rsidRPr="00A72809">
        <w:rPr>
          <w:b w:val="0"/>
          <w:bCs w:val="0"/>
        </w:rPr>
        <w:t>povprečna ocena se posodobi</w:t>
      </w:r>
      <w:r w:rsidR="00A72809">
        <w:rPr>
          <w:b w:val="0"/>
          <w:bCs w:val="0"/>
        </w:rPr>
        <w:t>.</w:t>
      </w:r>
    </w:p>
    <w:p w14:paraId="6E36CCB9" w14:textId="77777777" w:rsidR="001F4482" w:rsidRDefault="001F4482" w:rsidP="001F4482">
      <w:pPr>
        <w:pStyle w:val="Naslov3"/>
        <w:rPr>
          <w:b w:val="0"/>
          <w:bCs w:val="0"/>
        </w:rPr>
      </w:pPr>
      <w:proofErr w:type="spellStart"/>
      <w:r>
        <w:t>Popogoji</w:t>
      </w:r>
      <w:proofErr w:type="spellEnd"/>
      <w:r>
        <w:t xml:space="preserve">: </w:t>
      </w:r>
      <w:r>
        <w:rPr>
          <w:b w:val="0"/>
          <w:bCs w:val="0"/>
        </w:rPr>
        <w:t>/</w:t>
      </w:r>
    </w:p>
    <w:p w14:paraId="504E58A2" w14:textId="08352096" w:rsidR="001F4482" w:rsidRDefault="001F4482">
      <w:pPr>
        <w:spacing w:after="0"/>
      </w:pPr>
    </w:p>
    <w:p w14:paraId="0656CB31" w14:textId="77777777" w:rsidR="001F4482" w:rsidRDefault="001F4482" w:rsidP="001F4482">
      <w:pPr>
        <w:pStyle w:val="Naslov2"/>
      </w:pPr>
      <w:r>
        <w:t>Osnovni in alternativni tokovi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A72809" w14:paraId="7BF5EA0F" w14:textId="77777777" w:rsidTr="00E74C67">
        <w:tc>
          <w:tcPr>
            <w:tcW w:w="1555" w:type="dxa"/>
          </w:tcPr>
          <w:p w14:paraId="6F1BE156" w14:textId="77777777" w:rsidR="00A72809" w:rsidRDefault="00A72809" w:rsidP="00E74C67"/>
        </w:tc>
        <w:tc>
          <w:tcPr>
            <w:tcW w:w="7507" w:type="dxa"/>
          </w:tcPr>
          <w:p w14:paraId="1BA09EB9" w14:textId="77777777" w:rsidR="00A72809" w:rsidRDefault="00A72809" w:rsidP="00E74C67">
            <w:r>
              <w:t>Koraki</w:t>
            </w:r>
          </w:p>
        </w:tc>
      </w:tr>
      <w:tr w:rsidR="00A72809" w14:paraId="41BD077A" w14:textId="77777777" w:rsidTr="00E74C67">
        <w:tc>
          <w:tcPr>
            <w:tcW w:w="1555" w:type="dxa"/>
          </w:tcPr>
          <w:p w14:paraId="24212CE6" w14:textId="77777777" w:rsidR="00A72809" w:rsidRPr="0048378A" w:rsidRDefault="00A72809" w:rsidP="00E74C67">
            <w:pPr>
              <w:rPr>
                <w:b/>
              </w:rPr>
            </w:pPr>
            <w:r w:rsidRPr="0048378A">
              <w:rPr>
                <w:b/>
              </w:rPr>
              <w:t>Osnovni tok</w:t>
            </w:r>
          </w:p>
        </w:tc>
        <w:tc>
          <w:tcPr>
            <w:tcW w:w="7507" w:type="dxa"/>
          </w:tcPr>
          <w:p w14:paraId="27C43951" w14:textId="788E6483" w:rsidR="00A72809" w:rsidRPr="00A72809" w:rsidRDefault="00A72809" w:rsidP="00A72809">
            <w:pPr>
              <w:ind w:left="360"/>
              <w:rPr>
                <w:color w:val="FF0000"/>
              </w:rPr>
            </w:pPr>
            <w:r>
              <w:t xml:space="preserve">1. </w:t>
            </w:r>
            <w:r w:rsidRPr="00A72809">
              <w:t>Uporabnik odpre podrobnosti lokacije.</w:t>
            </w:r>
          </w:p>
          <w:p w14:paraId="21FA6C9D" w14:textId="77777777" w:rsidR="00A72809" w:rsidRDefault="00A72809" w:rsidP="00A72809">
            <w:pPr>
              <w:ind w:left="360"/>
            </w:pPr>
            <w:r>
              <w:t xml:space="preserve">2. </w:t>
            </w:r>
            <w:r w:rsidRPr="00A72809">
              <w:t>Izbere oceno (1–5).</w:t>
            </w:r>
          </w:p>
          <w:p w14:paraId="01398F0B" w14:textId="77777777" w:rsidR="00A72809" w:rsidRPr="00A72809" w:rsidRDefault="00A72809" w:rsidP="00A72809">
            <w:pPr>
              <w:ind w:left="360"/>
            </w:pPr>
            <w:r w:rsidRPr="00A72809">
              <w:t xml:space="preserve">3. </w:t>
            </w:r>
            <w:r w:rsidRPr="00A72809">
              <w:t>Potrdi oddajo ocene.</w:t>
            </w:r>
          </w:p>
          <w:p w14:paraId="2DD79006" w14:textId="24A3A477" w:rsidR="00A72809" w:rsidRPr="00A72809" w:rsidRDefault="00A72809" w:rsidP="00A72809">
            <w:pPr>
              <w:ind w:left="360"/>
              <w:rPr>
                <w:color w:val="FF0000"/>
              </w:rPr>
            </w:pPr>
            <w:r w:rsidRPr="00A72809">
              <w:t>4.</w:t>
            </w:r>
            <w:r w:rsidRPr="00A72809">
              <w:t>Sistem shrani oceno in prikaže obvestilo o uspehu.</w:t>
            </w:r>
          </w:p>
        </w:tc>
      </w:tr>
      <w:tr w:rsidR="00A72809" w14:paraId="4B85BC95" w14:textId="77777777" w:rsidTr="00E74C67">
        <w:tc>
          <w:tcPr>
            <w:tcW w:w="1555" w:type="dxa"/>
          </w:tcPr>
          <w:p w14:paraId="0BD4B03C" w14:textId="77777777" w:rsidR="00A72809" w:rsidRPr="0048378A" w:rsidRDefault="00A72809" w:rsidP="00E74C67">
            <w:pPr>
              <w:rPr>
                <w:b/>
              </w:rPr>
            </w:pPr>
            <w:r w:rsidRPr="0048378A">
              <w:rPr>
                <w:b/>
              </w:rPr>
              <w:t>Alternative</w:t>
            </w:r>
          </w:p>
        </w:tc>
        <w:tc>
          <w:tcPr>
            <w:tcW w:w="7507" w:type="dxa"/>
          </w:tcPr>
          <w:p w14:paraId="7979AA43" w14:textId="0977733C" w:rsidR="00A72809" w:rsidRPr="00A72809" w:rsidRDefault="00A72809" w:rsidP="00A72809">
            <w:pPr>
              <w:rPr>
                <w:color w:val="FF0000"/>
              </w:rPr>
            </w:pPr>
            <w:r>
              <w:t xml:space="preserve">       </w:t>
            </w:r>
            <w:r w:rsidR="003D5652">
              <w:t>/</w:t>
            </w:r>
          </w:p>
        </w:tc>
      </w:tr>
    </w:tbl>
    <w:p w14:paraId="7FFAE755" w14:textId="77777777" w:rsidR="001F4482" w:rsidRPr="001F4482" w:rsidRDefault="001F4482" w:rsidP="001F4482"/>
    <w:p w14:paraId="4C5DB7C5" w14:textId="77777777" w:rsidR="001F4482" w:rsidRDefault="001F4482" w:rsidP="001F4482">
      <w:pPr>
        <w:pStyle w:val="Naslov2"/>
      </w:pPr>
      <w:r>
        <w:t>Možni scenariji</w:t>
      </w:r>
    </w:p>
    <w:tbl>
      <w:tblPr>
        <w:tblStyle w:val="Tabelamrea"/>
        <w:tblW w:w="9067" w:type="dxa"/>
        <w:tblLook w:val="04A0" w:firstRow="1" w:lastRow="0" w:firstColumn="1" w:lastColumn="0" w:noHBand="0" w:noVBand="1"/>
      </w:tblPr>
      <w:tblGrid>
        <w:gridCol w:w="2501"/>
        <w:gridCol w:w="3306"/>
        <w:gridCol w:w="3260"/>
      </w:tblGrid>
      <w:tr w:rsidR="001F4482" w14:paraId="0C0E7CC0" w14:textId="77777777" w:rsidTr="00E74C67">
        <w:tc>
          <w:tcPr>
            <w:tcW w:w="2501" w:type="dxa"/>
          </w:tcPr>
          <w:p w14:paraId="4C10C561" w14:textId="77777777" w:rsidR="001F4482" w:rsidRPr="0076330F" w:rsidRDefault="001F4482" w:rsidP="00E74C67">
            <w:pPr>
              <w:rPr>
                <w:b/>
              </w:rPr>
            </w:pPr>
            <w:r w:rsidRPr="0076330F">
              <w:rPr>
                <w:b/>
              </w:rPr>
              <w:t>Scenarij</w:t>
            </w:r>
          </w:p>
        </w:tc>
        <w:tc>
          <w:tcPr>
            <w:tcW w:w="3306" w:type="dxa"/>
          </w:tcPr>
          <w:p w14:paraId="3A70ED1C" w14:textId="77777777" w:rsidR="001F4482" w:rsidRDefault="001F4482" w:rsidP="00E74C67">
            <w:r>
              <w:t>Osnovni tok</w:t>
            </w:r>
          </w:p>
        </w:tc>
        <w:tc>
          <w:tcPr>
            <w:tcW w:w="3260" w:type="dxa"/>
          </w:tcPr>
          <w:p w14:paraId="194520F8" w14:textId="77777777" w:rsidR="001F4482" w:rsidRDefault="001F4482" w:rsidP="00E74C67">
            <w:r>
              <w:t xml:space="preserve"> Alternativni tok</w:t>
            </w:r>
          </w:p>
        </w:tc>
      </w:tr>
      <w:tr w:rsidR="001F4482" w14:paraId="2768FA49" w14:textId="77777777" w:rsidTr="00E74C67">
        <w:tc>
          <w:tcPr>
            <w:tcW w:w="2501" w:type="dxa"/>
          </w:tcPr>
          <w:p w14:paraId="12A15F85" w14:textId="71534B06" w:rsidR="001F4482" w:rsidRDefault="00381AFF" w:rsidP="00E74C67">
            <w:r>
              <w:t>1</w:t>
            </w:r>
            <w:r w:rsidR="001F4482">
              <w:t xml:space="preserve">_ </w:t>
            </w:r>
            <w:r w:rsidRPr="00381AFF">
              <w:t>Uspešno ocenjevanje</w:t>
            </w:r>
          </w:p>
        </w:tc>
        <w:tc>
          <w:tcPr>
            <w:tcW w:w="3306" w:type="dxa"/>
          </w:tcPr>
          <w:p w14:paraId="53DA2F0E" w14:textId="0E9578AB" w:rsidR="001F4482" w:rsidRDefault="00381AFF" w:rsidP="00E74C67">
            <w:r>
              <w:t>Da</w:t>
            </w:r>
          </w:p>
        </w:tc>
        <w:tc>
          <w:tcPr>
            <w:tcW w:w="3260" w:type="dxa"/>
          </w:tcPr>
          <w:p w14:paraId="744C1FB3" w14:textId="194DCB73" w:rsidR="001F4482" w:rsidRDefault="00381AFF" w:rsidP="00E74C67">
            <w:r>
              <w:t>Ne</w:t>
            </w:r>
          </w:p>
        </w:tc>
      </w:tr>
    </w:tbl>
    <w:p w14:paraId="3FFF9C02" w14:textId="77777777" w:rsidR="001F4482" w:rsidRDefault="001F4482" w:rsidP="001F4482"/>
    <w:p w14:paraId="6D3306B8" w14:textId="77777777" w:rsidR="001F4482" w:rsidRDefault="001F4482" w:rsidP="001F4482"/>
    <w:p w14:paraId="60301140" w14:textId="77777777" w:rsidR="001F4482" w:rsidRDefault="001F4482" w:rsidP="001F4482"/>
    <w:p w14:paraId="77FFCD42" w14:textId="77777777" w:rsidR="001F4482" w:rsidRDefault="001F4482" w:rsidP="001F4482"/>
    <w:p w14:paraId="5656ABA3" w14:textId="77777777" w:rsidR="001F4482" w:rsidRDefault="001F4482" w:rsidP="001F4482"/>
    <w:p w14:paraId="7B70CAD4" w14:textId="77777777" w:rsidR="001F4482" w:rsidRPr="00AE3E7E" w:rsidRDefault="001F4482" w:rsidP="001F4482">
      <w:pPr>
        <w:pStyle w:val="Naslov2"/>
      </w:pPr>
      <w:r>
        <w:t>Testni primeri</w:t>
      </w:r>
    </w:p>
    <w:tbl>
      <w:tblPr>
        <w:tblStyle w:val="Tabelamrea"/>
        <w:tblpPr w:leftFromText="141" w:rightFromText="141" w:vertAnchor="text" w:horzAnchor="margin" w:tblpXSpec="center" w:tblpY="408"/>
        <w:tblW w:w="5000" w:type="pct"/>
        <w:tblLook w:val="04A0" w:firstRow="1" w:lastRow="0" w:firstColumn="1" w:lastColumn="0" w:noHBand="0" w:noVBand="1"/>
      </w:tblPr>
      <w:tblGrid>
        <w:gridCol w:w="767"/>
        <w:gridCol w:w="1295"/>
        <w:gridCol w:w="1342"/>
        <w:gridCol w:w="1342"/>
        <w:gridCol w:w="414"/>
        <w:gridCol w:w="537"/>
        <w:gridCol w:w="562"/>
        <w:gridCol w:w="1420"/>
        <w:gridCol w:w="1383"/>
      </w:tblGrid>
      <w:tr w:rsidR="00381AFF" w:rsidRPr="00EC2511" w14:paraId="0134860E" w14:textId="77777777" w:rsidTr="00E74C67">
        <w:tc>
          <w:tcPr>
            <w:tcW w:w="431" w:type="pct"/>
          </w:tcPr>
          <w:p w14:paraId="62C6CEAE" w14:textId="77777777" w:rsidR="00381AFF" w:rsidRPr="00EC2511" w:rsidRDefault="00381AFF" w:rsidP="00E74C67">
            <w:pPr>
              <w:rPr>
                <w:b/>
              </w:rPr>
            </w:pPr>
            <w:r w:rsidRPr="00EC2511">
              <w:rPr>
                <w:b/>
              </w:rPr>
              <w:t>TC ID#</w:t>
            </w:r>
          </w:p>
        </w:tc>
        <w:tc>
          <w:tcPr>
            <w:tcW w:w="652" w:type="pct"/>
          </w:tcPr>
          <w:p w14:paraId="7FF3D69A" w14:textId="77777777" w:rsidR="00381AFF" w:rsidRPr="00EC2511" w:rsidRDefault="00381AFF" w:rsidP="00E74C67">
            <w:pPr>
              <w:rPr>
                <w:b/>
              </w:rPr>
            </w:pPr>
            <w:r w:rsidRPr="00EC2511">
              <w:rPr>
                <w:b/>
              </w:rPr>
              <w:t>Scenarij/ pogoj</w:t>
            </w:r>
          </w:p>
        </w:tc>
        <w:tc>
          <w:tcPr>
            <w:tcW w:w="748" w:type="pct"/>
          </w:tcPr>
          <w:p w14:paraId="487CD9A4" w14:textId="36E65D3A" w:rsidR="00381AFF" w:rsidRPr="00EC2511" w:rsidRDefault="00381AFF" w:rsidP="00E74C67">
            <w:pPr>
              <w:rPr>
                <w:b/>
              </w:rPr>
            </w:pPr>
            <w:proofErr w:type="spellStart"/>
            <w:r>
              <w:rPr>
                <w:b/>
              </w:rPr>
              <w:t>Odana</w:t>
            </w:r>
            <w:proofErr w:type="spellEnd"/>
            <w:r>
              <w:rPr>
                <w:b/>
              </w:rPr>
              <w:t xml:space="preserve"> ocena</w:t>
            </w:r>
          </w:p>
        </w:tc>
        <w:tc>
          <w:tcPr>
            <w:tcW w:w="748" w:type="pct"/>
          </w:tcPr>
          <w:p w14:paraId="78B6409E" w14:textId="77777777" w:rsidR="00381AFF" w:rsidRPr="00EC2511" w:rsidRDefault="00381AFF" w:rsidP="00E74C67">
            <w:pPr>
              <w:rPr>
                <w:b/>
              </w:rPr>
            </w:pPr>
            <w:r>
              <w:rPr>
                <w:b/>
              </w:rPr>
              <w:t>Parameter 2</w:t>
            </w:r>
          </w:p>
        </w:tc>
        <w:tc>
          <w:tcPr>
            <w:tcW w:w="236" w:type="pct"/>
          </w:tcPr>
          <w:p w14:paraId="02D9D7A7" w14:textId="77777777" w:rsidR="00381AFF" w:rsidRPr="00EC2511" w:rsidRDefault="00381AFF" w:rsidP="00E74C67">
            <w:pPr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04" w:type="pct"/>
          </w:tcPr>
          <w:p w14:paraId="7A32C4A8" w14:textId="77777777" w:rsidR="00381AFF" w:rsidRPr="00EC2511" w:rsidRDefault="00381AFF" w:rsidP="00E74C67">
            <w:pPr>
              <w:rPr>
                <w:b/>
              </w:rPr>
            </w:pPr>
          </w:p>
        </w:tc>
        <w:tc>
          <w:tcPr>
            <w:tcW w:w="318" w:type="pct"/>
          </w:tcPr>
          <w:p w14:paraId="08AF5A92" w14:textId="77777777" w:rsidR="00381AFF" w:rsidRPr="00EC2511" w:rsidRDefault="00381AFF" w:rsidP="00E74C67">
            <w:pPr>
              <w:rPr>
                <w:b/>
              </w:rPr>
            </w:pPr>
          </w:p>
        </w:tc>
        <w:tc>
          <w:tcPr>
            <w:tcW w:w="791" w:type="pct"/>
          </w:tcPr>
          <w:p w14:paraId="4A324F0E" w14:textId="77777777" w:rsidR="00381AFF" w:rsidRPr="00EC2511" w:rsidRDefault="00381AFF" w:rsidP="00E74C67">
            <w:pPr>
              <w:rPr>
                <w:b/>
              </w:rPr>
            </w:pPr>
            <w:r>
              <w:rPr>
                <w:b/>
              </w:rPr>
              <w:t>Parameter N</w:t>
            </w:r>
          </w:p>
        </w:tc>
        <w:tc>
          <w:tcPr>
            <w:tcW w:w="771" w:type="pct"/>
          </w:tcPr>
          <w:p w14:paraId="070FB8E3" w14:textId="77777777" w:rsidR="00381AFF" w:rsidRPr="00EC2511" w:rsidRDefault="00381AFF" w:rsidP="00E74C67">
            <w:pPr>
              <w:rPr>
                <w:b/>
              </w:rPr>
            </w:pPr>
            <w:r w:rsidRPr="00EC2511">
              <w:rPr>
                <w:b/>
              </w:rPr>
              <w:t>Pričakovan rezultat</w:t>
            </w:r>
          </w:p>
        </w:tc>
      </w:tr>
      <w:tr w:rsidR="00381AFF" w:rsidRPr="00EC2511" w14:paraId="23D08C2F" w14:textId="77777777" w:rsidTr="00E74C67">
        <w:tc>
          <w:tcPr>
            <w:tcW w:w="431" w:type="pct"/>
          </w:tcPr>
          <w:p w14:paraId="5707734B" w14:textId="77777777" w:rsidR="00381AFF" w:rsidRPr="00EC2511" w:rsidRDefault="00381AFF" w:rsidP="00E74C67">
            <w:r w:rsidRPr="00EC2511">
              <w:t>SPU1</w:t>
            </w:r>
          </w:p>
        </w:tc>
        <w:tc>
          <w:tcPr>
            <w:tcW w:w="652" w:type="pct"/>
          </w:tcPr>
          <w:p w14:paraId="53DEE487" w14:textId="075A98B0" w:rsidR="00381AFF" w:rsidRPr="00EC2511" w:rsidRDefault="00381AFF" w:rsidP="00E74C67">
            <w:r w:rsidRPr="00381AFF">
              <w:t>Uspešno ocenjevanje</w:t>
            </w:r>
          </w:p>
        </w:tc>
        <w:tc>
          <w:tcPr>
            <w:tcW w:w="748" w:type="pct"/>
          </w:tcPr>
          <w:p w14:paraId="28F20402" w14:textId="77777777" w:rsidR="00381AFF" w:rsidRPr="00EC2511" w:rsidRDefault="00381AFF" w:rsidP="00E74C67">
            <w:r>
              <w:t>V</w:t>
            </w:r>
          </w:p>
        </w:tc>
        <w:tc>
          <w:tcPr>
            <w:tcW w:w="748" w:type="pct"/>
          </w:tcPr>
          <w:p w14:paraId="679088F5" w14:textId="77777777" w:rsidR="00381AFF" w:rsidRPr="00EC2511" w:rsidRDefault="00381AFF" w:rsidP="00E74C67"/>
        </w:tc>
        <w:tc>
          <w:tcPr>
            <w:tcW w:w="236" w:type="pct"/>
          </w:tcPr>
          <w:p w14:paraId="2EE2FCBE" w14:textId="77777777" w:rsidR="00381AFF" w:rsidRPr="00EC2511" w:rsidRDefault="00381AFF" w:rsidP="00E74C67"/>
        </w:tc>
        <w:tc>
          <w:tcPr>
            <w:tcW w:w="304" w:type="pct"/>
          </w:tcPr>
          <w:p w14:paraId="5506C16A" w14:textId="77777777" w:rsidR="00381AFF" w:rsidRPr="00EC2511" w:rsidRDefault="00381AFF" w:rsidP="00E74C67"/>
        </w:tc>
        <w:tc>
          <w:tcPr>
            <w:tcW w:w="318" w:type="pct"/>
          </w:tcPr>
          <w:p w14:paraId="7F36E8C7" w14:textId="77777777" w:rsidR="00381AFF" w:rsidRPr="00EC2511" w:rsidRDefault="00381AFF" w:rsidP="00E74C67"/>
        </w:tc>
        <w:tc>
          <w:tcPr>
            <w:tcW w:w="791" w:type="pct"/>
          </w:tcPr>
          <w:p w14:paraId="788D225C" w14:textId="77777777" w:rsidR="00381AFF" w:rsidRPr="00EC2511" w:rsidRDefault="00381AFF" w:rsidP="00E74C67"/>
        </w:tc>
        <w:tc>
          <w:tcPr>
            <w:tcW w:w="771" w:type="pct"/>
          </w:tcPr>
          <w:p w14:paraId="596C1E3A" w14:textId="15385A48" w:rsidR="00381AFF" w:rsidRPr="00EC2511" w:rsidRDefault="00381AFF" w:rsidP="00E74C67">
            <w:r w:rsidRPr="00381AFF">
              <w:t>Ocena shranjena</w:t>
            </w:r>
          </w:p>
        </w:tc>
      </w:tr>
      <w:tr w:rsidR="00381AFF" w:rsidRPr="00EC2511" w14:paraId="41F5A3EB" w14:textId="77777777" w:rsidTr="00E74C67">
        <w:tc>
          <w:tcPr>
            <w:tcW w:w="431" w:type="pct"/>
          </w:tcPr>
          <w:p w14:paraId="129EBD3F" w14:textId="77777777" w:rsidR="00381AFF" w:rsidRPr="00EC2511" w:rsidRDefault="00381AFF" w:rsidP="00E74C67">
            <w:r w:rsidRPr="00EC2511">
              <w:t>SPU2</w:t>
            </w:r>
          </w:p>
        </w:tc>
        <w:tc>
          <w:tcPr>
            <w:tcW w:w="652" w:type="pct"/>
          </w:tcPr>
          <w:p w14:paraId="6ECEC904" w14:textId="5D0B1C0F" w:rsidR="00381AFF" w:rsidRPr="00EC2511" w:rsidRDefault="00381AFF" w:rsidP="00E74C67"/>
        </w:tc>
        <w:tc>
          <w:tcPr>
            <w:tcW w:w="748" w:type="pct"/>
          </w:tcPr>
          <w:p w14:paraId="0E0281F6" w14:textId="2DEC4B22" w:rsidR="00381AFF" w:rsidRPr="00EC2511" w:rsidRDefault="00381AFF" w:rsidP="00E74C67">
            <w:pPr>
              <w:rPr>
                <w:color w:val="FF0000"/>
              </w:rPr>
            </w:pPr>
          </w:p>
        </w:tc>
        <w:tc>
          <w:tcPr>
            <w:tcW w:w="748" w:type="pct"/>
          </w:tcPr>
          <w:p w14:paraId="1140763D" w14:textId="77777777" w:rsidR="00381AFF" w:rsidRPr="00EC2511" w:rsidRDefault="00381AFF" w:rsidP="00E74C67"/>
        </w:tc>
        <w:tc>
          <w:tcPr>
            <w:tcW w:w="236" w:type="pct"/>
          </w:tcPr>
          <w:p w14:paraId="7104BAA7" w14:textId="77777777" w:rsidR="00381AFF" w:rsidRPr="00EC2511" w:rsidRDefault="00381AFF" w:rsidP="00E74C67"/>
        </w:tc>
        <w:tc>
          <w:tcPr>
            <w:tcW w:w="304" w:type="pct"/>
          </w:tcPr>
          <w:p w14:paraId="5D799738" w14:textId="77777777" w:rsidR="00381AFF" w:rsidRPr="00EC2511" w:rsidRDefault="00381AFF" w:rsidP="00E74C67"/>
        </w:tc>
        <w:tc>
          <w:tcPr>
            <w:tcW w:w="318" w:type="pct"/>
          </w:tcPr>
          <w:p w14:paraId="1CAB379B" w14:textId="77777777" w:rsidR="00381AFF" w:rsidRPr="00EC2511" w:rsidRDefault="00381AFF" w:rsidP="00E74C67"/>
        </w:tc>
        <w:tc>
          <w:tcPr>
            <w:tcW w:w="791" w:type="pct"/>
          </w:tcPr>
          <w:p w14:paraId="6F80FD3D" w14:textId="77777777" w:rsidR="00381AFF" w:rsidRPr="00EC2511" w:rsidRDefault="00381AFF" w:rsidP="00E74C67"/>
        </w:tc>
        <w:tc>
          <w:tcPr>
            <w:tcW w:w="771" w:type="pct"/>
          </w:tcPr>
          <w:p w14:paraId="427FF563" w14:textId="0E405AF2" w:rsidR="00381AFF" w:rsidRPr="00EC2511" w:rsidRDefault="00381AFF" w:rsidP="00E74C67"/>
        </w:tc>
      </w:tr>
      <w:tr w:rsidR="00381AFF" w:rsidRPr="00EC2511" w14:paraId="070C8C47" w14:textId="77777777" w:rsidTr="00E74C67">
        <w:tc>
          <w:tcPr>
            <w:tcW w:w="431" w:type="pct"/>
          </w:tcPr>
          <w:p w14:paraId="079E36C1" w14:textId="77777777" w:rsidR="00381AFF" w:rsidRPr="00EC2511" w:rsidRDefault="00381AFF" w:rsidP="00E74C67">
            <w:r w:rsidRPr="00EC2511">
              <w:t>…</w:t>
            </w:r>
          </w:p>
        </w:tc>
        <w:tc>
          <w:tcPr>
            <w:tcW w:w="652" w:type="pct"/>
          </w:tcPr>
          <w:p w14:paraId="5BA74F6C" w14:textId="77777777" w:rsidR="00381AFF" w:rsidRPr="00EC2511" w:rsidRDefault="00381AFF" w:rsidP="00E74C67"/>
        </w:tc>
        <w:tc>
          <w:tcPr>
            <w:tcW w:w="748" w:type="pct"/>
          </w:tcPr>
          <w:p w14:paraId="3C9EBCC0" w14:textId="77777777" w:rsidR="00381AFF" w:rsidRPr="00EC2511" w:rsidRDefault="00381AFF" w:rsidP="00E74C67"/>
        </w:tc>
        <w:tc>
          <w:tcPr>
            <w:tcW w:w="748" w:type="pct"/>
          </w:tcPr>
          <w:p w14:paraId="30BBD569" w14:textId="77777777" w:rsidR="00381AFF" w:rsidRPr="00EC2511" w:rsidRDefault="00381AFF" w:rsidP="00E74C67"/>
        </w:tc>
        <w:tc>
          <w:tcPr>
            <w:tcW w:w="236" w:type="pct"/>
          </w:tcPr>
          <w:p w14:paraId="30F6F7CF" w14:textId="77777777" w:rsidR="00381AFF" w:rsidRPr="00EC2511" w:rsidRDefault="00381AFF" w:rsidP="00E74C67"/>
        </w:tc>
        <w:tc>
          <w:tcPr>
            <w:tcW w:w="304" w:type="pct"/>
          </w:tcPr>
          <w:p w14:paraId="0D8D91CD" w14:textId="77777777" w:rsidR="00381AFF" w:rsidRPr="00EC2511" w:rsidRDefault="00381AFF" w:rsidP="00E74C67"/>
        </w:tc>
        <w:tc>
          <w:tcPr>
            <w:tcW w:w="318" w:type="pct"/>
          </w:tcPr>
          <w:p w14:paraId="0B1F1189" w14:textId="77777777" w:rsidR="00381AFF" w:rsidRPr="00EC2511" w:rsidRDefault="00381AFF" w:rsidP="00E74C67"/>
        </w:tc>
        <w:tc>
          <w:tcPr>
            <w:tcW w:w="791" w:type="pct"/>
          </w:tcPr>
          <w:p w14:paraId="41F060C1" w14:textId="77777777" w:rsidR="00381AFF" w:rsidRPr="00EC2511" w:rsidRDefault="00381AFF" w:rsidP="00E74C67"/>
        </w:tc>
        <w:tc>
          <w:tcPr>
            <w:tcW w:w="771" w:type="pct"/>
          </w:tcPr>
          <w:p w14:paraId="3DBC977E" w14:textId="77777777" w:rsidR="00381AFF" w:rsidRPr="00EC2511" w:rsidRDefault="00381AFF" w:rsidP="00E74C67"/>
        </w:tc>
      </w:tr>
    </w:tbl>
    <w:p w14:paraId="7B68F0A4" w14:textId="77777777" w:rsidR="001F4482" w:rsidRPr="001F4482" w:rsidRDefault="001F4482" w:rsidP="001F4482"/>
    <w:p w14:paraId="3B2B4730" w14:textId="77777777" w:rsidR="001F4482" w:rsidRDefault="001F4482">
      <w:pPr>
        <w:spacing w:after="0"/>
      </w:pPr>
    </w:p>
    <w:p w14:paraId="175A8329" w14:textId="38EAE1B5" w:rsidR="001F4482" w:rsidRDefault="001F4482" w:rsidP="00381AFF">
      <w:pPr>
        <w:pStyle w:val="Naslov2"/>
      </w:pPr>
      <w:r>
        <w:t>Konkretni testni primeri</w:t>
      </w:r>
    </w:p>
    <w:tbl>
      <w:tblPr>
        <w:tblStyle w:val="Tabelamrea"/>
        <w:tblpPr w:leftFromText="141" w:rightFromText="141" w:vertAnchor="text" w:horzAnchor="margin" w:tblpXSpec="center" w:tblpY="316"/>
        <w:tblW w:w="5000" w:type="pct"/>
        <w:tblLook w:val="04A0" w:firstRow="1" w:lastRow="0" w:firstColumn="1" w:lastColumn="0" w:noHBand="0" w:noVBand="1"/>
      </w:tblPr>
      <w:tblGrid>
        <w:gridCol w:w="709"/>
        <w:gridCol w:w="1295"/>
        <w:gridCol w:w="1292"/>
        <w:gridCol w:w="1292"/>
        <w:gridCol w:w="576"/>
        <w:gridCol w:w="691"/>
        <w:gridCol w:w="688"/>
        <w:gridCol w:w="1184"/>
        <w:gridCol w:w="1335"/>
      </w:tblGrid>
      <w:tr w:rsidR="00381AFF" w:rsidRPr="00EC2511" w14:paraId="3129A0AC" w14:textId="77777777" w:rsidTr="00E74C67">
        <w:tc>
          <w:tcPr>
            <w:tcW w:w="444" w:type="pct"/>
          </w:tcPr>
          <w:p w14:paraId="581F1C79" w14:textId="77777777" w:rsidR="00381AFF" w:rsidRPr="00EC2511" w:rsidRDefault="00381AFF" w:rsidP="00E74C67">
            <w:pPr>
              <w:rPr>
                <w:b/>
              </w:rPr>
            </w:pPr>
            <w:r w:rsidRPr="00EC2511">
              <w:rPr>
                <w:b/>
              </w:rPr>
              <w:t>TC ID#</w:t>
            </w:r>
          </w:p>
        </w:tc>
        <w:tc>
          <w:tcPr>
            <w:tcW w:w="669" w:type="pct"/>
          </w:tcPr>
          <w:p w14:paraId="3C9420C1" w14:textId="77777777" w:rsidR="00381AFF" w:rsidRPr="00EC2511" w:rsidRDefault="00381AFF" w:rsidP="00E74C67">
            <w:pPr>
              <w:rPr>
                <w:b/>
              </w:rPr>
            </w:pPr>
            <w:r w:rsidRPr="00EC2511">
              <w:rPr>
                <w:b/>
              </w:rPr>
              <w:t>Scenarij/ pogoj</w:t>
            </w:r>
          </w:p>
        </w:tc>
        <w:tc>
          <w:tcPr>
            <w:tcW w:w="766" w:type="pct"/>
          </w:tcPr>
          <w:p w14:paraId="19B95AF1" w14:textId="77777777" w:rsidR="00381AFF" w:rsidRPr="00EC2511" w:rsidRDefault="00381AFF" w:rsidP="00E74C67">
            <w:pPr>
              <w:rPr>
                <w:b/>
              </w:rPr>
            </w:pPr>
            <w:r>
              <w:rPr>
                <w:b/>
              </w:rPr>
              <w:t>Iskalni niz</w:t>
            </w:r>
          </w:p>
        </w:tc>
        <w:tc>
          <w:tcPr>
            <w:tcW w:w="766" w:type="pct"/>
          </w:tcPr>
          <w:p w14:paraId="76E28652" w14:textId="77777777" w:rsidR="00381AFF" w:rsidRPr="00EC2511" w:rsidRDefault="00381AFF" w:rsidP="00E74C67">
            <w:pPr>
              <w:rPr>
                <w:b/>
              </w:rPr>
            </w:pPr>
            <w:r>
              <w:rPr>
                <w:b/>
              </w:rPr>
              <w:t>Parameter 2</w:t>
            </w:r>
          </w:p>
        </w:tc>
        <w:tc>
          <w:tcPr>
            <w:tcW w:w="371" w:type="pct"/>
          </w:tcPr>
          <w:p w14:paraId="6B47EF86" w14:textId="77777777" w:rsidR="00381AFF" w:rsidRPr="00EC2511" w:rsidRDefault="00381AFF" w:rsidP="00E74C67">
            <w:pPr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434" w:type="pct"/>
          </w:tcPr>
          <w:p w14:paraId="41BCCBB6" w14:textId="77777777" w:rsidR="00381AFF" w:rsidRPr="00EC2511" w:rsidRDefault="00381AFF" w:rsidP="00E74C67">
            <w:pPr>
              <w:rPr>
                <w:b/>
              </w:rPr>
            </w:pPr>
          </w:p>
        </w:tc>
        <w:tc>
          <w:tcPr>
            <w:tcW w:w="432" w:type="pct"/>
          </w:tcPr>
          <w:p w14:paraId="02DFCB7B" w14:textId="77777777" w:rsidR="00381AFF" w:rsidRPr="00EC2511" w:rsidRDefault="00381AFF" w:rsidP="00E74C67">
            <w:pPr>
              <w:rPr>
                <w:b/>
              </w:rPr>
            </w:pPr>
          </w:p>
        </w:tc>
        <w:tc>
          <w:tcPr>
            <w:tcW w:w="329" w:type="pct"/>
          </w:tcPr>
          <w:p w14:paraId="5E8DD04D" w14:textId="77777777" w:rsidR="00381AFF" w:rsidRPr="00EC2511" w:rsidRDefault="00381AFF" w:rsidP="00E74C67">
            <w:pPr>
              <w:rPr>
                <w:b/>
              </w:rPr>
            </w:pPr>
            <w:r>
              <w:rPr>
                <w:b/>
              </w:rPr>
              <w:t>Parameter N</w:t>
            </w:r>
          </w:p>
        </w:tc>
        <w:tc>
          <w:tcPr>
            <w:tcW w:w="790" w:type="pct"/>
          </w:tcPr>
          <w:p w14:paraId="017CF0AC" w14:textId="77777777" w:rsidR="00381AFF" w:rsidRPr="00EC2511" w:rsidRDefault="00381AFF" w:rsidP="00E74C67">
            <w:pPr>
              <w:rPr>
                <w:b/>
              </w:rPr>
            </w:pPr>
            <w:r w:rsidRPr="00EC2511">
              <w:rPr>
                <w:b/>
              </w:rPr>
              <w:t>Pričakovan rezultat</w:t>
            </w:r>
          </w:p>
        </w:tc>
      </w:tr>
      <w:tr w:rsidR="00381AFF" w:rsidRPr="00EC2511" w14:paraId="3868CFDD" w14:textId="77777777" w:rsidTr="00E74C67">
        <w:tc>
          <w:tcPr>
            <w:tcW w:w="444" w:type="pct"/>
          </w:tcPr>
          <w:p w14:paraId="2505A414" w14:textId="77777777" w:rsidR="00381AFF" w:rsidRPr="00EC2511" w:rsidRDefault="00381AFF" w:rsidP="00E74C67">
            <w:r w:rsidRPr="00EC2511">
              <w:t>SPU1</w:t>
            </w:r>
          </w:p>
        </w:tc>
        <w:tc>
          <w:tcPr>
            <w:tcW w:w="669" w:type="pct"/>
          </w:tcPr>
          <w:p w14:paraId="64745E14" w14:textId="75F5C8EE" w:rsidR="00381AFF" w:rsidRPr="00EC2511" w:rsidRDefault="00381AFF" w:rsidP="00E74C67">
            <w:r w:rsidRPr="00381AFF">
              <w:t>Uspešno ocenjevanje</w:t>
            </w:r>
          </w:p>
        </w:tc>
        <w:tc>
          <w:tcPr>
            <w:tcW w:w="766" w:type="pct"/>
          </w:tcPr>
          <w:p w14:paraId="5F4A2069" w14:textId="44948FF1" w:rsidR="00381AFF" w:rsidRPr="00EC2511" w:rsidRDefault="00381AFF" w:rsidP="00E74C67">
            <w:r>
              <w:t>3 zvezdica</w:t>
            </w:r>
          </w:p>
        </w:tc>
        <w:tc>
          <w:tcPr>
            <w:tcW w:w="766" w:type="pct"/>
          </w:tcPr>
          <w:p w14:paraId="39CA36F5" w14:textId="77777777" w:rsidR="00381AFF" w:rsidRPr="00EC2511" w:rsidRDefault="00381AFF" w:rsidP="00E74C67"/>
        </w:tc>
        <w:tc>
          <w:tcPr>
            <w:tcW w:w="371" w:type="pct"/>
          </w:tcPr>
          <w:p w14:paraId="1DAB348A" w14:textId="77777777" w:rsidR="00381AFF" w:rsidRPr="00EC2511" w:rsidRDefault="00381AFF" w:rsidP="00E74C67"/>
        </w:tc>
        <w:tc>
          <w:tcPr>
            <w:tcW w:w="434" w:type="pct"/>
          </w:tcPr>
          <w:p w14:paraId="4C0B5C50" w14:textId="77777777" w:rsidR="00381AFF" w:rsidRPr="00EC2511" w:rsidRDefault="00381AFF" w:rsidP="00E74C67"/>
        </w:tc>
        <w:tc>
          <w:tcPr>
            <w:tcW w:w="432" w:type="pct"/>
          </w:tcPr>
          <w:p w14:paraId="6AE13C28" w14:textId="77777777" w:rsidR="00381AFF" w:rsidRPr="00EC2511" w:rsidRDefault="00381AFF" w:rsidP="00E74C67"/>
        </w:tc>
        <w:tc>
          <w:tcPr>
            <w:tcW w:w="329" w:type="pct"/>
          </w:tcPr>
          <w:p w14:paraId="5DCDB53A" w14:textId="77777777" w:rsidR="00381AFF" w:rsidRPr="00EC2511" w:rsidRDefault="00381AFF" w:rsidP="00E74C67"/>
        </w:tc>
        <w:tc>
          <w:tcPr>
            <w:tcW w:w="790" w:type="pct"/>
          </w:tcPr>
          <w:p w14:paraId="37AE6516" w14:textId="251A3C96" w:rsidR="00381AFF" w:rsidRPr="00EC2511" w:rsidRDefault="00381AFF" w:rsidP="00E74C67">
            <w:r w:rsidRPr="00381AFF">
              <w:t>Ocena shranjena</w:t>
            </w:r>
          </w:p>
        </w:tc>
      </w:tr>
      <w:tr w:rsidR="00381AFF" w:rsidRPr="00EC2511" w14:paraId="05A6ABAC" w14:textId="77777777" w:rsidTr="00E74C67">
        <w:tc>
          <w:tcPr>
            <w:tcW w:w="444" w:type="pct"/>
          </w:tcPr>
          <w:p w14:paraId="27FB2714" w14:textId="77777777" w:rsidR="00381AFF" w:rsidRPr="00EC2511" w:rsidRDefault="00381AFF" w:rsidP="00E74C67">
            <w:r w:rsidRPr="00EC2511">
              <w:t>SPU2</w:t>
            </w:r>
          </w:p>
        </w:tc>
        <w:tc>
          <w:tcPr>
            <w:tcW w:w="669" w:type="pct"/>
          </w:tcPr>
          <w:p w14:paraId="69170347" w14:textId="75068FAF" w:rsidR="00381AFF" w:rsidRPr="00EC2511" w:rsidRDefault="00381AFF" w:rsidP="00E74C67"/>
        </w:tc>
        <w:tc>
          <w:tcPr>
            <w:tcW w:w="766" w:type="pct"/>
          </w:tcPr>
          <w:p w14:paraId="32E5B2E7" w14:textId="1262D809" w:rsidR="00381AFF" w:rsidRPr="00EC2511" w:rsidRDefault="00381AFF" w:rsidP="00E74C67">
            <w:pPr>
              <w:rPr>
                <w:color w:val="FF0000"/>
              </w:rPr>
            </w:pPr>
          </w:p>
        </w:tc>
        <w:tc>
          <w:tcPr>
            <w:tcW w:w="766" w:type="pct"/>
          </w:tcPr>
          <w:p w14:paraId="310D2847" w14:textId="77777777" w:rsidR="00381AFF" w:rsidRPr="00EC2511" w:rsidRDefault="00381AFF" w:rsidP="00E74C67"/>
        </w:tc>
        <w:tc>
          <w:tcPr>
            <w:tcW w:w="371" w:type="pct"/>
          </w:tcPr>
          <w:p w14:paraId="60CEF5E5" w14:textId="77777777" w:rsidR="00381AFF" w:rsidRPr="00EC2511" w:rsidRDefault="00381AFF" w:rsidP="00E74C67"/>
        </w:tc>
        <w:tc>
          <w:tcPr>
            <w:tcW w:w="434" w:type="pct"/>
          </w:tcPr>
          <w:p w14:paraId="7EBC44AE" w14:textId="77777777" w:rsidR="00381AFF" w:rsidRPr="00EC2511" w:rsidRDefault="00381AFF" w:rsidP="00E74C67"/>
        </w:tc>
        <w:tc>
          <w:tcPr>
            <w:tcW w:w="432" w:type="pct"/>
          </w:tcPr>
          <w:p w14:paraId="17A3B608" w14:textId="77777777" w:rsidR="00381AFF" w:rsidRPr="00EC2511" w:rsidRDefault="00381AFF" w:rsidP="00E74C67"/>
        </w:tc>
        <w:tc>
          <w:tcPr>
            <w:tcW w:w="329" w:type="pct"/>
          </w:tcPr>
          <w:p w14:paraId="7E8B1D41" w14:textId="77777777" w:rsidR="00381AFF" w:rsidRPr="00EC2511" w:rsidRDefault="00381AFF" w:rsidP="00E74C67"/>
        </w:tc>
        <w:tc>
          <w:tcPr>
            <w:tcW w:w="790" w:type="pct"/>
          </w:tcPr>
          <w:p w14:paraId="39EE4A57" w14:textId="712A5B81" w:rsidR="00381AFF" w:rsidRPr="00EC2511" w:rsidRDefault="00381AFF" w:rsidP="00E74C67"/>
        </w:tc>
      </w:tr>
      <w:tr w:rsidR="00381AFF" w:rsidRPr="00EC2511" w14:paraId="0B7232B0" w14:textId="77777777" w:rsidTr="00E74C67">
        <w:tc>
          <w:tcPr>
            <w:tcW w:w="444" w:type="pct"/>
          </w:tcPr>
          <w:p w14:paraId="6614A492" w14:textId="77777777" w:rsidR="00381AFF" w:rsidRPr="00EC2511" w:rsidRDefault="00381AFF" w:rsidP="00E74C67">
            <w:r w:rsidRPr="00EC2511">
              <w:t>…</w:t>
            </w:r>
          </w:p>
        </w:tc>
        <w:tc>
          <w:tcPr>
            <w:tcW w:w="669" w:type="pct"/>
          </w:tcPr>
          <w:p w14:paraId="40FA72FE" w14:textId="77777777" w:rsidR="00381AFF" w:rsidRPr="00EC2511" w:rsidRDefault="00381AFF" w:rsidP="00E74C67"/>
        </w:tc>
        <w:tc>
          <w:tcPr>
            <w:tcW w:w="766" w:type="pct"/>
          </w:tcPr>
          <w:p w14:paraId="631A6113" w14:textId="77777777" w:rsidR="00381AFF" w:rsidRPr="00EC2511" w:rsidRDefault="00381AFF" w:rsidP="00E74C67"/>
        </w:tc>
        <w:tc>
          <w:tcPr>
            <w:tcW w:w="766" w:type="pct"/>
          </w:tcPr>
          <w:p w14:paraId="060AF7D6" w14:textId="77777777" w:rsidR="00381AFF" w:rsidRPr="00EC2511" w:rsidRDefault="00381AFF" w:rsidP="00E74C67"/>
        </w:tc>
        <w:tc>
          <w:tcPr>
            <w:tcW w:w="371" w:type="pct"/>
          </w:tcPr>
          <w:p w14:paraId="6DD28FBA" w14:textId="77777777" w:rsidR="00381AFF" w:rsidRPr="00EC2511" w:rsidRDefault="00381AFF" w:rsidP="00E74C67"/>
        </w:tc>
        <w:tc>
          <w:tcPr>
            <w:tcW w:w="434" w:type="pct"/>
          </w:tcPr>
          <w:p w14:paraId="41E0BB3F" w14:textId="77777777" w:rsidR="00381AFF" w:rsidRPr="00EC2511" w:rsidRDefault="00381AFF" w:rsidP="00E74C67"/>
        </w:tc>
        <w:tc>
          <w:tcPr>
            <w:tcW w:w="432" w:type="pct"/>
          </w:tcPr>
          <w:p w14:paraId="657C3048" w14:textId="77777777" w:rsidR="00381AFF" w:rsidRPr="00EC2511" w:rsidRDefault="00381AFF" w:rsidP="00E74C67"/>
        </w:tc>
        <w:tc>
          <w:tcPr>
            <w:tcW w:w="329" w:type="pct"/>
          </w:tcPr>
          <w:p w14:paraId="68553689" w14:textId="77777777" w:rsidR="00381AFF" w:rsidRPr="00EC2511" w:rsidRDefault="00381AFF" w:rsidP="00E74C67"/>
        </w:tc>
        <w:tc>
          <w:tcPr>
            <w:tcW w:w="790" w:type="pct"/>
          </w:tcPr>
          <w:p w14:paraId="281A13B1" w14:textId="77777777" w:rsidR="00381AFF" w:rsidRPr="00EC2511" w:rsidRDefault="00381AFF" w:rsidP="00E74C67"/>
        </w:tc>
      </w:tr>
    </w:tbl>
    <w:p w14:paraId="5BD6BD0A" w14:textId="77777777" w:rsidR="00381AFF" w:rsidRPr="00381AFF" w:rsidRDefault="00381AFF" w:rsidP="00381AFF"/>
    <w:p w14:paraId="1D7EFB90" w14:textId="77777777" w:rsidR="001F4482" w:rsidRDefault="001F4482" w:rsidP="001F4482"/>
    <w:p w14:paraId="3A4C0391" w14:textId="77777777" w:rsidR="001F4482" w:rsidRDefault="001F4482" w:rsidP="001F4482"/>
    <w:p w14:paraId="3B01F7EA" w14:textId="77777777" w:rsidR="001F4482" w:rsidRDefault="001F4482" w:rsidP="001F4482"/>
    <w:p w14:paraId="2A2E7C62" w14:textId="77777777" w:rsidR="001F4482" w:rsidRDefault="001F4482" w:rsidP="001F4482"/>
    <w:p w14:paraId="7D0FF246" w14:textId="77777777" w:rsidR="001F4482" w:rsidRDefault="001F4482" w:rsidP="001F4482"/>
    <w:p w14:paraId="163C1284" w14:textId="77777777" w:rsidR="00381AFF" w:rsidRDefault="00381AFF" w:rsidP="001F4482"/>
    <w:p w14:paraId="041624D8" w14:textId="77777777" w:rsidR="00381AFF" w:rsidRDefault="00381AFF" w:rsidP="001F4482"/>
    <w:p w14:paraId="15E13D05" w14:textId="77777777" w:rsidR="00381AFF" w:rsidRDefault="00381AFF" w:rsidP="001F4482"/>
    <w:p w14:paraId="69283854" w14:textId="77777777" w:rsidR="00381AFF" w:rsidRDefault="00381AFF" w:rsidP="001F4482"/>
    <w:p w14:paraId="48BDE4DD" w14:textId="77777777" w:rsidR="00381AFF" w:rsidRDefault="00381AFF" w:rsidP="001F4482"/>
    <w:p w14:paraId="359994F9" w14:textId="77777777" w:rsidR="00381AFF" w:rsidRDefault="00381AFF" w:rsidP="001F4482"/>
    <w:p w14:paraId="52442CD5" w14:textId="77777777" w:rsidR="00381AFF" w:rsidRDefault="00381AFF" w:rsidP="001F4482"/>
    <w:p w14:paraId="72E954ED" w14:textId="77777777" w:rsidR="001F4482" w:rsidRDefault="001F4482" w:rsidP="001F4482"/>
    <w:p w14:paraId="5506407C" w14:textId="77777777" w:rsidR="001F4482" w:rsidRDefault="001F4482" w:rsidP="001F4482"/>
    <w:p w14:paraId="3EC58FC2" w14:textId="77777777" w:rsidR="001F4482" w:rsidRDefault="001F4482" w:rsidP="001F4482"/>
    <w:p w14:paraId="070BF81A" w14:textId="77777777" w:rsidR="001F4482" w:rsidRDefault="001F4482" w:rsidP="001F4482"/>
    <w:p w14:paraId="4D33E02F" w14:textId="77777777" w:rsidR="001F4482" w:rsidRPr="001F4482" w:rsidRDefault="001F4482" w:rsidP="001F4482"/>
    <w:p w14:paraId="3227F1AB" w14:textId="11025CE4" w:rsidR="001F4482" w:rsidRDefault="001F4482" w:rsidP="001F4482">
      <w:pPr>
        <w:pStyle w:val="Naslov1"/>
      </w:pPr>
      <w:r>
        <w:lastRenderedPageBreak/>
        <w:t xml:space="preserve">Funkcionalnost 2: </w:t>
      </w:r>
      <w:r w:rsidR="00381AFF" w:rsidRPr="00381AFF">
        <w:t>Prikaz lokalnih dogodkov</w:t>
      </w:r>
    </w:p>
    <w:p w14:paraId="04E420F0" w14:textId="77777777" w:rsidR="001F4482" w:rsidRPr="00AE3E7E" w:rsidRDefault="001F4482" w:rsidP="001F4482">
      <w:pPr>
        <w:pStyle w:val="Naslov2"/>
      </w:pPr>
      <w:r>
        <w:t>Opis</w:t>
      </w:r>
    </w:p>
    <w:tbl>
      <w:tblPr>
        <w:tblStyle w:val="Tabelamrea"/>
        <w:tblpPr w:leftFromText="141" w:rightFromText="141" w:vertAnchor="text" w:horzAnchor="margin" w:tblpY="53"/>
        <w:tblW w:w="5000" w:type="pct"/>
        <w:tblLook w:val="04A0" w:firstRow="1" w:lastRow="0" w:firstColumn="1" w:lastColumn="0" w:noHBand="0" w:noVBand="1"/>
      </w:tblPr>
      <w:tblGrid>
        <w:gridCol w:w="1696"/>
        <w:gridCol w:w="7366"/>
      </w:tblGrid>
      <w:tr w:rsidR="001F4482" w14:paraId="1D3357CC" w14:textId="77777777" w:rsidTr="00E74C67">
        <w:tc>
          <w:tcPr>
            <w:tcW w:w="936" w:type="pct"/>
          </w:tcPr>
          <w:p w14:paraId="593B2261" w14:textId="77777777" w:rsidR="001F4482" w:rsidRPr="00370F6A" w:rsidRDefault="001F4482" w:rsidP="00E74C67">
            <w:pPr>
              <w:rPr>
                <w:b/>
              </w:rPr>
            </w:pPr>
            <w:r w:rsidRPr="00370F6A">
              <w:rPr>
                <w:b/>
              </w:rPr>
              <w:t>Lastnost</w:t>
            </w:r>
          </w:p>
        </w:tc>
        <w:tc>
          <w:tcPr>
            <w:tcW w:w="4064" w:type="pct"/>
          </w:tcPr>
          <w:p w14:paraId="4CA2D0DC" w14:textId="77777777" w:rsidR="001F4482" w:rsidRPr="00370F6A" w:rsidRDefault="001F4482" w:rsidP="00E74C67">
            <w:pPr>
              <w:rPr>
                <w:b/>
              </w:rPr>
            </w:pPr>
            <w:r w:rsidRPr="00370F6A">
              <w:rPr>
                <w:b/>
              </w:rPr>
              <w:t>Opis</w:t>
            </w:r>
          </w:p>
        </w:tc>
      </w:tr>
      <w:tr w:rsidR="001F4482" w14:paraId="0DA1D172" w14:textId="77777777" w:rsidTr="00E74C67">
        <w:tc>
          <w:tcPr>
            <w:tcW w:w="936" w:type="pct"/>
          </w:tcPr>
          <w:p w14:paraId="55BBF8B6" w14:textId="77777777" w:rsidR="001F4482" w:rsidRPr="0048378A" w:rsidRDefault="001F4482" w:rsidP="00E74C67">
            <w:pPr>
              <w:rPr>
                <w:b/>
              </w:rPr>
            </w:pPr>
            <w:r w:rsidRPr="0048378A">
              <w:rPr>
                <w:b/>
              </w:rPr>
              <w:t>Ime</w:t>
            </w:r>
          </w:p>
        </w:tc>
        <w:tc>
          <w:tcPr>
            <w:tcW w:w="4064" w:type="pct"/>
          </w:tcPr>
          <w:p w14:paraId="27414286" w14:textId="78691FCA" w:rsidR="001F4482" w:rsidRPr="000F77DC" w:rsidRDefault="00381AFF" w:rsidP="00E74C67">
            <w:pPr>
              <w:rPr>
                <w:iCs/>
              </w:rPr>
            </w:pPr>
            <w:proofErr w:type="spellStart"/>
            <w:r w:rsidRPr="00381AFF">
              <w:rPr>
                <w:iCs/>
              </w:rPr>
              <w:t>PrikazDogodkovTest</w:t>
            </w:r>
            <w:proofErr w:type="spellEnd"/>
          </w:p>
        </w:tc>
      </w:tr>
      <w:tr w:rsidR="001F4482" w14:paraId="01CD2FC0" w14:textId="77777777" w:rsidTr="00E74C67">
        <w:tc>
          <w:tcPr>
            <w:tcW w:w="936" w:type="pct"/>
          </w:tcPr>
          <w:p w14:paraId="13ECAFD3" w14:textId="77777777" w:rsidR="001F4482" w:rsidRPr="0048378A" w:rsidRDefault="001F4482" w:rsidP="00E74C67">
            <w:pPr>
              <w:rPr>
                <w:b/>
              </w:rPr>
            </w:pPr>
            <w:r w:rsidRPr="0048378A">
              <w:rPr>
                <w:b/>
              </w:rPr>
              <w:t>Opis</w:t>
            </w:r>
          </w:p>
        </w:tc>
        <w:tc>
          <w:tcPr>
            <w:tcW w:w="4064" w:type="pct"/>
          </w:tcPr>
          <w:p w14:paraId="7A21E7F9" w14:textId="2D33D340" w:rsidR="001F4482" w:rsidRPr="000F77DC" w:rsidRDefault="00381AFF" w:rsidP="00E74C67">
            <w:pPr>
              <w:rPr>
                <w:iCs/>
              </w:rPr>
            </w:pPr>
            <w:r w:rsidRPr="00381AFF">
              <w:rPr>
                <w:iCs/>
              </w:rPr>
              <w:t>Testni scenarij preverja, ali sistem pravilno prikaže seznam lokalnih športnih in rekreacijskih dogodkov ter omogoča ogled podrobnosti posameznega dogodka.</w:t>
            </w:r>
          </w:p>
        </w:tc>
      </w:tr>
      <w:tr w:rsidR="001F4482" w14:paraId="41B0B4AA" w14:textId="77777777" w:rsidTr="00E74C67">
        <w:tc>
          <w:tcPr>
            <w:tcW w:w="936" w:type="pct"/>
          </w:tcPr>
          <w:p w14:paraId="37AD88A1" w14:textId="77777777" w:rsidR="001F4482" w:rsidRPr="0048378A" w:rsidRDefault="001F4482" w:rsidP="00E74C67">
            <w:pPr>
              <w:rPr>
                <w:b/>
              </w:rPr>
            </w:pPr>
            <w:r w:rsidRPr="0048378A">
              <w:rPr>
                <w:b/>
              </w:rPr>
              <w:t>Namen</w:t>
            </w:r>
          </w:p>
        </w:tc>
        <w:tc>
          <w:tcPr>
            <w:tcW w:w="4064" w:type="pct"/>
          </w:tcPr>
          <w:p w14:paraId="175F64F4" w14:textId="22BD2E4E" w:rsidR="001F4482" w:rsidRPr="000F77DC" w:rsidRDefault="00381AFF" w:rsidP="00E74C67">
            <w:pPr>
              <w:rPr>
                <w:iCs/>
              </w:rPr>
            </w:pPr>
            <w:r w:rsidRPr="00381AFF">
              <w:rPr>
                <w:iCs/>
              </w:rPr>
              <w:t>Zagotoviti, da uporabnik lahko vidi aktualne dogodke in njihove podrobnosti.</w:t>
            </w:r>
          </w:p>
        </w:tc>
      </w:tr>
      <w:tr w:rsidR="001F4482" w14:paraId="46C50171" w14:textId="77777777" w:rsidTr="00E74C67">
        <w:tc>
          <w:tcPr>
            <w:tcW w:w="936" w:type="pct"/>
          </w:tcPr>
          <w:p w14:paraId="330FB74C" w14:textId="77777777" w:rsidR="001F4482" w:rsidRPr="0048378A" w:rsidRDefault="001F4482" w:rsidP="00E74C67">
            <w:pPr>
              <w:rPr>
                <w:b/>
              </w:rPr>
            </w:pPr>
            <w:r w:rsidRPr="0048378A">
              <w:rPr>
                <w:b/>
              </w:rPr>
              <w:t>Odvisni testi in ovrednotenje elementov</w:t>
            </w:r>
          </w:p>
        </w:tc>
        <w:tc>
          <w:tcPr>
            <w:tcW w:w="4064" w:type="pct"/>
          </w:tcPr>
          <w:p w14:paraId="7CF7BAC5" w14:textId="77777777" w:rsidR="001F4482" w:rsidRPr="000F77DC" w:rsidRDefault="001F4482" w:rsidP="00E74C67">
            <w:pPr>
              <w:rPr>
                <w:iCs/>
              </w:rPr>
            </w:pPr>
            <w:r>
              <w:rPr>
                <w:iCs/>
              </w:rPr>
              <w:t>/</w:t>
            </w:r>
          </w:p>
        </w:tc>
      </w:tr>
    </w:tbl>
    <w:p w14:paraId="4758C599" w14:textId="77777777" w:rsidR="001F4482" w:rsidRDefault="001F4482" w:rsidP="001F4482">
      <w:pPr>
        <w:pStyle w:val="Naslov2"/>
      </w:pPr>
      <w:r>
        <w:t>Izvajalni pogoji</w:t>
      </w:r>
    </w:p>
    <w:p w14:paraId="33A16A1B" w14:textId="4EAD984F" w:rsidR="001F4482" w:rsidRDefault="001F4482" w:rsidP="001F4482">
      <w:pPr>
        <w:pStyle w:val="Naslov3"/>
      </w:pPr>
      <w:r>
        <w:t xml:space="preserve">Predpogoji: </w:t>
      </w:r>
      <w:r w:rsidR="00381AFF" w:rsidRPr="00381AFF">
        <w:rPr>
          <w:b w:val="0"/>
          <w:bCs w:val="0"/>
        </w:rPr>
        <w:t>Uporabnik dostopa do spletne strani</w:t>
      </w:r>
      <w:r w:rsidR="00381AFF">
        <w:rPr>
          <w:b w:val="0"/>
          <w:bCs w:val="0"/>
        </w:rPr>
        <w:t>, v</w:t>
      </w:r>
      <w:r w:rsidR="00381AFF" w:rsidRPr="00381AFF">
        <w:rPr>
          <w:b w:val="0"/>
          <w:bCs w:val="0"/>
        </w:rPr>
        <w:t xml:space="preserve"> sistemu obstaja vsaj en dogodek.</w:t>
      </w:r>
    </w:p>
    <w:p w14:paraId="52705A62" w14:textId="5C4EF2B4" w:rsidR="001F4482" w:rsidRDefault="001F4482" w:rsidP="001F4482">
      <w:pPr>
        <w:pStyle w:val="Naslov3"/>
      </w:pPr>
      <w:r>
        <w:t xml:space="preserve">Vhodni podatki: </w:t>
      </w:r>
      <w:r w:rsidR="00381AFF">
        <w:rPr>
          <w:b w:val="0"/>
          <w:bCs w:val="0"/>
        </w:rPr>
        <w:t>I</w:t>
      </w:r>
      <w:r w:rsidR="00381AFF" w:rsidRPr="00381AFF">
        <w:rPr>
          <w:b w:val="0"/>
          <w:bCs w:val="0"/>
        </w:rPr>
        <w:t>zbira razdelka »Dogodki«</w:t>
      </w:r>
      <w:r w:rsidR="00381AFF">
        <w:rPr>
          <w:b w:val="0"/>
          <w:bCs w:val="0"/>
        </w:rPr>
        <w:t xml:space="preserve">, </w:t>
      </w:r>
      <w:r w:rsidR="00381AFF" w:rsidRPr="00381AFF">
        <w:rPr>
          <w:b w:val="0"/>
          <w:bCs w:val="0"/>
        </w:rPr>
        <w:t>klik na izbran dogodek</w:t>
      </w:r>
      <w:r w:rsidR="00381AFF">
        <w:rPr>
          <w:b w:val="0"/>
          <w:bCs w:val="0"/>
        </w:rPr>
        <w:t>.</w:t>
      </w:r>
    </w:p>
    <w:p w14:paraId="3B4853DE" w14:textId="7B3EA56D" w:rsidR="001F4482" w:rsidRDefault="001F4482" w:rsidP="001F4482">
      <w:pPr>
        <w:pStyle w:val="Naslov3"/>
      </w:pPr>
      <w:r>
        <w:t xml:space="preserve">Opazovalne točke: </w:t>
      </w:r>
      <w:r w:rsidR="00381AFF">
        <w:rPr>
          <w:b w:val="0"/>
          <w:bCs w:val="0"/>
        </w:rPr>
        <w:t>S</w:t>
      </w:r>
      <w:r w:rsidR="00381AFF" w:rsidRPr="00381AFF">
        <w:rPr>
          <w:b w:val="0"/>
          <w:bCs w:val="0"/>
        </w:rPr>
        <w:t>eznam dogodkov</w:t>
      </w:r>
      <w:r w:rsidR="00381AFF">
        <w:rPr>
          <w:b w:val="0"/>
          <w:bCs w:val="0"/>
        </w:rPr>
        <w:t xml:space="preserve">, </w:t>
      </w:r>
      <w:r w:rsidR="00381AFF" w:rsidRPr="00381AFF">
        <w:rPr>
          <w:b w:val="0"/>
          <w:bCs w:val="0"/>
        </w:rPr>
        <w:t>stran s podrobnostmi dogodka</w:t>
      </w:r>
      <w:r w:rsidR="00381AFF">
        <w:rPr>
          <w:b w:val="0"/>
          <w:bCs w:val="0"/>
        </w:rPr>
        <w:t>.</w:t>
      </w:r>
    </w:p>
    <w:p w14:paraId="60C64590" w14:textId="17597289" w:rsidR="001F4482" w:rsidRDefault="001F4482" w:rsidP="001F4482">
      <w:pPr>
        <w:pStyle w:val="Naslov3"/>
      </w:pPr>
      <w:r>
        <w:t xml:space="preserve">Kontrolne točke: </w:t>
      </w:r>
      <w:r w:rsidR="00381AFF">
        <w:rPr>
          <w:b w:val="0"/>
          <w:bCs w:val="0"/>
        </w:rPr>
        <w:t>D</w:t>
      </w:r>
      <w:r w:rsidR="00381AFF" w:rsidRPr="00381AFF">
        <w:rPr>
          <w:b w:val="0"/>
          <w:bCs w:val="0"/>
        </w:rPr>
        <w:t>ogodek ima določen datum</w:t>
      </w:r>
      <w:r w:rsidR="00381AFF">
        <w:rPr>
          <w:b w:val="0"/>
          <w:bCs w:val="0"/>
        </w:rPr>
        <w:t xml:space="preserve">, </w:t>
      </w:r>
      <w:r w:rsidR="00381AFF" w:rsidRPr="00381AFF">
        <w:rPr>
          <w:b w:val="0"/>
          <w:bCs w:val="0"/>
        </w:rPr>
        <w:t>dogodek ima opis</w:t>
      </w:r>
      <w:r w:rsidR="00381AFF">
        <w:rPr>
          <w:b w:val="0"/>
          <w:bCs w:val="0"/>
        </w:rPr>
        <w:t>.</w:t>
      </w:r>
    </w:p>
    <w:p w14:paraId="31677DF4" w14:textId="32BD8268" w:rsidR="001F4482" w:rsidRDefault="001F4482" w:rsidP="001F4482">
      <w:pPr>
        <w:pStyle w:val="Naslov3"/>
      </w:pPr>
      <w:r>
        <w:t xml:space="preserve">Pričakovani rezultati: </w:t>
      </w:r>
      <w:r w:rsidR="00381AFF">
        <w:rPr>
          <w:b w:val="0"/>
          <w:bCs w:val="0"/>
        </w:rPr>
        <w:t>S</w:t>
      </w:r>
      <w:r w:rsidR="00381AFF" w:rsidRPr="00381AFF">
        <w:rPr>
          <w:b w:val="0"/>
          <w:bCs w:val="0"/>
        </w:rPr>
        <w:t>istem prikaže seznam dogodkov</w:t>
      </w:r>
      <w:r w:rsidR="00381AFF">
        <w:rPr>
          <w:b w:val="0"/>
          <w:bCs w:val="0"/>
        </w:rPr>
        <w:t xml:space="preserve">, </w:t>
      </w:r>
      <w:r w:rsidR="00381AFF" w:rsidRPr="00381AFF">
        <w:rPr>
          <w:b w:val="0"/>
          <w:bCs w:val="0"/>
        </w:rPr>
        <w:t>ob kliku se prikažejo podrobnosti dogodka</w:t>
      </w:r>
      <w:r w:rsidR="00381AFF">
        <w:rPr>
          <w:b w:val="0"/>
          <w:bCs w:val="0"/>
        </w:rPr>
        <w:t>.</w:t>
      </w:r>
    </w:p>
    <w:p w14:paraId="6A57CEE8" w14:textId="77777777" w:rsidR="001F4482" w:rsidRDefault="001F4482" w:rsidP="001F4482">
      <w:pPr>
        <w:pStyle w:val="Naslov3"/>
        <w:rPr>
          <w:b w:val="0"/>
          <w:bCs w:val="0"/>
        </w:rPr>
      </w:pPr>
      <w:proofErr w:type="spellStart"/>
      <w:r>
        <w:t>Popogoji</w:t>
      </w:r>
      <w:proofErr w:type="spellEnd"/>
      <w:r>
        <w:t xml:space="preserve">: </w:t>
      </w:r>
      <w:r>
        <w:rPr>
          <w:b w:val="0"/>
          <w:bCs w:val="0"/>
        </w:rPr>
        <w:t>/</w:t>
      </w:r>
    </w:p>
    <w:p w14:paraId="5B5D4BAD" w14:textId="77777777" w:rsidR="00AE3E7E" w:rsidRDefault="00AE3E7E" w:rsidP="00AE3E7E"/>
    <w:p w14:paraId="55AD84FA" w14:textId="77777777" w:rsidR="001F4482" w:rsidRDefault="001F4482" w:rsidP="001F4482">
      <w:pPr>
        <w:pStyle w:val="Naslov2"/>
      </w:pPr>
      <w:r>
        <w:t>Osnovni in alternativni tokovi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1F4482" w14:paraId="2C5A0122" w14:textId="77777777" w:rsidTr="00E74C67">
        <w:tc>
          <w:tcPr>
            <w:tcW w:w="1555" w:type="dxa"/>
          </w:tcPr>
          <w:p w14:paraId="1B74B6AB" w14:textId="77777777" w:rsidR="001F4482" w:rsidRDefault="001F4482" w:rsidP="00E74C67"/>
        </w:tc>
        <w:tc>
          <w:tcPr>
            <w:tcW w:w="7507" w:type="dxa"/>
          </w:tcPr>
          <w:p w14:paraId="6790780A" w14:textId="77777777" w:rsidR="001F4482" w:rsidRDefault="001F4482" w:rsidP="00E74C67">
            <w:r>
              <w:t>Koraki</w:t>
            </w:r>
          </w:p>
        </w:tc>
      </w:tr>
      <w:tr w:rsidR="001F4482" w14:paraId="32D9F59B" w14:textId="77777777" w:rsidTr="00E74C67">
        <w:tc>
          <w:tcPr>
            <w:tcW w:w="1555" w:type="dxa"/>
          </w:tcPr>
          <w:p w14:paraId="13EA459A" w14:textId="77777777" w:rsidR="001F4482" w:rsidRPr="0048378A" w:rsidRDefault="001F4482" w:rsidP="00E74C67">
            <w:pPr>
              <w:rPr>
                <w:b/>
              </w:rPr>
            </w:pPr>
            <w:r w:rsidRPr="0048378A">
              <w:rPr>
                <w:b/>
              </w:rPr>
              <w:t>Osnovni tok</w:t>
            </w:r>
          </w:p>
        </w:tc>
        <w:tc>
          <w:tcPr>
            <w:tcW w:w="7507" w:type="dxa"/>
          </w:tcPr>
          <w:p w14:paraId="1A4EA49B" w14:textId="59BC6147" w:rsidR="00381AFF" w:rsidRDefault="00381AFF" w:rsidP="00381AFF">
            <w:r>
              <w:t>1.</w:t>
            </w:r>
            <w:r w:rsidRPr="00381AFF">
              <w:t>Uporabnik odpre razdelek »Dogodki«.</w:t>
            </w:r>
            <w:r w:rsidRPr="00381AFF">
              <w:t xml:space="preserve"> </w:t>
            </w:r>
          </w:p>
          <w:p w14:paraId="243D1E2F" w14:textId="579577F5" w:rsidR="001F4482" w:rsidRDefault="00381AFF" w:rsidP="00381AFF">
            <w:r>
              <w:t>2.</w:t>
            </w:r>
            <w:r w:rsidRPr="00381AFF">
              <w:t>Sistem prikaže seznam aktualnih dogodkov.</w:t>
            </w:r>
          </w:p>
          <w:p w14:paraId="1CC2F764" w14:textId="3CA19C34" w:rsidR="00381AFF" w:rsidRPr="00381AFF" w:rsidRDefault="00381AFF" w:rsidP="00381AFF">
            <w:r>
              <w:t>3.</w:t>
            </w:r>
            <w:r w:rsidRPr="00381AFF">
              <w:t>Uporabnik izbere dogodek.</w:t>
            </w:r>
          </w:p>
          <w:p w14:paraId="5C9DF557" w14:textId="50215257" w:rsidR="00381AFF" w:rsidRPr="00381AFF" w:rsidRDefault="00381AFF" w:rsidP="00381AFF">
            <w:pPr>
              <w:rPr>
                <w:color w:val="FF0000"/>
              </w:rPr>
            </w:pPr>
            <w:r>
              <w:t>4.</w:t>
            </w:r>
            <w:r w:rsidRPr="00381AFF">
              <w:t>Sistem prikaže podrobnosti dogodka.</w:t>
            </w:r>
          </w:p>
        </w:tc>
      </w:tr>
      <w:tr w:rsidR="001F4482" w14:paraId="24218069" w14:textId="77777777" w:rsidTr="00E74C67">
        <w:tc>
          <w:tcPr>
            <w:tcW w:w="1555" w:type="dxa"/>
          </w:tcPr>
          <w:p w14:paraId="6EAFFD78" w14:textId="77777777" w:rsidR="001F4482" w:rsidRPr="0048378A" w:rsidRDefault="001F4482" w:rsidP="00E74C67">
            <w:pPr>
              <w:rPr>
                <w:b/>
              </w:rPr>
            </w:pPr>
            <w:r w:rsidRPr="0048378A">
              <w:rPr>
                <w:b/>
              </w:rPr>
              <w:t>Alternative</w:t>
            </w:r>
          </w:p>
        </w:tc>
        <w:tc>
          <w:tcPr>
            <w:tcW w:w="7507" w:type="dxa"/>
          </w:tcPr>
          <w:p w14:paraId="709BCD57" w14:textId="750B15CB" w:rsidR="001F4482" w:rsidRPr="00381AFF" w:rsidRDefault="000957A1" w:rsidP="00381AFF">
            <w:pPr>
              <w:rPr>
                <w:color w:val="FF0000"/>
              </w:rPr>
            </w:pPr>
            <w:r>
              <w:t>1.</w:t>
            </w:r>
            <w:r w:rsidRPr="000957A1">
              <w:t>Če ni dogodkov, sistem izpiše obvestilo »Trenutno ni dogodkov«.</w:t>
            </w:r>
          </w:p>
        </w:tc>
      </w:tr>
    </w:tbl>
    <w:p w14:paraId="6D78FDCD" w14:textId="77777777" w:rsidR="001F4482" w:rsidRDefault="001F4482" w:rsidP="00AE3E7E"/>
    <w:p w14:paraId="5DFC8D01" w14:textId="77777777" w:rsidR="001F4482" w:rsidRDefault="001F4482" w:rsidP="001F4482">
      <w:pPr>
        <w:pStyle w:val="Naslov2"/>
      </w:pPr>
      <w:r>
        <w:t>Možni scenariji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3288"/>
        <w:gridCol w:w="2582"/>
        <w:gridCol w:w="3192"/>
      </w:tblGrid>
      <w:tr w:rsidR="000957A1" w14:paraId="40E393FF" w14:textId="77777777" w:rsidTr="00E74C67">
        <w:tc>
          <w:tcPr>
            <w:tcW w:w="3288" w:type="dxa"/>
          </w:tcPr>
          <w:p w14:paraId="4BB825B0" w14:textId="77777777" w:rsidR="000957A1" w:rsidRPr="0076330F" w:rsidRDefault="000957A1" w:rsidP="00E74C67">
            <w:pPr>
              <w:rPr>
                <w:b/>
              </w:rPr>
            </w:pPr>
            <w:r w:rsidRPr="0076330F">
              <w:rPr>
                <w:b/>
              </w:rPr>
              <w:t>Scenarij</w:t>
            </w:r>
          </w:p>
        </w:tc>
        <w:tc>
          <w:tcPr>
            <w:tcW w:w="2582" w:type="dxa"/>
          </w:tcPr>
          <w:p w14:paraId="728AB065" w14:textId="77777777" w:rsidR="000957A1" w:rsidRDefault="000957A1" w:rsidP="00E74C67">
            <w:r>
              <w:t>Osnovni tok</w:t>
            </w:r>
          </w:p>
        </w:tc>
        <w:tc>
          <w:tcPr>
            <w:tcW w:w="3192" w:type="dxa"/>
          </w:tcPr>
          <w:p w14:paraId="4D9DFC44" w14:textId="77777777" w:rsidR="000957A1" w:rsidRDefault="000957A1" w:rsidP="00E74C67">
            <w:r>
              <w:t>Alternativni tok</w:t>
            </w:r>
          </w:p>
        </w:tc>
      </w:tr>
      <w:tr w:rsidR="000957A1" w14:paraId="693A6880" w14:textId="77777777" w:rsidTr="00E74C67">
        <w:tc>
          <w:tcPr>
            <w:tcW w:w="3288" w:type="dxa"/>
          </w:tcPr>
          <w:p w14:paraId="75B16890" w14:textId="6D1BE260" w:rsidR="000957A1" w:rsidRPr="000B2B1E" w:rsidRDefault="000957A1" w:rsidP="00E74C67">
            <w:pPr>
              <w:rPr>
                <w:iCs/>
              </w:rPr>
            </w:pPr>
            <w:r>
              <w:rPr>
                <w:iCs/>
              </w:rPr>
              <w:t>1_</w:t>
            </w:r>
            <w:r w:rsidRPr="000957A1">
              <w:rPr>
                <w:iCs/>
              </w:rPr>
              <w:t>Prikaz dogodkov</w:t>
            </w:r>
          </w:p>
        </w:tc>
        <w:tc>
          <w:tcPr>
            <w:tcW w:w="2582" w:type="dxa"/>
          </w:tcPr>
          <w:p w14:paraId="32054EBB" w14:textId="77777777" w:rsidR="000957A1" w:rsidRDefault="000957A1" w:rsidP="00E74C67">
            <w:r>
              <w:t>Da</w:t>
            </w:r>
          </w:p>
        </w:tc>
        <w:tc>
          <w:tcPr>
            <w:tcW w:w="3192" w:type="dxa"/>
          </w:tcPr>
          <w:p w14:paraId="10AA1D80" w14:textId="77777777" w:rsidR="000957A1" w:rsidRDefault="000957A1" w:rsidP="00E74C67">
            <w:r>
              <w:t>Ne</w:t>
            </w:r>
          </w:p>
        </w:tc>
      </w:tr>
      <w:tr w:rsidR="000957A1" w14:paraId="7B94831F" w14:textId="77777777" w:rsidTr="00E74C67">
        <w:tc>
          <w:tcPr>
            <w:tcW w:w="3288" w:type="dxa"/>
          </w:tcPr>
          <w:p w14:paraId="00C7EEC4" w14:textId="0F2D46D2" w:rsidR="000957A1" w:rsidRDefault="000957A1" w:rsidP="00E74C67">
            <w:r>
              <w:t>2_</w:t>
            </w:r>
            <w:r w:rsidRPr="000957A1">
              <w:t>Ni dogodkov</w:t>
            </w:r>
          </w:p>
        </w:tc>
        <w:tc>
          <w:tcPr>
            <w:tcW w:w="2582" w:type="dxa"/>
          </w:tcPr>
          <w:p w14:paraId="111F76C6" w14:textId="77777777" w:rsidR="000957A1" w:rsidRDefault="000957A1" w:rsidP="00E74C67">
            <w:r>
              <w:t>Da</w:t>
            </w:r>
          </w:p>
        </w:tc>
        <w:tc>
          <w:tcPr>
            <w:tcW w:w="3192" w:type="dxa"/>
          </w:tcPr>
          <w:p w14:paraId="7F1C4BCA" w14:textId="77777777" w:rsidR="000957A1" w:rsidRDefault="000957A1" w:rsidP="00E74C67">
            <w:r>
              <w:t>Da_1</w:t>
            </w:r>
          </w:p>
        </w:tc>
      </w:tr>
      <w:tr w:rsidR="000957A1" w14:paraId="62591174" w14:textId="77777777" w:rsidTr="00E74C67">
        <w:tc>
          <w:tcPr>
            <w:tcW w:w="3288" w:type="dxa"/>
          </w:tcPr>
          <w:p w14:paraId="0B7732BA" w14:textId="77777777" w:rsidR="000957A1" w:rsidRDefault="000957A1" w:rsidP="00E74C67"/>
        </w:tc>
        <w:tc>
          <w:tcPr>
            <w:tcW w:w="2582" w:type="dxa"/>
          </w:tcPr>
          <w:p w14:paraId="76E1C3C9" w14:textId="77777777" w:rsidR="000957A1" w:rsidRDefault="000957A1" w:rsidP="00E74C67"/>
        </w:tc>
        <w:tc>
          <w:tcPr>
            <w:tcW w:w="3192" w:type="dxa"/>
          </w:tcPr>
          <w:p w14:paraId="4E20FB64" w14:textId="77777777" w:rsidR="000957A1" w:rsidRDefault="000957A1" w:rsidP="00E74C67"/>
        </w:tc>
      </w:tr>
    </w:tbl>
    <w:p w14:paraId="5B385B37" w14:textId="77777777" w:rsidR="001F4482" w:rsidRDefault="001F4482" w:rsidP="001F4482"/>
    <w:p w14:paraId="4839CE7E" w14:textId="77777777" w:rsidR="001F4482" w:rsidRDefault="001F4482" w:rsidP="001F4482"/>
    <w:p w14:paraId="6D402EFE" w14:textId="77777777" w:rsidR="001F4482" w:rsidRDefault="001F4482" w:rsidP="001F4482"/>
    <w:p w14:paraId="07B47E21" w14:textId="77777777" w:rsidR="001F4482" w:rsidRDefault="001F4482" w:rsidP="001F4482"/>
    <w:p w14:paraId="204685F2" w14:textId="77777777" w:rsidR="001F4482" w:rsidRDefault="001F4482" w:rsidP="001F4482"/>
    <w:p w14:paraId="41F40E0A" w14:textId="77777777" w:rsidR="001F4482" w:rsidRPr="001F4482" w:rsidRDefault="001F4482" w:rsidP="001F4482"/>
    <w:p w14:paraId="6B1D162D" w14:textId="3F03AF39" w:rsidR="001F4482" w:rsidRDefault="001F4482" w:rsidP="000957A1">
      <w:pPr>
        <w:pStyle w:val="Naslov2"/>
      </w:pPr>
      <w:r>
        <w:t>Testni primeri</w:t>
      </w:r>
    </w:p>
    <w:tbl>
      <w:tblPr>
        <w:tblStyle w:val="Tabelamrea"/>
        <w:tblpPr w:leftFromText="141" w:rightFromText="141" w:vertAnchor="text" w:horzAnchor="margin" w:tblpXSpec="center" w:tblpY="408"/>
        <w:tblW w:w="5000" w:type="pct"/>
        <w:tblLook w:val="04A0" w:firstRow="1" w:lastRow="0" w:firstColumn="1" w:lastColumn="0" w:noHBand="0" w:noVBand="1"/>
      </w:tblPr>
      <w:tblGrid>
        <w:gridCol w:w="782"/>
        <w:gridCol w:w="1182"/>
        <w:gridCol w:w="1356"/>
        <w:gridCol w:w="1356"/>
        <w:gridCol w:w="428"/>
        <w:gridCol w:w="551"/>
        <w:gridCol w:w="576"/>
        <w:gridCol w:w="1434"/>
        <w:gridCol w:w="1397"/>
      </w:tblGrid>
      <w:tr w:rsidR="000957A1" w:rsidRPr="00EC2511" w14:paraId="4323DB3E" w14:textId="77777777" w:rsidTr="00E74C67">
        <w:tc>
          <w:tcPr>
            <w:tcW w:w="431" w:type="pct"/>
          </w:tcPr>
          <w:p w14:paraId="13FEFB5B" w14:textId="77777777" w:rsidR="000957A1" w:rsidRPr="00EC2511" w:rsidRDefault="000957A1" w:rsidP="00E74C67">
            <w:pPr>
              <w:rPr>
                <w:b/>
              </w:rPr>
            </w:pPr>
            <w:r w:rsidRPr="00EC2511">
              <w:rPr>
                <w:b/>
              </w:rPr>
              <w:t>TC ID#</w:t>
            </w:r>
          </w:p>
        </w:tc>
        <w:tc>
          <w:tcPr>
            <w:tcW w:w="652" w:type="pct"/>
          </w:tcPr>
          <w:p w14:paraId="37FD9831" w14:textId="77777777" w:rsidR="000957A1" w:rsidRPr="00EC2511" w:rsidRDefault="000957A1" w:rsidP="00E74C67">
            <w:pPr>
              <w:rPr>
                <w:b/>
              </w:rPr>
            </w:pPr>
            <w:r w:rsidRPr="00EC2511">
              <w:rPr>
                <w:b/>
              </w:rPr>
              <w:t>Scenarij/ pogoj</w:t>
            </w:r>
          </w:p>
        </w:tc>
        <w:tc>
          <w:tcPr>
            <w:tcW w:w="748" w:type="pct"/>
          </w:tcPr>
          <w:p w14:paraId="16C46A3E" w14:textId="77777777" w:rsidR="000957A1" w:rsidRPr="00EC2511" w:rsidRDefault="000957A1" w:rsidP="00E74C67">
            <w:pPr>
              <w:rPr>
                <w:b/>
              </w:rPr>
            </w:pPr>
            <w:proofErr w:type="spellStart"/>
            <w:r>
              <w:rPr>
                <w:b/>
              </w:rPr>
              <w:t>Odana</w:t>
            </w:r>
            <w:proofErr w:type="spellEnd"/>
            <w:r>
              <w:rPr>
                <w:b/>
              </w:rPr>
              <w:t xml:space="preserve"> ocena</w:t>
            </w:r>
          </w:p>
        </w:tc>
        <w:tc>
          <w:tcPr>
            <w:tcW w:w="748" w:type="pct"/>
          </w:tcPr>
          <w:p w14:paraId="082C8938" w14:textId="77777777" w:rsidR="000957A1" w:rsidRPr="00EC2511" w:rsidRDefault="000957A1" w:rsidP="00E74C67">
            <w:pPr>
              <w:rPr>
                <w:b/>
              </w:rPr>
            </w:pPr>
            <w:r>
              <w:rPr>
                <w:b/>
              </w:rPr>
              <w:t>Parameter 2</w:t>
            </w:r>
          </w:p>
        </w:tc>
        <w:tc>
          <w:tcPr>
            <w:tcW w:w="236" w:type="pct"/>
          </w:tcPr>
          <w:p w14:paraId="2F98E1C4" w14:textId="77777777" w:rsidR="000957A1" w:rsidRPr="00EC2511" w:rsidRDefault="000957A1" w:rsidP="00E74C67">
            <w:pPr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04" w:type="pct"/>
          </w:tcPr>
          <w:p w14:paraId="1719ED6E" w14:textId="77777777" w:rsidR="000957A1" w:rsidRPr="00EC2511" w:rsidRDefault="000957A1" w:rsidP="00E74C67">
            <w:pPr>
              <w:rPr>
                <w:b/>
              </w:rPr>
            </w:pPr>
          </w:p>
        </w:tc>
        <w:tc>
          <w:tcPr>
            <w:tcW w:w="318" w:type="pct"/>
          </w:tcPr>
          <w:p w14:paraId="58B6448A" w14:textId="77777777" w:rsidR="000957A1" w:rsidRPr="00EC2511" w:rsidRDefault="000957A1" w:rsidP="00E74C67">
            <w:pPr>
              <w:rPr>
                <w:b/>
              </w:rPr>
            </w:pPr>
          </w:p>
        </w:tc>
        <w:tc>
          <w:tcPr>
            <w:tcW w:w="791" w:type="pct"/>
          </w:tcPr>
          <w:p w14:paraId="63704915" w14:textId="77777777" w:rsidR="000957A1" w:rsidRPr="00EC2511" w:rsidRDefault="000957A1" w:rsidP="00E74C67">
            <w:pPr>
              <w:rPr>
                <w:b/>
              </w:rPr>
            </w:pPr>
            <w:r>
              <w:rPr>
                <w:b/>
              </w:rPr>
              <w:t>Parameter N</w:t>
            </w:r>
          </w:p>
        </w:tc>
        <w:tc>
          <w:tcPr>
            <w:tcW w:w="771" w:type="pct"/>
          </w:tcPr>
          <w:p w14:paraId="65B09A7F" w14:textId="77777777" w:rsidR="000957A1" w:rsidRPr="00EC2511" w:rsidRDefault="000957A1" w:rsidP="00E74C67">
            <w:pPr>
              <w:rPr>
                <w:b/>
              </w:rPr>
            </w:pPr>
            <w:r w:rsidRPr="00EC2511">
              <w:rPr>
                <w:b/>
              </w:rPr>
              <w:t>Pričakovan rezultat</w:t>
            </w:r>
          </w:p>
        </w:tc>
      </w:tr>
      <w:tr w:rsidR="000957A1" w:rsidRPr="00EC2511" w14:paraId="557043F8" w14:textId="77777777" w:rsidTr="000957A1">
        <w:trPr>
          <w:trHeight w:val="883"/>
        </w:trPr>
        <w:tc>
          <w:tcPr>
            <w:tcW w:w="431" w:type="pct"/>
          </w:tcPr>
          <w:p w14:paraId="519EC2F2" w14:textId="77777777" w:rsidR="000957A1" w:rsidRPr="00EC2511" w:rsidRDefault="000957A1" w:rsidP="00E74C67">
            <w:r w:rsidRPr="00EC2511">
              <w:t>SPU1</w:t>
            </w:r>
          </w:p>
        </w:tc>
        <w:tc>
          <w:tcPr>
            <w:tcW w:w="652" w:type="pct"/>
          </w:tcPr>
          <w:p w14:paraId="52A9AD8E" w14:textId="7BBB331A" w:rsidR="000957A1" w:rsidRPr="00EC2511" w:rsidRDefault="000957A1" w:rsidP="00E74C67">
            <w:r w:rsidRPr="000957A1">
              <w:t>Prikaz dogodkov</w:t>
            </w:r>
          </w:p>
        </w:tc>
        <w:tc>
          <w:tcPr>
            <w:tcW w:w="748" w:type="pct"/>
          </w:tcPr>
          <w:p w14:paraId="52741327" w14:textId="77777777" w:rsidR="000957A1" w:rsidRPr="00EC2511" w:rsidRDefault="000957A1" w:rsidP="00E74C67">
            <w:r>
              <w:t>V</w:t>
            </w:r>
          </w:p>
        </w:tc>
        <w:tc>
          <w:tcPr>
            <w:tcW w:w="748" w:type="pct"/>
          </w:tcPr>
          <w:p w14:paraId="4A0F8E97" w14:textId="77777777" w:rsidR="000957A1" w:rsidRPr="00EC2511" w:rsidRDefault="000957A1" w:rsidP="00E74C67"/>
        </w:tc>
        <w:tc>
          <w:tcPr>
            <w:tcW w:w="236" w:type="pct"/>
          </w:tcPr>
          <w:p w14:paraId="51DE2560" w14:textId="77777777" w:rsidR="000957A1" w:rsidRPr="00EC2511" w:rsidRDefault="000957A1" w:rsidP="00E74C67"/>
        </w:tc>
        <w:tc>
          <w:tcPr>
            <w:tcW w:w="304" w:type="pct"/>
          </w:tcPr>
          <w:p w14:paraId="524CAAA4" w14:textId="77777777" w:rsidR="000957A1" w:rsidRPr="00EC2511" w:rsidRDefault="000957A1" w:rsidP="00E74C67"/>
        </w:tc>
        <w:tc>
          <w:tcPr>
            <w:tcW w:w="318" w:type="pct"/>
          </w:tcPr>
          <w:p w14:paraId="623B3C74" w14:textId="77777777" w:rsidR="000957A1" w:rsidRPr="00EC2511" w:rsidRDefault="000957A1" w:rsidP="00E74C67"/>
        </w:tc>
        <w:tc>
          <w:tcPr>
            <w:tcW w:w="791" w:type="pct"/>
          </w:tcPr>
          <w:p w14:paraId="158B170B" w14:textId="77777777" w:rsidR="000957A1" w:rsidRPr="00EC2511" w:rsidRDefault="000957A1" w:rsidP="00E74C67"/>
        </w:tc>
        <w:tc>
          <w:tcPr>
            <w:tcW w:w="771" w:type="pct"/>
          </w:tcPr>
          <w:p w14:paraId="13FFBFDD" w14:textId="7497E7C5" w:rsidR="000957A1" w:rsidRPr="00EC2511" w:rsidRDefault="000957A1" w:rsidP="00E74C67">
            <w:r w:rsidRPr="000957A1">
              <w:t>Prikazan seznam</w:t>
            </w:r>
          </w:p>
        </w:tc>
      </w:tr>
      <w:tr w:rsidR="000957A1" w:rsidRPr="00EC2511" w14:paraId="383D9C11" w14:textId="77777777" w:rsidTr="00E74C67">
        <w:tc>
          <w:tcPr>
            <w:tcW w:w="431" w:type="pct"/>
          </w:tcPr>
          <w:p w14:paraId="4EEC7442" w14:textId="77777777" w:rsidR="000957A1" w:rsidRPr="00EC2511" w:rsidRDefault="000957A1" w:rsidP="00E74C67">
            <w:r w:rsidRPr="00EC2511">
              <w:t>SPU2</w:t>
            </w:r>
          </w:p>
        </w:tc>
        <w:tc>
          <w:tcPr>
            <w:tcW w:w="652" w:type="pct"/>
          </w:tcPr>
          <w:p w14:paraId="6034E8C8" w14:textId="1E80FA6D" w:rsidR="000957A1" w:rsidRPr="00EC2511" w:rsidRDefault="000957A1" w:rsidP="00E74C67">
            <w:r w:rsidRPr="000957A1">
              <w:t>Brez dogodkov</w:t>
            </w:r>
          </w:p>
        </w:tc>
        <w:tc>
          <w:tcPr>
            <w:tcW w:w="748" w:type="pct"/>
          </w:tcPr>
          <w:p w14:paraId="68D33491" w14:textId="5513FA3E" w:rsidR="000957A1" w:rsidRPr="00EC2511" w:rsidRDefault="000957A1" w:rsidP="00E74C67">
            <w:pPr>
              <w:rPr>
                <w:color w:val="FF0000"/>
              </w:rPr>
            </w:pPr>
            <w:r w:rsidRPr="000957A1">
              <w:t>N</w:t>
            </w:r>
          </w:p>
        </w:tc>
        <w:tc>
          <w:tcPr>
            <w:tcW w:w="748" w:type="pct"/>
          </w:tcPr>
          <w:p w14:paraId="09949ECF" w14:textId="77777777" w:rsidR="000957A1" w:rsidRPr="00EC2511" w:rsidRDefault="000957A1" w:rsidP="00E74C67"/>
        </w:tc>
        <w:tc>
          <w:tcPr>
            <w:tcW w:w="236" w:type="pct"/>
          </w:tcPr>
          <w:p w14:paraId="259D0F8B" w14:textId="77777777" w:rsidR="000957A1" w:rsidRPr="00EC2511" w:rsidRDefault="000957A1" w:rsidP="00E74C67"/>
        </w:tc>
        <w:tc>
          <w:tcPr>
            <w:tcW w:w="304" w:type="pct"/>
          </w:tcPr>
          <w:p w14:paraId="1569FEA5" w14:textId="77777777" w:rsidR="000957A1" w:rsidRPr="00EC2511" w:rsidRDefault="000957A1" w:rsidP="00E74C67"/>
        </w:tc>
        <w:tc>
          <w:tcPr>
            <w:tcW w:w="318" w:type="pct"/>
          </w:tcPr>
          <w:p w14:paraId="1E5ACDCB" w14:textId="77777777" w:rsidR="000957A1" w:rsidRPr="00EC2511" w:rsidRDefault="000957A1" w:rsidP="00E74C67"/>
        </w:tc>
        <w:tc>
          <w:tcPr>
            <w:tcW w:w="791" w:type="pct"/>
          </w:tcPr>
          <w:p w14:paraId="1C95B406" w14:textId="77777777" w:rsidR="000957A1" w:rsidRPr="00EC2511" w:rsidRDefault="000957A1" w:rsidP="00E74C67"/>
        </w:tc>
        <w:tc>
          <w:tcPr>
            <w:tcW w:w="771" w:type="pct"/>
          </w:tcPr>
          <w:p w14:paraId="36280466" w14:textId="14F2D6B7" w:rsidR="000957A1" w:rsidRPr="00EC2511" w:rsidRDefault="000957A1" w:rsidP="00E74C67">
            <w:r w:rsidRPr="000957A1">
              <w:t>Prikaz obvestila</w:t>
            </w:r>
          </w:p>
        </w:tc>
      </w:tr>
      <w:tr w:rsidR="000957A1" w:rsidRPr="00EC2511" w14:paraId="3FF08B30" w14:textId="77777777" w:rsidTr="00E74C67">
        <w:tc>
          <w:tcPr>
            <w:tcW w:w="431" w:type="pct"/>
          </w:tcPr>
          <w:p w14:paraId="2E98F7F1" w14:textId="77777777" w:rsidR="000957A1" w:rsidRPr="00EC2511" w:rsidRDefault="000957A1" w:rsidP="00E74C67">
            <w:r w:rsidRPr="00EC2511">
              <w:t>…</w:t>
            </w:r>
          </w:p>
        </w:tc>
        <w:tc>
          <w:tcPr>
            <w:tcW w:w="652" w:type="pct"/>
          </w:tcPr>
          <w:p w14:paraId="3D6CA221" w14:textId="77777777" w:rsidR="000957A1" w:rsidRPr="00EC2511" w:rsidRDefault="000957A1" w:rsidP="00E74C67"/>
        </w:tc>
        <w:tc>
          <w:tcPr>
            <w:tcW w:w="748" w:type="pct"/>
          </w:tcPr>
          <w:p w14:paraId="0B94B411" w14:textId="77777777" w:rsidR="000957A1" w:rsidRPr="00EC2511" w:rsidRDefault="000957A1" w:rsidP="00E74C67"/>
        </w:tc>
        <w:tc>
          <w:tcPr>
            <w:tcW w:w="748" w:type="pct"/>
          </w:tcPr>
          <w:p w14:paraId="62CCAF1D" w14:textId="77777777" w:rsidR="000957A1" w:rsidRPr="00EC2511" w:rsidRDefault="000957A1" w:rsidP="00E74C67"/>
        </w:tc>
        <w:tc>
          <w:tcPr>
            <w:tcW w:w="236" w:type="pct"/>
          </w:tcPr>
          <w:p w14:paraId="6166DB8D" w14:textId="77777777" w:rsidR="000957A1" w:rsidRPr="00EC2511" w:rsidRDefault="000957A1" w:rsidP="00E74C67"/>
        </w:tc>
        <w:tc>
          <w:tcPr>
            <w:tcW w:w="304" w:type="pct"/>
          </w:tcPr>
          <w:p w14:paraId="42019F44" w14:textId="77777777" w:rsidR="000957A1" w:rsidRPr="00EC2511" w:rsidRDefault="000957A1" w:rsidP="00E74C67"/>
        </w:tc>
        <w:tc>
          <w:tcPr>
            <w:tcW w:w="318" w:type="pct"/>
          </w:tcPr>
          <w:p w14:paraId="5347D4E2" w14:textId="77777777" w:rsidR="000957A1" w:rsidRPr="00EC2511" w:rsidRDefault="000957A1" w:rsidP="00E74C67"/>
        </w:tc>
        <w:tc>
          <w:tcPr>
            <w:tcW w:w="791" w:type="pct"/>
          </w:tcPr>
          <w:p w14:paraId="05BED27F" w14:textId="77777777" w:rsidR="000957A1" w:rsidRPr="00EC2511" w:rsidRDefault="000957A1" w:rsidP="00E74C67"/>
        </w:tc>
        <w:tc>
          <w:tcPr>
            <w:tcW w:w="771" w:type="pct"/>
          </w:tcPr>
          <w:p w14:paraId="049E174D" w14:textId="77777777" w:rsidR="000957A1" w:rsidRPr="00EC2511" w:rsidRDefault="000957A1" w:rsidP="00E74C67"/>
        </w:tc>
      </w:tr>
    </w:tbl>
    <w:p w14:paraId="60721791" w14:textId="77777777" w:rsidR="000957A1" w:rsidRPr="000957A1" w:rsidRDefault="000957A1" w:rsidP="000957A1"/>
    <w:p w14:paraId="4095CBAD" w14:textId="77777777" w:rsidR="001F4482" w:rsidRDefault="001F4482" w:rsidP="001F4482"/>
    <w:p w14:paraId="7A420C6F" w14:textId="77777777" w:rsidR="001F4482" w:rsidRPr="001F4482" w:rsidRDefault="001F4482" w:rsidP="001F4482"/>
    <w:p w14:paraId="1A15D5F4" w14:textId="3F48E8F0" w:rsidR="001F4482" w:rsidRPr="00AE3E7E" w:rsidRDefault="001F4482" w:rsidP="001F4482">
      <w:pPr>
        <w:pStyle w:val="Naslov2"/>
      </w:pPr>
      <w:r>
        <w:t>Konkretni testni primeri</w:t>
      </w:r>
    </w:p>
    <w:tbl>
      <w:tblPr>
        <w:tblStyle w:val="Tabelamrea"/>
        <w:tblpPr w:leftFromText="141" w:rightFromText="141" w:vertAnchor="text" w:horzAnchor="margin" w:tblpXSpec="center" w:tblpY="408"/>
        <w:tblW w:w="5000" w:type="pct"/>
        <w:tblLook w:val="04A0" w:firstRow="1" w:lastRow="0" w:firstColumn="1" w:lastColumn="0" w:noHBand="0" w:noVBand="1"/>
      </w:tblPr>
      <w:tblGrid>
        <w:gridCol w:w="782"/>
        <w:gridCol w:w="1182"/>
        <w:gridCol w:w="1356"/>
        <w:gridCol w:w="1356"/>
        <w:gridCol w:w="428"/>
        <w:gridCol w:w="551"/>
        <w:gridCol w:w="576"/>
        <w:gridCol w:w="1434"/>
        <w:gridCol w:w="1397"/>
      </w:tblGrid>
      <w:tr w:rsidR="000957A1" w:rsidRPr="00EC2511" w14:paraId="37D0F5A2" w14:textId="77777777" w:rsidTr="00E74C67">
        <w:tc>
          <w:tcPr>
            <w:tcW w:w="431" w:type="pct"/>
          </w:tcPr>
          <w:p w14:paraId="6ED30C68" w14:textId="77777777" w:rsidR="000957A1" w:rsidRPr="00EC2511" w:rsidRDefault="000957A1" w:rsidP="00E74C67">
            <w:pPr>
              <w:rPr>
                <w:b/>
              </w:rPr>
            </w:pPr>
            <w:r w:rsidRPr="00EC2511">
              <w:rPr>
                <w:b/>
              </w:rPr>
              <w:t>TC ID#</w:t>
            </w:r>
          </w:p>
        </w:tc>
        <w:tc>
          <w:tcPr>
            <w:tcW w:w="652" w:type="pct"/>
          </w:tcPr>
          <w:p w14:paraId="318FE58C" w14:textId="77777777" w:rsidR="000957A1" w:rsidRPr="00EC2511" w:rsidRDefault="000957A1" w:rsidP="00E74C67">
            <w:pPr>
              <w:rPr>
                <w:b/>
              </w:rPr>
            </w:pPr>
            <w:r w:rsidRPr="00EC2511">
              <w:rPr>
                <w:b/>
              </w:rPr>
              <w:t>Scenarij/ pogoj</w:t>
            </w:r>
          </w:p>
        </w:tc>
        <w:tc>
          <w:tcPr>
            <w:tcW w:w="748" w:type="pct"/>
          </w:tcPr>
          <w:p w14:paraId="7865F7C2" w14:textId="77777777" w:rsidR="000957A1" w:rsidRPr="00EC2511" w:rsidRDefault="000957A1" w:rsidP="00E74C67">
            <w:pPr>
              <w:rPr>
                <w:b/>
              </w:rPr>
            </w:pPr>
            <w:proofErr w:type="spellStart"/>
            <w:r>
              <w:rPr>
                <w:b/>
              </w:rPr>
              <w:t>Odana</w:t>
            </w:r>
            <w:proofErr w:type="spellEnd"/>
            <w:r>
              <w:rPr>
                <w:b/>
              </w:rPr>
              <w:t xml:space="preserve"> ocena</w:t>
            </w:r>
          </w:p>
        </w:tc>
        <w:tc>
          <w:tcPr>
            <w:tcW w:w="748" w:type="pct"/>
          </w:tcPr>
          <w:p w14:paraId="7ADECDC0" w14:textId="77777777" w:rsidR="000957A1" w:rsidRPr="00EC2511" w:rsidRDefault="000957A1" w:rsidP="00E74C67">
            <w:pPr>
              <w:rPr>
                <w:b/>
              </w:rPr>
            </w:pPr>
            <w:r>
              <w:rPr>
                <w:b/>
              </w:rPr>
              <w:t>Parameter 2</w:t>
            </w:r>
          </w:p>
        </w:tc>
        <w:tc>
          <w:tcPr>
            <w:tcW w:w="236" w:type="pct"/>
          </w:tcPr>
          <w:p w14:paraId="50883DC1" w14:textId="77777777" w:rsidR="000957A1" w:rsidRPr="00EC2511" w:rsidRDefault="000957A1" w:rsidP="00E74C67">
            <w:pPr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04" w:type="pct"/>
          </w:tcPr>
          <w:p w14:paraId="15B5EA76" w14:textId="77777777" w:rsidR="000957A1" w:rsidRPr="00EC2511" w:rsidRDefault="000957A1" w:rsidP="00E74C67">
            <w:pPr>
              <w:rPr>
                <w:b/>
              </w:rPr>
            </w:pPr>
          </w:p>
        </w:tc>
        <w:tc>
          <w:tcPr>
            <w:tcW w:w="318" w:type="pct"/>
          </w:tcPr>
          <w:p w14:paraId="7EF06012" w14:textId="77777777" w:rsidR="000957A1" w:rsidRPr="00EC2511" w:rsidRDefault="000957A1" w:rsidP="00E74C67">
            <w:pPr>
              <w:rPr>
                <w:b/>
              </w:rPr>
            </w:pPr>
          </w:p>
        </w:tc>
        <w:tc>
          <w:tcPr>
            <w:tcW w:w="791" w:type="pct"/>
          </w:tcPr>
          <w:p w14:paraId="66A27D03" w14:textId="77777777" w:rsidR="000957A1" w:rsidRPr="00EC2511" w:rsidRDefault="000957A1" w:rsidP="00E74C67">
            <w:pPr>
              <w:rPr>
                <w:b/>
              </w:rPr>
            </w:pPr>
            <w:r>
              <w:rPr>
                <w:b/>
              </w:rPr>
              <w:t>Parameter N</w:t>
            </w:r>
          </w:p>
        </w:tc>
        <w:tc>
          <w:tcPr>
            <w:tcW w:w="771" w:type="pct"/>
          </w:tcPr>
          <w:p w14:paraId="02A2BA47" w14:textId="77777777" w:rsidR="000957A1" w:rsidRPr="00EC2511" w:rsidRDefault="000957A1" w:rsidP="00E74C67">
            <w:pPr>
              <w:rPr>
                <w:b/>
              </w:rPr>
            </w:pPr>
            <w:r w:rsidRPr="00EC2511">
              <w:rPr>
                <w:b/>
              </w:rPr>
              <w:t>Pričakovan rezultat</w:t>
            </w:r>
          </w:p>
        </w:tc>
      </w:tr>
      <w:tr w:rsidR="000957A1" w:rsidRPr="00EC2511" w14:paraId="5E376915" w14:textId="77777777" w:rsidTr="00E74C67">
        <w:trPr>
          <w:trHeight w:val="883"/>
        </w:trPr>
        <w:tc>
          <w:tcPr>
            <w:tcW w:w="431" w:type="pct"/>
          </w:tcPr>
          <w:p w14:paraId="666C1866" w14:textId="77777777" w:rsidR="000957A1" w:rsidRPr="00EC2511" w:rsidRDefault="000957A1" w:rsidP="00E74C67">
            <w:r w:rsidRPr="00EC2511">
              <w:t>SPU1</w:t>
            </w:r>
          </w:p>
        </w:tc>
        <w:tc>
          <w:tcPr>
            <w:tcW w:w="652" w:type="pct"/>
          </w:tcPr>
          <w:p w14:paraId="5BF0FC03" w14:textId="77777777" w:rsidR="000957A1" w:rsidRPr="00EC2511" w:rsidRDefault="000957A1" w:rsidP="00E74C67">
            <w:r w:rsidRPr="000957A1">
              <w:t>Prikaz dogodkov</w:t>
            </w:r>
          </w:p>
        </w:tc>
        <w:tc>
          <w:tcPr>
            <w:tcW w:w="748" w:type="pct"/>
          </w:tcPr>
          <w:p w14:paraId="4700DBB3" w14:textId="496FFD54" w:rsidR="000957A1" w:rsidRPr="00EC2511" w:rsidRDefault="000957A1" w:rsidP="00E74C67">
            <w:r w:rsidRPr="000957A1">
              <w:t>Tek v parku (15.6.2026)</w:t>
            </w:r>
          </w:p>
        </w:tc>
        <w:tc>
          <w:tcPr>
            <w:tcW w:w="748" w:type="pct"/>
          </w:tcPr>
          <w:p w14:paraId="06F94F5A" w14:textId="77777777" w:rsidR="000957A1" w:rsidRPr="00EC2511" w:rsidRDefault="000957A1" w:rsidP="00E74C67"/>
        </w:tc>
        <w:tc>
          <w:tcPr>
            <w:tcW w:w="236" w:type="pct"/>
          </w:tcPr>
          <w:p w14:paraId="2565E3B3" w14:textId="77777777" w:rsidR="000957A1" w:rsidRPr="00EC2511" w:rsidRDefault="000957A1" w:rsidP="00E74C67"/>
        </w:tc>
        <w:tc>
          <w:tcPr>
            <w:tcW w:w="304" w:type="pct"/>
          </w:tcPr>
          <w:p w14:paraId="50DCFFC0" w14:textId="77777777" w:rsidR="000957A1" w:rsidRPr="00EC2511" w:rsidRDefault="000957A1" w:rsidP="00E74C67"/>
        </w:tc>
        <w:tc>
          <w:tcPr>
            <w:tcW w:w="318" w:type="pct"/>
          </w:tcPr>
          <w:p w14:paraId="494C4BA8" w14:textId="77777777" w:rsidR="000957A1" w:rsidRPr="00EC2511" w:rsidRDefault="000957A1" w:rsidP="00E74C67"/>
        </w:tc>
        <w:tc>
          <w:tcPr>
            <w:tcW w:w="791" w:type="pct"/>
          </w:tcPr>
          <w:p w14:paraId="0EFF3CE2" w14:textId="77777777" w:rsidR="000957A1" w:rsidRPr="00EC2511" w:rsidRDefault="000957A1" w:rsidP="00E74C67"/>
        </w:tc>
        <w:tc>
          <w:tcPr>
            <w:tcW w:w="771" w:type="pct"/>
          </w:tcPr>
          <w:p w14:paraId="70CF5D33" w14:textId="77777777" w:rsidR="000957A1" w:rsidRPr="00EC2511" w:rsidRDefault="000957A1" w:rsidP="00E74C67">
            <w:r w:rsidRPr="000957A1">
              <w:t>Prikazan seznam</w:t>
            </w:r>
          </w:p>
        </w:tc>
      </w:tr>
      <w:tr w:rsidR="000957A1" w:rsidRPr="00EC2511" w14:paraId="17FC0BA2" w14:textId="77777777" w:rsidTr="00E74C67">
        <w:tc>
          <w:tcPr>
            <w:tcW w:w="431" w:type="pct"/>
          </w:tcPr>
          <w:p w14:paraId="0EC738B4" w14:textId="77777777" w:rsidR="000957A1" w:rsidRPr="00EC2511" w:rsidRDefault="000957A1" w:rsidP="00E74C67">
            <w:r w:rsidRPr="00EC2511">
              <w:t>SPU2</w:t>
            </w:r>
          </w:p>
        </w:tc>
        <w:tc>
          <w:tcPr>
            <w:tcW w:w="652" w:type="pct"/>
          </w:tcPr>
          <w:p w14:paraId="0BD6FE5A" w14:textId="77777777" w:rsidR="000957A1" w:rsidRPr="00EC2511" w:rsidRDefault="000957A1" w:rsidP="00E74C67">
            <w:r w:rsidRPr="000957A1">
              <w:t>Brez dogodkov</w:t>
            </w:r>
          </w:p>
        </w:tc>
        <w:tc>
          <w:tcPr>
            <w:tcW w:w="748" w:type="pct"/>
          </w:tcPr>
          <w:p w14:paraId="51E87592" w14:textId="4C22B1D7" w:rsidR="000957A1" w:rsidRPr="00EC2511" w:rsidRDefault="000957A1" w:rsidP="00E74C67">
            <w:pPr>
              <w:rPr>
                <w:color w:val="FF0000"/>
              </w:rPr>
            </w:pPr>
            <w:r w:rsidRPr="000957A1">
              <w:t>/</w:t>
            </w:r>
          </w:p>
        </w:tc>
        <w:tc>
          <w:tcPr>
            <w:tcW w:w="748" w:type="pct"/>
          </w:tcPr>
          <w:p w14:paraId="5DF348B0" w14:textId="77777777" w:rsidR="000957A1" w:rsidRPr="00EC2511" w:rsidRDefault="000957A1" w:rsidP="00E74C67"/>
        </w:tc>
        <w:tc>
          <w:tcPr>
            <w:tcW w:w="236" w:type="pct"/>
          </w:tcPr>
          <w:p w14:paraId="5938824B" w14:textId="77777777" w:rsidR="000957A1" w:rsidRPr="00EC2511" w:rsidRDefault="000957A1" w:rsidP="00E74C67"/>
        </w:tc>
        <w:tc>
          <w:tcPr>
            <w:tcW w:w="304" w:type="pct"/>
          </w:tcPr>
          <w:p w14:paraId="67EB68D6" w14:textId="77777777" w:rsidR="000957A1" w:rsidRPr="00EC2511" w:rsidRDefault="000957A1" w:rsidP="00E74C67"/>
        </w:tc>
        <w:tc>
          <w:tcPr>
            <w:tcW w:w="318" w:type="pct"/>
          </w:tcPr>
          <w:p w14:paraId="4D21C1AB" w14:textId="77777777" w:rsidR="000957A1" w:rsidRPr="00EC2511" w:rsidRDefault="000957A1" w:rsidP="00E74C67"/>
        </w:tc>
        <w:tc>
          <w:tcPr>
            <w:tcW w:w="791" w:type="pct"/>
          </w:tcPr>
          <w:p w14:paraId="230F947D" w14:textId="77777777" w:rsidR="000957A1" w:rsidRPr="00EC2511" w:rsidRDefault="000957A1" w:rsidP="00E74C67"/>
        </w:tc>
        <w:tc>
          <w:tcPr>
            <w:tcW w:w="771" w:type="pct"/>
          </w:tcPr>
          <w:p w14:paraId="27C0514F" w14:textId="77777777" w:rsidR="000957A1" w:rsidRPr="00EC2511" w:rsidRDefault="000957A1" w:rsidP="00E74C67">
            <w:r w:rsidRPr="000957A1">
              <w:t>Prikaz obvestila</w:t>
            </w:r>
          </w:p>
        </w:tc>
      </w:tr>
      <w:tr w:rsidR="000957A1" w:rsidRPr="00EC2511" w14:paraId="0CFA7420" w14:textId="77777777" w:rsidTr="00E74C67">
        <w:tc>
          <w:tcPr>
            <w:tcW w:w="431" w:type="pct"/>
          </w:tcPr>
          <w:p w14:paraId="3B5707B7" w14:textId="77777777" w:rsidR="000957A1" w:rsidRPr="00EC2511" w:rsidRDefault="000957A1" w:rsidP="00E74C67">
            <w:r w:rsidRPr="00EC2511">
              <w:t>…</w:t>
            </w:r>
          </w:p>
        </w:tc>
        <w:tc>
          <w:tcPr>
            <w:tcW w:w="652" w:type="pct"/>
          </w:tcPr>
          <w:p w14:paraId="14CFC45C" w14:textId="77777777" w:rsidR="000957A1" w:rsidRPr="00EC2511" w:rsidRDefault="000957A1" w:rsidP="00E74C67"/>
        </w:tc>
        <w:tc>
          <w:tcPr>
            <w:tcW w:w="748" w:type="pct"/>
          </w:tcPr>
          <w:p w14:paraId="01ACBED7" w14:textId="77777777" w:rsidR="000957A1" w:rsidRPr="00EC2511" w:rsidRDefault="000957A1" w:rsidP="00E74C67"/>
        </w:tc>
        <w:tc>
          <w:tcPr>
            <w:tcW w:w="748" w:type="pct"/>
          </w:tcPr>
          <w:p w14:paraId="5B21E12C" w14:textId="77777777" w:rsidR="000957A1" w:rsidRPr="00EC2511" w:rsidRDefault="000957A1" w:rsidP="00E74C67"/>
        </w:tc>
        <w:tc>
          <w:tcPr>
            <w:tcW w:w="236" w:type="pct"/>
          </w:tcPr>
          <w:p w14:paraId="3DC82F20" w14:textId="77777777" w:rsidR="000957A1" w:rsidRPr="00EC2511" w:rsidRDefault="000957A1" w:rsidP="00E74C67"/>
        </w:tc>
        <w:tc>
          <w:tcPr>
            <w:tcW w:w="304" w:type="pct"/>
          </w:tcPr>
          <w:p w14:paraId="43C4BCCF" w14:textId="77777777" w:rsidR="000957A1" w:rsidRPr="00EC2511" w:rsidRDefault="000957A1" w:rsidP="00E74C67"/>
        </w:tc>
        <w:tc>
          <w:tcPr>
            <w:tcW w:w="318" w:type="pct"/>
          </w:tcPr>
          <w:p w14:paraId="6D8C3766" w14:textId="77777777" w:rsidR="000957A1" w:rsidRPr="00EC2511" w:rsidRDefault="000957A1" w:rsidP="00E74C67"/>
        </w:tc>
        <w:tc>
          <w:tcPr>
            <w:tcW w:w="791" w:type="pct"/>
          </w:tcPr>
          <w:p w14:paraId="37363AF7" w14:textId="77777777" w:rsidR="000957A1" w:rsidRPr="00EC2511" w:rsidRDefault="000957A1" w:rsidP="00E74C67"/>
        </w:tc>
        <w:tc>
          <w:tcPr>
            <w:tcW w:w="771" w:type="pct"/>
          </w:tcPr>
          <w:p w14:paraId="3680F9C3" w14:textId="77777777" w:rsidR="000957A1" w:rsidRPr="00EC2511" w:rsidRDefault="000957A1" w:rsidP="00E74C67"/>
        </w:tc>
      </w:tr>
    </w:tbl>
    <w:p w14:paraId="73E2C716" w14:textId="77777777" w:rsidR="001F4482" w:rsidRPr="00AE3E7E" w:rsidRDefault="001F4482" w:rsidP="00AE3E7E"/>
    <w:sectPr w:rsidR="001F4482" w:rsidRPr="00AE3E7E" w:rsidSect="00E61741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032B" w14:textId="77777777" w:rsidR="0014356F" w:rsidRDefault="0014356F" w:rsidP="00BB5C4F">
      <w:pPr>
        <w:spacing w:after="0"/>
      </w:pPr>
      <w:r>
        <w:separator/>
      </w:r>
    </w:p>
  </w:endnote>
  <w:endnote w:type="continuationSeparator" w:id="0">
    <w:p w14:paraId="5DB7C9C8" w14:textId="77777777" w:rsidR="0014356F" w:rsidRDefault="0014356F" w:rsidP="00BB5C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YBHJ T+ Titillium Text 25 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tilliumText25L">
    <w:panose1 w:val="00000000000000000000"/>
    <w:charset w:val="00"/>
    <w:family w:val="modern"/>
    <w:notTrueType/>
    <w:pitch w:val="variable"/>
    <w:sig w:usb0="A00000EF" w:usb1="0000004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2D3A" w14:textId="77777777" w:rsidR="00D17A99" w:rsidRPr="007564BD" w:rsidRDefault="00413C63" w:rsidP="00D17A99">
    <w:pPr>
      <w:pStyle w:val="Noga"/>
      <w:jc w:val="center"/>
      <w:rPr>
        <w:color w:val="006A8E"/>
        <w:sz w:val="18"/>
      </w:rPr>
    </w:pPr>
    <w:r w:rsidRPr="007564BD">
      <w:rPr>
        <w:color w:val="006A8E"/>
        <w:sz w:val="18"/>
      </w:rPr>
      <w:fldChar w:fldCharType="begin"/>
    </w:r>
    <w:r w:rsidRPr="007564BD">
      <w:rPr>
        <w:color w:val="006A8E"/>
        <w:sz w:val="18"/>
      </w:rPr>
      <w:instrText xml:space="preserve"> PAGE  \* Arabic  \* MERGEFORMAT </w:instrText>
    </w:r>
    <w:r w:rsidRPr="007564BD">
      <w:rPr>
        <w:color w:val="006A8E"/>
        <w:sz w:val="18"/>
      </w:rPr>
      <w:fldChar w:fldCharType="separate"/>
    </w:r>
    <w:r w:rsidR="003B10E9">
      <w:rPr>
        <w:noProof/>
        <w:color w:val="006A8E"/>
        <w:sz w:val="18"/>
      </w:rPr>
      <w:t>5</w:t>
    </w:r>
    <w:r w:rsidRPr="007564BD">
      <w:rPr>
        <w:color w:val="006A8E"/>
        <w:sz w:val="18"/>
      </w:rPr>
      <w:fldChar w:fldCharType="end"/>
    </w:r>
    <w:r w:rsidRPr="007564BD">
      <w:rPr>
        <w:color w:val="006A8E"/>
        <w:sz w:val="18"/>
      </w:rPr>
      <w:t xml:space="preserve"> / </w:t>
    </w:r>
    <w:r w:rsidRPr="007564BD">
      <w:rPr>
        <w:color w:val="006A8E"/>
        <w:sz w:val="18"/>
      </w:rPr>
      <w:fldChar w:fldCharType="begin"/>
    </w:r>
    <w:r w:rsidRPr="007564BD">
      <w:rPr>
        <w:color w:val="006A8E"/>
        <w:sz w:val="18"/>
      </w:rPr>
      <w:instrText xml:space="preserve"> NUMPAGES  \* Arabic  \* MERGEFORMAT </w:instrText>
    </w:r>
    <w:r w:rsidRPr="007564BD">
      <w:rPr>
        <w:color w:val="006A8E"/>
        <w:sz w:val="18"/>
      </w:rPr>
      <w:fldChar w:fldCharType="separate"/>
    </w:r>
    <w:r w:rsidR="003B10E9">
      <w:rPr>
        <w:noProof/>
        <w:color w:val="006A8E"/>
        <w:sz w:val="18"/>
      </w:rPr>
      <w:t>5</w:t>
    </w:r>
    <w:r w:rsidRPr="007564BD">
      <w:rPr>
        <w:color w:val="006A8E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28859" w14:textId="77777777" w:rsidR="00E61741" w:rsidRDefault="00E61741">
    <w:pPr>
      <w:pStyle w:val="Noga"/>
      <w:jc w:val="center"/>
    </w:pPr>
  </w:p>
  <w:p w14:paraId="4045B94A" w14:textId="77777777" w:rsidR="007C4B80" w:rsidRDefault="007C4B80" w:rsidP="00D17A99">
    <w:pPr>
      <w:pStyle w:val="Noga"/>
      <w:jc w:val="center"/>
      <w:rPr>
        <w:color w:val="006A8E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C2717" w14:textId="77777777" w:rsidR="0014356F" w:rsidRDefault="0014356F" w:rsidP="00BB5C4F">
      <w:pPr>
        <w:spacing w:after="0"/>
      </w:pPr>
      <w:r>
        <w:separator/>
      </w:r>
    </w:p>
  </w:footnote>
  <w:footnote w:type="continuationSeparator" w:id="0">
    <w:p w14:paraId="0B180729" w14:textId="77777777" w:rsidR="0014356F" w:rsidRDefault="0014356F" w:rsidP="00BB5C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9DC3E" w14:textId="6EEEE892" w:rsidR="00E61741" w:rsidRPr="00E61741" w:rsidRDefault="00E61741">
    <w:pPr>
      <w:pStyle w:val="Glava"/>
      <w:jc w:val="right"/>
      <w:rPr>
        <w:color w:val="4F81BD"/>
      </w:rPr>
    </w:pPr>
    <w:r w:rsidRPr="00E61741">
      <w:rPr>
        <w:color w:val="4F81BD"/>
      </w:rPr>
      <w:t>|</w:t>
    </w:r>
    <w:r w:rsidR="003D5652">
      <w:rPr>
        <w:color w:val="4F81BD"/>
      </w:rPr>
      <w:t>Matej Nemec</w:t>
    </w:r>
  </w:p>
  <w:p w14:paraId="6482F8D5" w14:textId="77777777" w:rsidR="00E61741" w:rsidRDefault="00E61741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bottom w:w="57" w:type="dxa"/>
        <w:right w:w="0" w:type="dxa"/>
      </w:tblCellMar>
      <w:tblLook w:val="04A0" w:firstRow="1" w:lastRow="0" w:firstColumn="1" w:lastColumn="0" w:noHBand="0" w:noVBand="1"/>
    </w:tblPr>
    <w:tblGrid>
      <w:gridCol w:w="2983"/>
      <w:gridCol w:w="3065"/>
      <w:gridCol w:w="3024"/>
    </w:tblGrid>
    <w:tr w:rsidR="00EC413A" w14:paraId="7B498811" w14:textId="77777777" w:rsidTr="00CC7DC8">
      <w:trPr>
        <w:trHeight w:val="1560"/>
      </w:trPr>
      <w:tc>
        <w:tcPr>
          <w:tcW w:w="3070" w:type="dxa"/>
        </w:tcPr>
        <w:p w14:paraId="3BC1EBC2" w14:textId="77777777" w:rsidR="00EC413A" w:rsidRDefault="00EC413A" w:rsidP="00873802">
          <w:pPr>
            <w:pStyle w:val="Glava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center"/>
        </w:tcPr>
        <w:p w14:paraId="197E568F" w14:textId="77777777" w:rsidR="00EC413A" w:rsidRDefault="00143791" w:rsidP="00873802">
          <w:pPr>
            <w:pStyle w:val="Glava"/>
            <w:jc w:val="center"/>
            <w:rPr>
              <w:noProof/>
              <w:lang w:eastAsia="sl-SI"/>
            </w:rPr>
          </w:pPr>
          <w:r>
            <w:rPr>
              <w:noProof/>
              <w:lang w:eastAsia="sl-SI"/>
            </w:rPr>
            <w:drawing>
              <wp:inline distT="0" distB="0" distL="0" distR="0" wp14:anchorId="12B877FA" wp14:editId="49DF67FE">
                <wp:extent cx="1744980" cy="952500"/>
                <wp:effectExtent l="0" t="0" r="0" b="0"/>
                <wp:docPr id="1" name="Slika 1" descr="logo-um-fer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um-fer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498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1" w:type="dxa"/>
          <w:vAlign w:val="center"/>
        </w:tcPr>
        <w:p w14:paraId="1ECB60B3" w14:textId="77777777" w:rsidR="00EC413A" w:rsidRDefault="00143791" w:rsidP="00873802">
          <w:pPr>
            <w:pStyle w:val="Glava"/>
            <w:jc w:val="right"/>
            <w:rPr>
              <w:noProof/>
              <w:lang w:eastAsia="sl-SI"/>
            </w:rPr>
          </w:pPr>
          <w:r>
            <w:rPr>
              <w:noProof/>
              <w:lang w:eastAsia="sl-SI"/>
            </w:rPr>
            <w:drawing>
              <wp:inline distT="0" distB="0" distL="0" distR="0" wp14:anchorId="1AA561A1" wp14:editId="559F159C">
                <wp:extent cx="868680" cy="449580"/>
                <wp:effectExtent l="0" t="0" r="0" b="0"/>
                <wp:docPr id="2" name="Slika 2" descr="uni-modra-feri-brez-napis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ni-modra-feri-brez-napis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868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C413A" w14:paraId="6E249E1A" w14:textId="77777777" w:rsidTr="00CC7DC8">
      <w:trPr>
        <w:trHeight w:val="397"/>
      </w:trPr>
      <w:tc>
        <w:tcPr>
          <w:tcW w:w="3070" w:type="dxa"/>
          <w:vAlign w:val="bottom"/>
        </w:tcPr>
        <w:p w14:paraId="4EF5FA99" w14:textId="77777777" w:rsidR="00EC413A" w:rsidRDefault="00EC413A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bottom"/>
        </w:tcPr>
        <w:p w14:paraId="4D9B9453" w14:textId="77777777" w:rsidR="00EC413A" w:rsidRDefault="00000501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  <w:r>
            <w:rPr>
              <w:color w:val="006A8E"/>
              <w:sz w:val="18"/>
            </w:rPr>
            <w:t>Koroška cesta 46</w:t>
          </w:r>
          <w:r w:rsidR="00EC413A" w:rsidRPr="00873802">
            <w:rPr>
              <w:color w:val="006A8E"/>
              <w:sz w:val="18"/>
            </w:rPr>
            <w:br/>
            <w:t>2000 Maribor, Slovenija</w:t>
          </w:r>
        </w:p>
      </w:tc>
      <w:tc>
        <w:tcPr>
          <w:tcW w:w="3071" w:type="dxa"/>
          <w:vAlign w:val="bottom"/>
        </w:tcPr>
        <w:p w14:paraId="64961EB3" w14:textId="77777777" w:rsidR="00EC413A" w:rsidRDefault="00EC413A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</w:p>
      </w:tc>
    </w:tr>
  </w:tbl>
  <w:p w14:paraId="0DD24CED" w14:textId="77777777" w:rsidR="00054766" w:rsidRPr="00B02A70" w:rsidRDefault="00054766" w:rsidP="00054766">
    <w:pPr>
      <w:pStyle w:val="Glava"/>
      <w:jc w:val="center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75D7"/>
    <w:multiLevelType w:val="hybridMultilevel"/>
    <w:tmpl w:val="113A63F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44271"/>
    <w:multiLevelType w:val="hybridMultilevel"/>
    <w:tmpl w:val="118EF8D8"/>
    <w:lvl w:ilvl="0" w:tplc="40A8D2E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A27C7"/>
    <w:multiLevelType w:val="hybridMultilevel"/>
    <w:tmpl w:val="19C28E94"/>
    <w:lvl w:ilvl="0" w:tplc="40A8D2E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36E5A"/>
    <w:multiLevelType w:val="hybridMultilevel"/>
    <w:tmpl w:val="8CB0C0A4"/>
    <w:lvl w:ilvl="0" w:tplc="0AF6C5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D6F65"/>
    <w:multiLevelType w:val="multilevel"/>
    <w:tmpl w:val="3AF2AE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65B49E1"/>
    <w:multiLevelType w:val="hybridMultilevel"/>
    <w:tmpl w:val="7D689712"/>
    <w:lvl w:ilvl="0" w:tplc="3BBCE58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47549"/>
    <w:multiLevelType w:val="hybridMultilevel"/>
    <w:tmpl w:val="250CA764"/>
    <w:lvl w:ilvl="0" w:tplc="37144F7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55BE0"/>
    <w:multiLevelType w:val="multilevel"/>
    <w:tmpl w:val="0424001F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25E029AE"/>
    <w:multiLevelType w:val="multilevel"/>
    <w:tmpl w:val="6FC2D6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9207AA4"/>
    <w:multiLevelType w:val="multilevel"/>
    <w:tmpl w:val="7A8E25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C237C83"/>
    <w:multiLevelType w:val="hybridMultilevel"/>
    <w:tmpl w:val="CF06A9A2"/>
    <w:lvl w:ilvl="0" w:tplc="88A6BFF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65631"/>
    <w:multiLevelType w:val="multilevel"/>
    <w:tmpl w:val="04240025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BD519B9"/>
    <w:multiLevelType w:val="multilevel"/>
    <w:tmpl w:val="9BF4563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24E3DD0"/>
    <w:multiLevelType w:val="hybridMultilevel"/>
    <w:tmpl w:val="960CD6F6"/>
    <w:lvl w:ilvl="0" w:tplc="7D78D3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90095"/>
    <w:multiLevelType w:val="hybridMultilevel"/>
    <w:tmpl w:val="BFF4742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E83B37"/>
    <w:multiLevelType w:val="hybridMultilevel"/>
    <w:tmpl w:val="044ADAD6"/>
    <w:lvl w:ilvl="0" w:tplc="F1C0185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7D1DB7"/>
    <w:multiLevelType w:val="hybridMultilevel"/>
    <w:tmpl w:val="ACE6794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A46D5D"/>
    <w:multiLevelType w:val="hybridMultilevel"/>
    <w:tmpl w:val="9F78254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779071">
    <w:abstractNumId w:val="0"/>
  </w:num>
  <w:num w:numId="2" w16cid:durableId="166293795">
    <w:abstractNumId w:val="16"/>
  </w:num>
  <w:num w:numId="3" w16cid:durableId="1970628659">
    <w:abstractNumId w:val="11"/>
  </w:num>
  <w:num w:numId="4" w16cid:durableId="1240553745">
    <w:abstractNumId w:val="3"/>
  </w:num>
  <w:num w:numId="5" w16cid:durableId="1894273554">
    <w:abstractNumId w:val="17"/>
  </w:num>
  <w:num w:numId="6" w16cid:durableId="844320523">
    <w:abstractNumId w:val="15"/>
  </w:num>
  <w:num w:numId="7" w16cid:durableId="1385133259">
    <w:abstractNumId w:val="13"/>
  </w:num>
  <w:num w:numId="8" w16cid:durableId="1978953473">
    <w:abstractNumId w:val="10"/>
  </w:num>
  <w:num w:numId="9" w16cid:durableId="1102801732">
    <w:abstractNumId w:val="12"/>
  </w:num>
  <w:num w:numId="10" w16cid:durableId="70548573">
    <w:abstractNumId w:val="8"/>
  </w:num>
  <w:num w:numId="11" w16cid:durableId="1604729106">
    <w:abstractNumId w:val="7"/>
  </w:num>
  <w:num w:numId="12" w16cid:durableId="210114959">
    <w:abstractNumId w:val="9"/>
  </w:num>
  <w:num w:numId="13" w16cid:durableId="1438795847">
    <w:abstractNumId w:val="4"/>
  </w:num>
  <w:num w:numId="14" w16cid:durableId="134612188">
    <w:abstractNumId w:val="6"/>
  </w:num>
  <w:num w:numId="15" w16cid:durableId="659122141">
    <w:abstractNumId w:val="14"/>
  </w:num>
  <w:num w:numId="16" w16cid:durableId="379480735">
    <w:abstractNumId w:val="5"/>
  </w:num>
  <w:num w:numId="17" w16cid:durableId="1580287117">
    <w:abstractNumId w:val="1"/>
  </w:num>
  <w:num w:numId="18" w16cid:durableId="958151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741"/>
    <w:rsid w:val="00000501"/>
    <w:rsid w:val="00015E8D"/>
    <w:rsid w:val="00051DAE"/>
    <w:rsid w:val="00051F90"/>
    <w:rsid w:val="00054766"/>
    <w:rsid w:val="000957A1"/>
    <w:rsid w:val="000B2B1E"/>
    <w:rsid w:val="000C393D"/>
    <w:rsid w:val="000F1A06"/>
    <w:rsid w:val="000F77DC"/>
    <w:rsid w:val="00105E5F"/>
    <w:rsid w:val="0014356F"/>
    <w:rsid w:val="00143791"/>
    <w:rsid w:val="0015749B"/>
    <w:rsid w:val="001F4482"/>
    <w:rsid w:val="00215201"/>
    <w:rsid w:val="0028526B"/>
    <w:rsid w:val="002E2D9F"/>
    <w:rsid w:val="002F5788"/>
    <w:rsid w:val="00311139"/>
    <w:rsid w:val="00360823"/>
    <w:rsid w:val="00365D4B"/>
    <w:rsid w:val="00381AFF"/>
    <w:rsid w:val="003822C7"/>
    <w:rsid w:val="003B10E9"/>
    <w:rsid w:val="003D5652"/>
    <w:rsid w:val="003D6941"/>
    <w:rsid w:val="00400569"/>
    <w:rsid w:val="00400B68"/>
    <w:rsid w:val="00413C63"/>
    <w:rsid w:val="0045348F"/>
    <w:rsid w:val="004821ED"/>
    <w:rsid w:val="0048378A"/>
    <w:rsid w:val="004B189C"/>
    <w:rsid w:val="004D33C0"/>
    <w:rsid w:val="004D4EC4"/>
    <w:rsid w:val="00505DEA"/>
    <w:rsid w:val="0051648A"/>
    <w:rsid w:val="00522FDF"/>
    <w:rsid w:val="005249A4"/>
    <w:rsid w:val="005376C1"/>
    <w:rsid w:val="005954B3"/>
    <w:rsid w:val="005B48A9"/>
    <w:rsid w:val="006459C4"/>
    <w:rsid w:val="006776CE"/>
    <w:rsid w:val="00683199"/>
    <w:rsid w:val="006837C4"/>
    <w:rsid w:val="006A3EBA"/>
    <w:rsid w:val="006A633A"/>
    <w:rsid w:val="006F685D"/>
    <w:rsid w:val="007138CE"/>
    <w:rsid w:val="007410DA"/>
    <w:rsid w:val="00751834"/>
    <w:rsid w:val="007554FD"/>
    <w:rsid w:val="007564BD"/>
    <w:rsid w:val="00774B5E"/>
    <w:rsid w:val="00784EB8"/>
    <w:rsid w:val="007B34C1"/>
    <w:rsid w:val="007C4B80"/>
    <w:rsid w:val="007C5B39"/>
    <w:rsid w:val="0080304F"/>
    <w:rsid w:val="008311B6"/>
    <w:rsid w:val="00836D14"/>
    <w:rsid w:val="00855D44"/>
    <w:rsid w:val="00873802"/>
    <w:rsid w:val="00884BE7"/>
    <w:rsid w:val="008C0530"/>
    <w:rsid w:val="008E151D"/>
    <w:rsid w:val="00943B06"/>
    <w:rsid w:val="00962BBF"/>
    <w:rsid w:val="00976774"/>
    <w:rsid w:val="009956F4"/>
    <w:rsid w:val="009C4376"/>
    <w:rsid w:val="009D1978"/>
    <w:rsid w:val="009D4C3B"/>
    <w:rsid w:val="00A02E04"/>
    <w:rsid w:val="00A03F1E"/>
    <w:rsid w:val="00A208B7"/>
    <w:rsid w:val="00A307E1"/>
    <w:rsid w:val="00A32CF9"/>
    <w:rsid w:val="00A56DBE"/>
    <w:rsid w:val="00A72809"/>
    <w:rsid w:val="00A7477E"/>
    <w:rsid w:val="00AE3E7E"/>
    <w:rsid w:val="00B02A70"/>
    <w:rsid w:val="00B13296"/>
    <w:rsid w:val="00B14DD9"/>
    <w:rsid w:val="00B46ADD"/>
    <w:rsid w:val="00B5102C"/>
    <w:rsid w:val="00B97667"/>
    <w:rsid w:val="00BB3610"/>
    <w:rsid w:val="00BB5C4F"/>
    <w:rsid w:val="00BF5BBC"/>
    <w:rsid w:val="00C05FCE"/>
    <w:rsid w:val="00C25FF2"/>
    <w:rsid w:val="00C74407"/>
    <w:rsid w:val="00CB2DD2"/>
    <w:rsid w:val="00CC593D"/>
    <w:rsid w:val="00CC7DC8"/>
    <w:rsid w:val="00CD0B20"/>
    <w:rsid w:val="00CD7DA4"/>
    <w:rsid w:val="00CE7D13"/>
    <w:rsid w:val="00D17A99"/>
    <w:rsid w:val="00D22456"/>
    <w:rsid w:val="00D554AE"/>
    <w:rsid w:val="00D76383"/>
    <w:rsid w:val="00D82FD2"/>
    <w:rsid w:val="00DC556E"/>
    <w:rsid w:val="00DC5A67"/>
    <w:rsid w:val="00DD2432"/>
    <w:rsid w:val="00DD3A72"/>
    <w:rsid w:val="00DE6B24"/>
    <w:rsid w:val="00E01C78"/>
    <w:rsid w:val="00E10BCB"/>
    <w:rsid w:val="00E61741"/>
    <w:rsid w:val="00E659DB"/>
    <w:rsid w:val="00E757D1"/>
    <w:rsid w:val="00E76149"/>
    <w:rsid w:val="00EC2511"/>
    <w:rsid w:val="00EC413A"/>
    <w:rsid w:val="00EE3461"/>
    <w:rsid w:val="00EF4892"/>
    <w:rsid w:val="00F1084A"/>
    <w:rsid w:val="00F22984"/>
    <w:rsid w:val="00F75BC3"/>
    <w:rsid w:val="00F83525"/>
    <w:rsid w:val="00FB756D"/>
    <w:rsid w:val="00F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F95DF08"/>
  <w15:docId w15:val="{A8866CD5-81EF-42D2-B987-3FF0E2D5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757D1"/>
    <w:pPr>
      <w:spacing w:after="120"/>
    </w:pPr>
    <w:rPr>
      <w:sz w:val="22"/>
      <w:szCs w:val="22"/>
      <w:lang w:eastAsia="en-US"/>
    </w:rPr>
  </w:style>
  <w:style w:type="paragraph" w:styleId="Naslov1">
    <w:name w:val="heading 1"/>
    <w:basedOn w:val="Navaden"/>
    <w:next w:val="Navaden"/>
    <w:link w:val="Naslov1Znak"/>
    <w:uiPriority w:val="9"/>
    <w:qFormat/>
    <w:rsid w:val="00400569"/>
    <w:pPr>
      <w:numPr>
        <w:numId w:val="3"/>
      </w:numPr>
      <w:spacing w:before="480" w:after="0"/>
      <w:contextualSpacing/>
      <w:outlineLvl w:val="0"/>
    </w:pPr>
    <w:rPr>
      <w:b/>
      <w:bCs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400569"/>
    <w:pPr>
      <w:numPr>
        <w:ilvl w:val="1"/>
        <w:numId w:val="3"/>
      </w:numPr>
      <w:spacing w:before="200" w:after="0"/>
      <w:outlineLvl w:val="1"/>
    </w:pPr>
    <w:rPr>
      <w:b/>
      <w:bCs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400569"/>
    <w:pPr>
      <w:numPr>
        <w:ilvl w:val="2"/>
        <w:numId w:val="3"/>
      </w:numPr>
      <w:spacing w:before="200" w:after="0" w:line="271" w:lineRule="auto"/>
      <w:outlineLvl w:val="2"/>
    </w:pPr>
    <w:rPr>
      <w:b/>
      <w:bCs/>
    </w:rPr>
  </w:style>
  <w:style w:type="paragraph" w:styleId="Naslov4">
    <w:name w:val="heading 4"/>
    <w:basedOn w:val="Navaden"/>
    <w:next w:val="Navaden"/>
    <w:link w:val="Naslov4Znak"/>
    <w:uiPriority w:val="9"/>
    <w:unhideWhenUsed/>
    <w:qFormat/>
    <w:rsid w:val="00400569"/>
    <w:pPr>
      <w:numPr>
        <w:ilvl w:val="3"/>
        <w:numId w:val="3"/>
      </w:numPr>
      <w:spacing w:before="200" w:after="0"/>
      <w:outlineLvl w:val="3"/>
    </w:pPr>
    <w:rPr>
      <w:b/>
      <w:bCs/>
      <w:i/>
      <w:iCs/>
    </w:rPr>
  </w:style>
  <w:style w:type="paragraph" w:styleId="Naslov5">
    <w:name w:val="heading 5"/>
    <w:basedOn w:val="Navaden"/>
    <w:next w:val="Navaden"/>
    <w:link w:val="Naslov5Znak"/>
    <w:uiPriority w:val="9"/>
    <w:unhideWhenUsed/>
    <w:qFormat/>
    <w:rsid w:val="00400569"/>
    <w:pPr>
      <w:numPr>
        <w:ilvl w:val="4"/>
        <w:numId w:val="3"/>
      </w:numPr>
      <w:spacing w:before="200" w:after="0"/>
      <w:outlineLvl w:val="4"/>
    </w:pPr>
    <w:rPr>
      <w:b/>
      <w:bCs/>
      <w:color w:val="7F7F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D4EC4"/>
    <w:pPr>
      <w:numPr>
        <w:ilvl w:val="5"/>
        <w:numId w:val="3"/>
      </w:num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D4EC4"/>
    <w:pPr>
      <w:numPr>
        <w:ilvl w:val="6"/>
        <w:numId w:val="3"/>
      </w:numPr>
      <w:spacing w:after="0"/>
      <w:outlineLvl w:val="6"/>
    </w:pPr>
    <w:rPr>
      <w:rFonts w:ascii="Cambria" w:hAnsi="Cambria"/>
      <w:i/>
      <w:iCs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D4EC4"/>
    <w:pPr>
      <w:numPr>
        <w:ilvl w:val="7"/>
        <w:numId w:val="3"/>
      </w:numPr>
      <w:spacing w:after="0"/>
      <w:outlineLvl w:val="7"/>
    </w:pPr>
    <w:rPr>
      <w:rFonts w:ascii="Cambria" w:hAnsi="Cambria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D4EC4"/>
    <w:pPr>
      <w:numPr>
        <w:ilvl w:val="8"/>
        <w:numId w:val="3"/>
      </w:num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link w:val="Naslov1"/>
    <w:uiPriority w:val="9"/>
    <w:rsid w:val="0040056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Naslov2Znak">
    <w:name w:val="Naslov 2 Znak"/>
    <w:link w:val="Naslov2"/>
    <w:uiPriority w:val="9"/>
    <w:rsid w:val="00400569"/>
    <w:rPr>
      <w:rFonts w:ascii="Calibri" w:eastAsia="Times New Roman" w:hAnsi="Calibri" w:cs="Times New Roman"/>
      <w:b/>
      <w:bCs/>
      <w:sz w:val="26"/>
      <w:szCs w:val="26"/>
    </w:rPr>
  </w:style>
  <w:style w:type="character" w:customStyle="1" w:styleId="Naslov3Znak">
    <w:name w:val="Naslov 3 Znak"/>
    <w:link w:val="Naslov3"/>
    <w:uiPriority w:val="9"/>
    <w:rsid w:val="00400569"/>
    <w:rPr>
      <w:rFonts w:ascii="Calibri" w:eastAsia="Times New Roman" w:hAnsi="Calibri" w:cs="Times New Roman"/>
      <w:b/>
      <w:bCs/>
    </w:rPr>
  </w:style>
  <w:style w:type="character" w:customStyle="1" w:styleId="Naslov4Znak">
    <w:name w:val="Naslov 4 Znak"/>
    <w:link w:val="Naslov4"/>
    <w:uiPriority w:val="9"/>
    <w:rsid w:val="00400569"/>
    <w:rPr>
      <w:rFonts w:ascii="Calibri" w:eastAsia="Times New Roman" w:hAnsi="Calibri" w:cs="Times New Roman"/>
      <w:b/>
      <w:bCs/>
      <w:i/>
      <w:iCs/>
    </w:rPr>
  </w:style>
  <w:style w:type="character" w:customStyle="1" w:styleId="Naslov5Znak">
    <w:name w:val="Naslov 5 Znak"/>
    <w:link w:val="Naslov5"/>
    <w:uiPriority w:val="9"/>
    <w:rsid w:val="00400569"/>
    <w:rPr>
      <w:rFonts w:ascii="Calibri" w:eastAsia="Times New Roman" w:hAnsi="Calibri" w:cs="Times New Roman"/>
      <w:b/>
      <w:bCs/>
      <w:color w:val="7F7F7F"/>
    </w:rPr>
  </w:style>
  <w:style w:type="character" w:customStyle="1" w:styleId="Naslov6Znak">
    <w:name w:val="Naslov 6 Znak"/>
    <w:link w:val="Naslov6"/>
    <w:uiPriority w:val="9"/>
    <w:semiHidden/>
    <w:rsid w:val="004D4EC4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Naslov7Znak">
    <w:name w:val="Naslov 7 Znak"/>
    <w:link w:val="Naslov7"/>
    <w:uiPriority w:val="9"/>
    <w:semiHidden/>
    <w:rsid w:val="004D4EC4"/>
    <w:rPr>
      <w:rFonts w:ascii="Cambria" w:eastAsia="Times New Roman" w:hAnsi="Cambria" w:cs="Times New Roman"/>
      <w:i/>
      <w:iCs/>
    </w:rPr>
  </w:style>
  <w:style w:type="character" w:customStyle="1" w:styleId="Naslov8Znak">
    <w:name w:val="Naslov 8 Znak"/>
    <w:link w:val="Naslov8"/>
    <w:uiPriority w:val="9"/>
    <w:semiHidden/>
    <w:rsid w:val="004D4EC4"/>
    <w:rPr>
      <w:rFonts w:ascii="Cambria" w:eastAsia="Times New Roman" w:hAnsi="Cambria" w:cs="Times New Roman"/>
      <w:sz w:val="20"/>
      <w:szCs w:val="20"/>
    </w:rPr>
  </w:style>
  <w:style w:type="character" w:customStyle="1" w:styleId="Naslov9Znak">
    <w:name w:val="Naslov 9 Znak"/>
    <w:link w:val="Naslov9"/>
    <w:uiPriority w:val="9"/>
    <w:semiHidden/>
    <w:rsid w:val="004D4EC4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Naslov">
    <w:name w:val="Title"/>
    <w:basedOn w:val="Navaden"/>
    <w:next w:val="Navaden"/>
    <w:link w:val="NaslovZnak"/>
    <w:uiPriority w:val="10"/>
    <w:qFormat/>
    <w:rsid w:val="00051DAE"/>
    <w:pPr>
      <w:pBdr>
        <w:bottom w:val="single" w:sz="4" w:space="1" w:color="auto"/>
      </w:pBdr>
      <w:contextualSpacing/>
    </w:pPr>
    <w:rPr>
      <w:spacing w:val="5"/>
      <w:sz w:val="52"/>
      <w:szCs w:val="52"/>
    </w:rPr>
  </w:style>
  <w:style w:type="character" w:customStyle="1" w:styleId="NaslovZnak">
    <w:name w:val="Naslov Znak"/>
    <w:link w:val="Naslov"/>
    <w:uiPriority w:val="10"/>
    <w:rsid w:val="00051DAE"/>
    <w:rPr>
      <w:rFonts w:ascii="Calibri" w:eastAsia="Times New Roman" w:hAnsi="Calibri" w:cs="Times New Roman"/>
      <w:spacing w:val="5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51DAE"/>
    <w:pPr>
      <w:spacing w:after="600"/>
    </w:pPr>
    <w:rPr>
      <w:i/>
      <w:iCs/>
      <w:spacing w:val="13"/>
      <w:sz w:val="24"/>
      <w:szCs w:val="24"/>
    </w:rPr>
  </w:style>
  <w:style w:type="character" w:customStyle="1" w:styleId="PodnaslovZnak">
    <w:name w:val="Podnaslov Znak"/>
    <w:link w:val="Podnaslov"/>
    <w:uiPriority w:val="11"/>
    <w:rsid w:val="00051DAE"/>
    <w:rPr>
      <w:rFonts w:ascii="Calibri" w:eastAsia="Times New Roman" w:hAnsi="Calibri" w:cs="Times New Roman"/>
      <w:i/>
      <w:iCs/>
      <w:spacing w:val="13"/>
      <w:sz w:val="24"/>
      <w:szCs w:val="24"/>
    </w:rPr>
  </w:style>
  <w:style w:type="character" w:styleId="Krepko">
    <w:name w:val="Strong"/>
    <w:uiPriority w:val="22"/>
    <w:qFormat/>
    <w:rsid w:val="004D4EC4"/>
    <w:rPr>
      <w:b/>
      <w:bCs/>
    </w:rPr>
  </w:style>
  <w:style w:type="character" w:styleId="Poudarek">
    <w:name w:val="Emphasis"/>
    <w:uiPriority w:val="20"/>
    <w:qFormat/>
    <w:rsid w:val="004D4EC4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Brezrazmikov">
    <w:name w:val="No Spacing"/>
    <w:basedOn w:val="Navaden"/>
    <w:uiPriority w:val="1"/>
    <w:qFormat/>
    <w:rsid w:val="004D4EC4"/>
    <w:pPr>
      <w:spacing w:after="0"/>
    </w:pPr>
  </w:style>
  <w:style w:type="paragraph" w:styleId="Odstavekseznama">
    <w:name w:val="List Paragraph"/>
    <w:basedOn w:val="Navaden"/>
    <w:uiPriority w:val="34"/>
    <w:qFormat/>
    <w:rsid w:val="00E757D1"/>
    <w:pPr>
      <w:spacing w:after="0"/>
      <w:ind w:left="720"/>
      <w:contextualSpacing/>
    </w:pPr>
  </w:style>
  <w:style w:type="paragraph" w:styleId="Citat">
    <w:name w:val="Quote"/>
    <w:basedOn w:val="Navaden"/>
    <w:next w:val="Navaden"/>
    <w:link w:val="CitatZnak"/>
    <w:uiPriority w:val="29"/>
    <w:qFormat/>
    <w:rsid w:val="004D4EC4"/>
    <w:pPr>
      <w:spacing w:before="200" w:after="0"/>
      <w:ind w:left="360" w:right="360"/>
    </w:pPr>
    <w:rPr>
      <w:i/>
      <w:iCs/>
    </w:rPr>
  </w:style>
  <w:style w:type="character" w:customStyle="1" w:styleId="CitatZnak">
    <w:name w:val="Citat Znak"/>
    <w:link w:val="Citat"/>
    <w:uiPriority w:val="29"/>
    <w:rsid w:val="004D4EC4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D4EC4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zivencitatZnak">
    <w:name w:val="Intenziven citat Znak"/>
    <w:link w:val="Intenzivencitat"/>
    <w:uiPriority w:val="30"/>
    <w:rsid w:val="004D4EC4"/>
    <w:rPr>
      <w:b/>
      <w:bCs/>
      <w:i/>
      <w:iCs/>
    </w:rPr>
  </w:style>
  <w:style w:type="character" w:styleId="Neenpoudarek">
    <w:name w:val="Subtle Emphasis"/>
    <w:uiPriority w:val="19"/>
    <w:qFormat/>
    <w:rsid w:val="004D4EC4"/>
    <w:rPr>
      <w:i/>
      <w:iCs/>
    </w:rPr>
  </w:style>
  <w:style w:type="character" w:styleId="Intenzivenpoudarek">
    <w:name w:val="Intense Emphasis"/>
    <w:uiPriority w:val="21"/>
    <w:qFormat/>
    <w:rsid w:val="004D4EC4"/>
    <w:rPr>
      <w:b/>
      <w:bCs/>
    </w:rPr>
  </w:style>
  <w:style w:type="character" w:styleId="Neensklic">
    <w:name w:val="Subtle Reference"/>
    <w:uiPriority w:val="31"/>
    <w:qFormat/>
    <w:rsid w:val="004D4EC4"/>
    <w:rPr>
      <w:smallCaps/>
    </w:rPr>
  </w:style>
  <w:style w:type="character" w:styleId="Intenzivensklic">
    <w:name w:val="Intense Reference"/>
    <w:uiPriority w:val="32"/>
    <w:qFormat/>
    <w:rsid w:val="004D4EC4"/>
    <w:rPr>
      <w:smallCaps/>
      <w:spacing w:val="5"/>
      <w:u w:val="single"/>
    </w:rPr>
  </w:style>
  <w:style w:type="character" w:styleId="Naslovknjige">
    <w:name w:val="Book Title"/>
    <w:uiPriority w:val="33"/>
    <w:qFormat/>
    <w:rsid w:val="004D4EC4"/>
    <w:rPr>
      <w:i/>
      <w:i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4D4EC4"/>
    <w:pPr>
      <w:outlineLvl w:val="9"/>
    </w:pPr>
    <w:rPr>
      <w:lang w:bidi="en-US"/>
    </w:rPr>
  </w:style>
  <w:style w:type="paragraph" w:styleId="Glava">
    <w:name w:val="header"/>
    <w:basedOn w:val="Navaden"/>
    <w:link w:val="GlavaZnak"/>
    <w:uiPriority w:val="99"/>
    <w:unhideWhenUsed/>
    <w:rsid w:val="00BB5C4F"/>
    <w:pPr>
      <w:tabs>
        <w:tab w:val="center" w:pos="4536"/>
        <w:tab w:val="right" w:pos="9072"/>
      </w:tabs>
      <w:spacing w:after="0"/>
    </w:pPr>
  </w:style>
  <w:style w:type="character" w:customStyle="1" w:styleId="GlavaZnak">
    <w:name w:val="Glava Znak"/>
    <w:basedOn w:val="Privzetapisavaodstavka"/>
    <w:link w:val="Glava"/>
    <w:uiPriority w:val="99"/>
    <w:rsid w:val="00BB5C4F"/>
  </w:style>
  <w:style w:type="paragraph" w:styleId="Noga">
    <w:name w:val="footer"/>
    <w:basedOn w:val="Navaden"/>
    <w:link w:val="NogaZnak"/>
    <w:uiPriority w:val="99"/>
    <w:unhideWhenUsed/>
    <w:rsid w:val="00BB5C4F"/>
    <w:pPr>
      <w:tabs>
        <w:tab w:val="center" w:pos="4536"/>
        <w:tab w:val="right" w:pos="9072"/>
      </w:tabs>
      <w:spacing w:after="0"/>
    </w:pPr>
  </w:style>
  <w:style w:type="character" w:customStyle="1" w:styleId="NogaZnak">
    <w:name w:val="Noga Znak"/>
    <w:basedOn w:val="Privzetapisavaodstavka"/>
    <w:link w:val="Noga"/>
    <w:uiPriority w:val="99"/>
    <w:rsid w:val="00BB5C4F"/>
  </w:style>
  <w:style w:type="paragraph" w:styleId="Besedilooblaka">
    <w:name w:val="Balloon Text"/>
    <w:basedOn w:val="Navaden"/>
    <w:link w:val="BesedilooblakaZnak"/>
    <w:uiPriority w:val="99"/>
    <w:semiHidden/>
    <w:unhideWhenUsed/>
    <w:rsid w:val="00BB5C4F"/>
    <w:pPr>
      <w:spacing w:after="0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link w:val="Besedilooblaka"/>
    <w:uiPriority w:val="99"/>
    <w:semiHidden/>
    <w:rsid w:val="00BB5C4F"/>
    <w:rPr>
      <w:rFonts w:ascii="Tahoma" w:hAnsi="Tahoma" w:cs="Tahoma"/>
      <w:sz w:val="16"/>
      <w:szCs w:val="16"/>
    </w:rPr>
  </w:style>
  <w:style w:type="character" w:styleId="Hiperpovezava">
    <w:name w:val="Hyperlink"/>
    <w:uiPriority w:val="99"/>
    <w:unhideWhenUsed/>
    <w:rsid w:val="00B02A70"/>
    <w:rPr>
      <w:color w:val="0000FF"/>
      <w:u w:val="single"/>
    </w:rPr>
  </w:style>
  <w:style w:type="paragraph" w:customStyle="1" w:styleId="Default">
    <w:name w:val="Default"/>
    <w:rsid w:val="0080304F"/>
    <w:pPr>
      <w:autoSpaceDE w:val="0"/>
      <w:autoSpaceDN w:val="0"/>
      <w:adjustRightInd w:val="0"/>
    </w:pPr>
    <w:rPr>
      <w:rFonts w:ascii="KYBHJ T+ Titillium Text 25 L" w:hAnsi="KYBHJ T+ Titillium Text 25 L" w:cs="KYBHJ T+ Titillium Text 25 L"/>
      <w:color w:val="000000"/>
      <w:sz w:val="24"/>
      <w:szCs w:val="24"/>
    </w:rPr>
  </w:style>
  <w:style w:type="character" w:customStyle="1" w:styleId="A1">
    <w:name w:val="A1"/>
    <w:uiPriority w:val="99"/>
    <w:rsid w:val="0080304F"/>
    <w:rPr>
      <w:rFonts w:ascii="TitilliumText25L" w:hAnsi="TitilliumText25L" w:cs="TitilliumText25L"/>
      <w:color w:val="00688A"/>
      <w:sz w:val="16"/>
      <w:szCs w:val="16"/>
    </w:rPr>
  </w:style>
  <w:style w:type="table" w:styleId="Tabelamrea">
    <w:name w:val="Table Grid"/>
    <w:basedOn w:val="Navadnatabela"/>
    <w:uiPriority w:val="59"/>
    <w:rsid w:val="00EC4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Lucija\Prenosi\dopis-um-feri-1%20(2)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c414fd7f-21c6-4d94-90e3-68400e5795fc">K67AKCNZ6W6Y-280-25</_dlc_DocId>
    <_dlc_DocIdUrl xmlns="c414fd7f-21c6-4d94-90e3-68400e5795fc">
      <Url>https://www.um.si/CGP/FERI/_layouts/15/DocIdRedir.aspx?ID=K67AKCNZ6W6Y-280-25</Url>
      <Description>K67AKCNZ6W6Y-280-25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F2E6FB299C0E43BB4D7A395762AA5A" ma:contentTypeVersion="1" ma:contentTypeDescription="Ustvari nov dokument." ma:contentTypeScope="" ma:versionID="24b88ecd5ee79c7b2745069cf460fc93">
  <xsd:schema xmlns:xsd="http://www.w3.org/2001/XMLSchema" xmlns:xs="http://www.w3.org/2001/XMLSchema" xmlns:p="http://schemas.microsoft.com/office/2006/metadata/properties" xmlns:ns1="http://schemas.microsoft.com/sharepoint/v3" xmlns:ns2="c414fd7f-21c6-4d94-90e3-68400e5795fc" targetNamespace="http://schemas.microsoft.com/office/2006/metadata/properties" ma:root="true" ma:fieldsID="700dbcdbde0f8d42dfd272a821cccf80" ns1:_="" ns2:_="">
    <xsd:import namespace="http://schemas.microsoft.com/sharepoint/v3"/>
    <xsd:import namespace="c414fd7f-21c6-4d94-90e3-68400e5795f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Razporejanje začetnega datum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Razporejanje končnega datum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4fd7f-21c6-4d94-90e3-68400e5795f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rednost ID-ja dokumenta" ma:description="Vrednost ID-ja dokumenta, dodeljenega temu elementu." ma:internalName="_dlc_DocId" ma:readOnly="true">
      <xsd:simpleType>
        <xsd:restriction base="dms:Text"/>
      </xsd:simpleType>
    </xsd:element>
    <xsd:element name="_dlc_DocIdUrl" ma:index="9" nillable="true" ma:displayName="ID dokumenta" ma:description="Trajna povezava do tega dokumenta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5E0B6BB-5202-4FDA-98B7-423EEE8B4D8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414fd7f-21c6-4d94-90e3-68400e5795fc"/>
  </ds:schemaRefs>
</ds:datastoreItem>
</file>

<file path=customXml/itemProps2.xml><?xml version="1.0" encoding="utf-8"?>
<ds:datastoreItem xmlns:ds="http://schemas.openxmlformats.org/officeDocument/2006/customXml" ds:itemID="{1EE53E82-BCFC-436D-9F6F-172C809F7E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26EAD6-7B5E-4536-AFBC-D612006AA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414fd7f-21c6-4d94-90e3-68400e5795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DAC599-D8F9-4A75-945C-120634AB7C9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dopis-um-feri-1 (2)</Template>
  <TotalTime>81</TotalTime>
  <Pages>11</Pages>
  <Words>1200</Words>
  <Characters>6318</Characters>
  <Application>Microsoft Office Word</Application>
  <DocSecurity>0</DocSecurity>
  <Lines>1263</Lines>
  <Paragraphs>501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Ime Priimek</dc:creator>
  <cp:lastModifiedBy>Matej Nemec</cp:lastModifiedBy>
  <cp:revision>5</cp:revision>
  <dcterms:created xsi:type="dcterms:W3CDTF">2026-01-06T19:26:00Z</dcterms:created>
  <dcterms:modified xsi:type="dcterms:W3CDTF">2026-01-06T20:48:00Z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7d5ed72e-759b-4d1d-9f96-04bf961a1738</vt:lpwstr>
  </property>
  <property fmtid="{D5CDD505-2E9C-101B-9397-08002B2CF9AE}" pid="3" name="ContentTypeId">
    <vt:lpwstr>0x0101003FF2E6FB299C0E43BB4D7A395762AA5A</vt:lpwstr>
  </property>
</Properties>
</file>